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r w:rsidR="00630A92">
        <w:fldChar w:fldCharType="begin"/>
      </w:r>
      <w:r w:rsidR="00630A92">
        <w:instrText xml:space="preserve"> DOCPROPERTY "Manager"  \* MERGEFORMAT </w:instrText>
      </w:r>
      <w:r w:rsidR="00630A92">
        <w:fldChar w:fldCharType="end"/>
      </w:r>
    </w:p>
    <w:p w14:paraId="59CFD63D" w14:textId="574D5E96" w:rsidR="0063585C" w:rsidRPr="00B50CAA" w:rsidRDefault="00630A92" w:rsidP="00630A92">
      <w:pPr>
        <w:spacing w:after="0"/>
        <w:ind w:firstLine="0"/>
        <w:jc w:val="center"/>
      </w:pPr>
      <w:r>
        <w:t>BUDAPEST, 20</w:t>
      </w:r>
      <w:r w:rsidR="00B77306">
        <w:t>22</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4B75DEB9" w14:textId="77777777" w:rsidR="009038E3"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231469" w:history="1">
        <w:r w:rsidR="009038E3" w:rsidRPr="00093DA6">
          <w:rPr>
            <w:rStyle w:val="Hiperhivatkozs"/>
            <w:noProof/>
          </w:rPr>
          <w:t>Összefoglaló</w:t>
        </w:r>
        <w:r w:rsidR="009038E3">
          <w:rPr>
            <w:noProof/>
            <w:webHidden/>
          </w:rPr>
          <w:tab/>
        </w:r>
        <w:r w:rsidR="009038E3">
          <w:rPr>
            <w:noProof/>
            <w:webHidden/>
          </w:rPr>
          <w:fldChar w:fldCharType="begin"/>
        </w:r>
        <w:r w:rsidR="009038E3">
          <w:rPr>
            <w:noProof/>
            <w:webHidden/>
          </w:rPr>
          <w:instrText xml:space="preserve"> PAGEREF _Toc121231469 \h </w:instrText>
        </w:r>
        <w:r w:rsidR="009038E3">
          <w:rPr>
            <w:noProof/>
            <w:webHidden/>
          </w:rPr>
        </w:r>
        <w:r w:rsidR="009038E3">
          <w:rPr>
            <w:noProof/>
            <w:webHidden/>
          </w:rPr>
          <w:fldChar w:fldCharType="separate"/>
        </w:r>
        <w:r w:rsidR="009038E3">
          <w:rPr>
            <w:noProof/>
            <w:webHidden/>
          </w:rPr>
          <w:t>5</w:t>
        </w:r>
        <w:r w:rsidR="009038E3">
          <w:rPr>
            <w:noProof/>
            <w:webHidden/>
          </w:rPr>
          <w:fldChar w:fldCharType="end"/>
        </w:r>
      </w:hyperlink>
    </w:p>
    <w:p w14:paraId="03EE2D36" w14:textId="77777777" w:rsidR="009038E3" w:rsidRDefault="00000000">
      <w:pPr>
        <w:pStyle w:val="TJ1"/>
        <w:rPr>
          <w:rFonts w:asciiTheme="minorHAnsi" w:eastAsiaTheme="minorEastAsia" w:hAnsiTheme="minorHAnsi" w:cstheme="minorBidi"/>
          <w:b w:val="0"/>
          <w:noProof/>
          <w:sz w:val="22"/>
          <w:szCs w:val="22"/>
          <w:lang w:eastAsia="hu-HU"/>
        </w:rPr>
      </w:pPr>
      <w:hyperlink w:anchor="_Toc121231470" w:history="1">
        <w:r w:rsidR="009038E3" w:rsidRPr="00093DA6">
          <w:rPr>
            <w:rStyle w:val="Hiperhivatkozs"/>
            <w:noProof/>
          </w:rPr>
          <w:t>Abstract</w:t>
        </w:r>
        <w:r w:rsidR="009038E3">
          <w:rPr>
            <w:noProof/>
            <w:webHidden/>
          </w:rPr>
          <w:tab/>
        </w:r>
        <w:r w:rsidR="009038E3">
          <w:rPr>
            <w:noProof/>
            <w:webHidden/>
          </w:rPr>
          <w:fldChar w:fldCharType="begin"/>
        </w:r>
        <w:r w:rsidR="009038E3">
          <w:rPr>
            <w:noProof/>
            <w:webHidden/>
          </w:rPr>
          <w:instrText xml:space="preserve"> PAGEREF _Toc121231470 \h </w:instrText>
        </w:r>
        <w:r w:rsidR="009038E3">
          <w:rPr>
            <w:noProof/>
            <w:webHidden/>
          </w:rPr>
        </w:r>
        <w:r w:rsidR="009038E3">
          <w:rPr>
            <w:noProof/>
            <w:webHidden/>
          </w:rPr>
          <w:fldChar w:fldCharType="separate"/>
        </w:r>
        <w:r w:rsidR="009038E3">
          <w:rPr>
            <w:noProof/>
            <w:webHidden/>
          </w:rPr>
          <w:t>6</w:t>
        </w:r>
        <w:r w:rsidR="009038E3">
          <w:rPr>
            <w:noProof/>
            <w:webHidden/>
          </w:rPr>
          <w:fldChar w:fldCharType="end"/>
        </w:r>
      </w:hyperlink>
    </w:p>
    <w:p w14:paraId="63492776" w14:textId="77777777" w:rsidR="009038E3" w:rsidRDefault="00000000">
      <w:pPr>
        <w:pStyle w:val="TJ1"/>
        <w:rPr>
          <w:rFonts w:asciiTheme="minorHAnsi" w:eastAsiaTheme="minorEastAsia" w:hAnsiTheme="minorHAnsi" w:cstheme="minorBidi"/>
          <w:b w:val="0"/>
          <w:noProof/>
          <w:sz w:val="22"/>
          <w:szCs w:val="22"/>
          <w:lang w:eastAsia="hu-HU"/>
        </w:rPr>
      </w:pPr>
      <w:hyperlink w:anchor="_Toc121231471" w:history="1">
        <w:r w:rsidR="009038E3" w:rsidRPr="00093DA6">
          <w:rPr>
            <w:rStyle w:val="Hiperhivatkozs"/>
            <w:noProof/>
          </w:rPr>
          <w:t>1 Bevezetés</w:t>
        </w:r>
        <w:r w:rsidR="009038E3">
          <w:rPr>
            <w:noProof/>
            <w:webHidden/>
          </w:rPr>
          <w:tab/>
        </w:r>
        <w:r w:rsidR="009038E3">
          <w:rPr>
            <w:noProof/>
            <w:webHidden/>
          </w:rPr>
          <w:fldChar w:fldCharType="begin"/>
        </w:r>
        <w:r w:rsidR="009038E3">
          <w:rPr>
            <w:noProof/>
            <w:webHidden/>
          </w:rPr>
          <w:instrText xml:space="preserve"> PAGEREF _Toc121231471 \h </w:instrText>
        </w:r>
        <w:r w:rsidR="009038E3">
          <w:rPr>
            <w:noProof/>
            <w:webHidden/>
          </w:rPr>
        </w:r>
        <w:r w:rsidR="009038E3">
          <w:rPr>
            <w:noProof/>
            <w:webHidden/>
          </w:rPr>
          <w:fldChar w:fldCharType="separate"/>
        </w:r>
        <w:r w:rsidR="009038E3">
          <w:rPr>
            <w:noProof/>
            <w:webHidden/>
          </w:rPr>
          <w:t>7</w:t>
        </w:r>
        <w:r w:rsidR="009038E3">
          <w:rPr>
            <w:noProof/>
            <w:webHidden/>
          </w:rPr>
          <w:fldChar w:fldCharType="end"/>
        </w:r>
      </w:hyperlink>
    </w:p>
    <w:p w14:paraId="087BD893" w14:textId="77777777" w:rsidR="009038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231472" w:history="1">
        <w:r w:rsidR="009038E3"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1.1</w:t>
        </w:r>
        <w:r w:rsidR="009038E3" w:rsidRPr="00093DA6">
          <w:rPr>
            <w:rStyle w:val="Hiperhivatkozs"/>
            <w:noProof/>
          </w:rPr>
          <w:t xml:space="preserve"> Emberek mozgásának segítése</w:t>
        </w:r>
        <w:r w:rsidR="009038E3">
          <w:rPr>
            <w:noProof/>
            <w:webHidden/>
          </w:rPr>
          <w:tab/>
        </w:r>
        <w:r w:rsidR="009038E3">
          <w:rPr>
            <w:noProof/>
            <w:webHidden/>
          </w:rPr>
          <w:fldChar w:fldCharType="begin"/>
        </w:r>
        <w:r w:rsidR="009038E3">
          <w:rPr>
            <w:noProof/>
            <w:webHidden/>
          </w:rPr>
          <w:instrText xml:space="preserve"> PAGEREF _Toc121231472 \h </w:instrText>
        </w:r>
        <w:r w:rsidR="009038E3">
          <w:rPr>
            <w:noProof/>
            <w:webHidden/>
          </w:rPr>
        </w:r>
        <w:r w:rsidR="009038E3">
          <w:rPr>
            <w:noProof/>
            <w:webHidden/>
          </w:rPr>
          <w:fldChar w:fldCharType="separate"/>
        </w:r>
        <w:r w:rsidR="009038E3">
          <w:rPr>
            <w:noProof/>
            <w:webHidden/>
          </w:rPr>
          <w:t>8</w:t>
        </w:r>
        <w:r w:rsidR="009038E3">
          <w:rPr>
            <w:noProof/>
            <w:webHidden/>
          </w:rPr>
          <w:fldChar w:fldCharType="end"/>
        </w:r>
      </w:hyperlink>
    </w:p>
    <w:p w14:paraId="123038CD" w14:textId="77777777" w:rsidR="009038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231473" w:history="1">
        <w:r w:rsidR="009038E3"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w:t>
        </w:r>
        <w:r w:rsidR="009038E3" w:rsidRPr="00093DA6">
          <w:rPr>
            <w:rStyle w:val="Hiperhivatkozs"/>
            <w:noProof/>
          </w:rPr>
          <w:t xml:space="preserve"> Tűzvédelmi szempontok</w:t>
        </w:r>
        <w:r w:rsidR="009038E3">
          <w:rPr>
            <w:noProof/>
            <w:webHidden/>
          </w:rPr>
          <w:tab/>
        </w:r>
        <w:r w:rsidR="009038E3">
          <w:rPr>
            <w:noProof/>
            <w:webHidden/>
          </w:rPr>
          <w:fldChar w:fldCharType="begin"/>
        </w:r>
        <w:r w:rsidR="009038E3">
          <w:rPr>
            <w:noProof/>
            <w:webHidden/>
          </w:rPr>
          <w:instrText xml:space="preserve"> PAGEREF _Toc121231473 \h </w:instrText>
        </w:r>
        <w:r w:rsidR="009038E3">
          <w:rPr>
            <w:noProof/>
            <w:webHidden/>
          </w:rPr>
        </w:r>
        <w:r w:rsidR="009038E3">
          <w:rPr>
            <w:noProof/>
            <w:webHidden/>
          </w:rPr>
          <w:fldChar w:fldCharType="separate"/>
        </w:r>
        <w:r w:rsidR="009038E3">
          <w:rPr>
            <w:noProof/>
            <w:webHidden/>
          </w:rPr>
          <w:t>8</w:t>
        </w:r>
        <w:r w:rsidR="009038E3">
          <w:rPr>
            <w:noProof/>
            <w:webHidden/>
          </w:rPr>
          <w:fldChar w:fldCharType="end"/>
        </w:r>
      </w:hyperlink>
    </w:p>
    <w:p w14:paraId="5EFFC931" w14:textId="77777777" w:rsidR="009038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231474" w:history="1">
        <w:r w:rsidR="009038E3"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1.3</w:t>
        </w:r>
        <w:r w:rsidR="009038E3" w:rsidRPr="00093DA6">
          <w:rPr>
            <w:rStyle w:val="Hiperhivatkozs"/>
            <w:noProof/>
          </w:rPr>
          <w:t xml:space="preserve"> A feladat</w:t>
        </w:r>
        <w:r w:rsidR="009038E3">
          <w:rPr>
            <w:noProof/>
            <w:webHidden/>
          </w:rPr>
          <w:tab/>
        </w:r>
        <w:r w:rsidR="009038E3">
          <w:rPr>
            <w:noProof/>
            <w:webHidden/>
          </w:rPr>
          <w:fldChar w:fldCharType="begin"/>
        </w:r>
        <w:r w:rsidR="009038E3">
          <w:rPr>
            <w:noProof/>
            <w:webHidden/>
          </w:rPr>
          <w:instrText xml:space="preserve"> PAGEREF _Toc121231474 \h </w:instrText>
        </w:r>
        <w:r w:rsidR="009038E3">
          <w:rPr>
            <w:noProof/>
            <w:webHidden/>
          </w:rPr>
        </w:r>
        <w:r w:rsidR="009038E3">
          <w:rPr>
            <w:noProof/>
            <w:webHidden/>
          </w:rPr>
          <w:fldChar w:fldCharType="separate"/>
        </w:r>
        <w:r w:rsidR="009038E3">
          <w:rPr>
            <w:noProof/>
            <w:webHidden/>
          </w:rPr>
          <w:t>10</w:t>
        </w:r>
        <w:r w:rsidR="009038E3">
          <w:rPr>
            <w:noProof/>
            <w:webHidden/>
          </w:rPr>
          <w:fldChar w:fldCharType="end"/>
        </w:r>
      </w:hyperlink>
    </w:p>
    <w:p w14:paraId="15D649E6" w14:textId="77777777" w:rsidR="009038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231475" w:history="1">
        <w:r w:rsidR="009038E3"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1.4</w:t>
        </w:r>
        <w:r w:rsidR="009038E3" w:rsidRPr="00093DA6">
          <w:rPr>
            <w:rStyle w:val="Hiperhivatkozs"/>
            <w:noProof/>
          </w:rPr>
          <w:t xml:space="preserve"> Irodalomkutatás és a feladatkör kiterjesztése</w:t>
        </w:r>
        <w:r w:rsidR="009038E3">
          <w:rPr>
            <w:noProof/>
            <w:webHidden/>
          </w:rPr>
          <w:tab/>
        </w:r>
        <w:r w:rsidR="009038E3">
          <w:rPr>
            <w:noProof/>
            <w:webHidden/>
          </w:rPr>
          <w:fldChar w:fldCharType="begin"/>
        </w:r>
        <w:r w:rsidR="009038E3">
          <w:rPr>
            <w:noProof/>
            <w:webHidden/>
          </w:rPr>
          <w:instrText xml:space="preserve"> PAGEREF _Toc121231475 \h </w:instrText>
        </w:r>
        <w:r w:rsidR="009038E3">
          <w:rPr>
            <w:noProof/>
            <w:webHidden/>
          </w:rPr>
        </w:r>
        <w:r w:rsidR="009038E3">
          <w:rPr>
            <w:noProof/>
            <w:webHidden/>
          </w:rPr>
          <w:fldChar w:fldCharType="separate"/>
        </w:r>
        <w:r w:rsidR="009038E3">
          <w:rPr>
            <w:noProof/>
            <w:webHidden/>
          </w:rPr>
          <w:t>11</w:t>
        </w:r>
        <w:r w:rsidR="009038E3">
          <w:rPr>
            <w:noProof/>
            <w:webHidden/>
          </w:rPr>
          <w:fldChar w:fldCharType="end"/>
        </w:r>
      </w:hyperlink>
    </w:p>
    <w:p w14:paraId="58DDC203"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76" w:history="1">
        <w:r w:rsidR="009038E3" w:rsidRPr="00093DA6">
          <w:rPr>
            <w:rStyle w:val="Hiperhivatkozs"/>
            <w:noProof/>
          </w:rPr>
          <w:t>1.4.1 Programozási környezet megválasztása</w:t>
        </w:r>
        <w:r w:rsidR="009038E3">
          <w:rPr>
            <w:noProof/>
            <w:webHidden/>
          </w:rPr>
          <w:tab/>
        </w:r>
        <w:r w:rsidR="009038E3">
          <w:rPr>
            <w:noProof/>
            <w:webHidden/>
          </w:rPr>
          <w:fldChar w:fldCharType="begin"/>
        </w:r>
        <w:r w:rsidR="009038E3">
          <w:rPr>
            <w:noProof/>
            <w:webHidden/>
          </w:rPr>
          <w:instrText xml:space="preserve"> PAGEREF _Toc121231476 \h </w:instrText>
        </w:r>
        <w:r w:rsidR="009038E3">
          <w:rPr>
            <w:noProof/>
            <w:webHidden/>
          </w:rPr>
        </w:r>
        <w:r w:rsidR="009038E3">
          <w:rPr>
            <w:noProof/>
            <w:webHidden/>
          </w:rPr>
          <w:fldChar w:fldCharType="separate"/>
        </w:r>
        <w:r w:rsidR="009038E3">
          <w:rPr>
            <w:noProof/>
            <w:webHidden/>
          </w:rPr>
          <w:t>11</w:t>
        </w:r>
        <w:r w:rsidR="009038E3">
          <w:rPr>
            <w:noProof/>
            <w:webHidden/>
          </w:rPr>
          <w:fldChar w:fldCharType="end"/>
        </w:r>
      </w:hyperlink>
    </w:p>
    <w:p w14:paraId="4E68D58A"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77" w:history="1">
        <w:r w:rsidR="009038E3" w:rsidRPr="00093DA6">
          <w:rPr>
            <w:rStyle w:val="Hiperhivatkozs"/>
            <w:noProof/>
          </w:rPr>
          <w:t>1.4.2 Útvonal keresés</w:t>
        </w:r>
        <w:r w:rsidR="009038E3">
          <w:rPr>
            <w:noProof/>
            <w:webHidden/>
          </w:rPr>
          <w:tab/>
        </w:r>
        <w:r w:rsidR="009038E3">
          <w:rPr>
            <w:noProof/>
            <w:webHidden/>
          </w:rPr>
          <w:fldChar w:fldCharType="begin"/>
        </w:r>
        <w:r w:rsidR="009038E3">
          <w:rPr>
            <w:noProof/>
            <w:webHidden/>
          </w:rPr>
          <w:instrText xml:space="preserve"> PAGEREF _Toc121231477 \h </w:instrText>
        </w:r>
        <w:r w:rsidR="009038E3">
          <w:rPr>
            <w:noProof/>
            <w:webHidden/>
          </w:rPr>
        </w:r>
        <w:r w:rsidR="009038E3">
          <w:rPr>
            <w:noProof/>
            <w:webHidden/>
          </w:rPr>
          <w:fldChar w:fldCharType="separate"/>
        </w:r>
        <w:r w:rsidR="009038E3">
          <w:rPr>
            <w:noProof/>
            <w:webHidden/>
          </w:rPr>
          <w:t>12</w:t>
        </w:r>
        <w:r w:rsidR="009038E3">
          <w:rPr>
            <w:noProof/>
            <w:webHidden/>
          </w:rPr>
          <w:fldChar w:fldCharType="end"/>
        </w:r>
      </w:hyperlink>
    </w:p>
    <w:p w14:paraId="26D4F0EB"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78" w:history="1">
        <w:r w:rsidR="009038E3" w:rsidRPr="00093DA6">
          <w:rPr>
            <w:rStyle w:val="Hiperhivatkozs"/>
            <w:noProof/>
          </w:rPr>
          <w:t>1.4.3 Dijkstra algoritmus</w:t>
        </w:r>
        <w:r w:rsidR="009038E3">
          <w:rPr>
            <w:noProof/>
            <w:webHidden/>
          </w:rPr>
          <w:tab/>
        </w:r>
        <w:r w:rsidR="009038E3">
          <w:rPr>
            <w:noProof/>
            <w:webHidden/>
          </w:rPr>
          <w:fldChar w:fldCharType="begin"/>
        </w:r>
        <w:r w:rsidR="009038E3">
          <w:rPr>
            <w:noProof/>
            <w:webHidden/>
          </w:rPr>
          <w:instrText xml:space="preserve"> PAGEREF _Toc121231478 \h </w:instrText>
        </w:r>
        <w:r w:rsidR="009038E3">
          <w:rPr>
            <w:noProof/>
            <w:webHidden/>
          </w:rPr>
        </w:r>
        <w:r w:rsidR="009038E3">
          <w:rPr>
            <w:noProof/>
            <w:webHidden/>
          </w:rPr>
          <w:fldChar w:fldCharType="separate"/>
        </w:r>
        <w:r w:rsidR="009038E3">
          <w:rPr>
            <w:noProof/>
            <w:webHidden/>
          </w:rPr>
          <w:t>12</w:t>
        </w:r>
        <w:r w:rsidR="009038E3">
          <w:rPr>
            <w:noProof/>
            <w:webHidden/>
          </w:rPr>
          <w:fldChar w:fldCharType="end"/>
        </w:r>
      </w:hyperlink>
    </w:p>
    <w:p w14:paraId="522B1C6B"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79" w:history="1">
        <w:r w:rsidR="009038E3" w:rsidRPr="00093DA6">
          <w:rPr>
            <w:rStyle w:val="Hiperhivatkozs"/>
            <w:noProof/>
          </w:rPr>
          <w:t>1.4.4 A* algoritmus</w:t>
        </w:r>
        <w:r w:rsidR="009038E3">
          <w:rPr>
            <w:noProof/>
            <w:webHidden/>
          </w:rPr>
          <w:tab/>
        </w:r>
        <w:r w:rsidR="009038E3">
          <w:rPr>
            <w:noProof/>
            <w:webHidden/>
          </w:rPr>
          <w:fldChar w:fldCharType="begin"/>
        </w:r>
        <w:r w:rsidR="009038E3">
          <w:rPr>
            <w:noProof/>
            <w:webHidden/>
          </w:rPr>
          <w:instrText xml:space="preserve"> PAGEREF _Toc121231479 \h </w:instrText>
        </w:r>
        <w:r w:rsidR="009038E3">
          <w:rPr>
            <w:noProof/>
            <w:webHidden/>
          </w:rPr>
        </w:r>
        <w:r w:rsidR="009038E3">
          <w:rPr>
            <w:noProof/>
            <w:webHidden/>
          </w:rPr>
          <w:fldChar w:fldCharType="separate"/>
        </w:r>
        <w:r w:rsidR="009038E3">
          <w:rPr>
            <w:noProof/>
            <w:webHidden/>
          </w:rPr>
          <w:t>14</w:t>
        </w:r>
        <w:r w:rsidR="009038E3">
          <w:rPr>
            <w:noProof/>
            <w:webHidden/>
          </w:rPr>
          <w:fldChar w:fldCharType="end"/>
        </w:r>
      </w:hyperlink>
    </w:p>
    <w:p w14:paraId="5AEE25C9"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0" w:history="1">
        <w:r w:rsidR="009038E3" w:rsidRPr="00093DA6">
          <w:rPr>
            <w:rStyle w:val="Hiperhivatkozs"/>
            <w:noProof/>
          </w:rPr>
          <w:t>1.4.5 Helyszín átalakítása gráffá</w:t>
        </w:r>
        <w:r w:rsidR="009038E3">
          <w:rPr>
            <w:noProof/>
            <w:webHidden/>
          </w:rPr>
          <w:tab/>
        </w:r>
        <w:r w:rsidR="009038E3">
          <w:rPr>
            <w:noProof/>
            <w:webHidden/>
          </w:rPr>
          <w:fldChar w:fldCharType="begin"/>
        </w:r>
        <w:r w:rsidR="009038E3">
          <w:rPr>
            <w:noProof/>
            <w:webHidden/>
          </w:rPr>
          <w:instrText xml:space="preserve"> PAGEREF _Toc121231480 \h </w:instrText>
        </w:r>
        <w:r w:rsidR="009038E3">
          <w:rPr>
            <w:noProof/>
            <w:webHidden/>
          </w:rPr>
        </w:r>
        <w:r w:rsidR="009038E3">
          <w:rPr>
            <w:noProof/>
            <w:webHidden/>
          </w:rPr>
          <w:fldChar w:fldCharType="separate"/>
        </w:r>
        <w:r w:rsidR="009038E3">
          <w:rPr>
            <w:noProof/>
            <w:webHidden/>
          </w:rPr>
          <w:t>16</w:t>
        </w:r>
        <w:r w:rsidR="009038E3">
          <w:rPr>
            <w:noProof/>
            <w:webHidden/>
          </w:rPr>
          <w:fldChar w:fldCharType="end"/>
        </w:r>
      </w:hyperlink>
    </w:p>
    <w:p w14:paraId="7D2C85F4"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1" w:history="1">
        <w:r w:rsidR="009038E3" w:rsidRPr="00093DA6">
          <w:rPr>
            <w:rStyle w:val="Hiperhivatkozs"/>
            <w:noProof/>
          </w:rPr>
          <w:t>1.4.6 Felületeket lefedő gráfok</w:t>
        </w:r>
        <w:r w:rsidR="009038E3">
          <w:rPr>
            <w:noProof/>
            <w:webHidden/>
          </w:rPr>
          <w:tab/>
        </w:r>
        <w:r w:rsidR="009038E3">
          <w:rPr>
            <w:noProof/>
            <w:webHidden/>
          </w:rPr>
          <w:fldChar w:fldCharType="begin"/>
        </w:r>
        <w:r w:rsidR="009038E3">
          <w:rPr>
            <w:noProof/>
            <w:webHidden/>
          </w:rPr>
          <w:instrText xml:space="preserve"> PAGEREF _Toc121231481 \h </w:instrText>
        </w:r>
        <w:r w:rsidR="009038E3">
          <w:rPr>
            <w:noProof/>
            <w:webHidden/>
          </w:rPr>
        </w:r>
        <w:r w:rsidR="009038E3">
          <w:rPr>
            <w:noProof/>
            <w:webHidden/>
          </w:rPr>
          <w:fldChar w:fldCharType="separate"/>
        </w:r>
        <w:r w:rsidR="009038E3">
          <w:rPr>
            <w:noProof/>
            <w:webHidden/>
          </w:rPr>
          <w:t>17</w:t>
        </w:r>
        <w:r w:rsidR="009038E3">
          <w:rPr>
            <w:noProof/>
            <w:webHidden/>
          </w:rPr>
          <w:fldChar w:fldCharType="end"/>
        </w:r>
      </w:hyperlink>
    </w:p>
    <w:p w14:paraId="301BDE19"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2" w:history="1">
        <w:r w:rsidR="009038E3" w:rsidRPr="00093DA6">
          <w:rPr>
            <w:rStyle w:val="Hiperhivatkozs"/>
            <w:noProof/>
          </w:rPr>
          <w:t>1.4.7 Útpont gráf</w:t>
        </w:r>
        <w:r w:rsidR="009038E3">
          <w:rPr>
            <w:noProof/>
            <w:webHidden/>
          </w:rPr>
          <w:tab/>
        </w:r>
        <w:r w:rsidR="009038E3">
          <w:rPr>
            <w:noProof/>
            <w:webHidden/>
          </w:rPr>
          <w:fldChar w:fldCharType="begin"/>
        </w:r>
        <w:r w:rsidR="009038E3">
          <w:rPr>
            <w:noProof/>
            <w:webHidden/>
          </w:rPr>
          <w:instrText xml:space="preserve"> PAGEREF _Toc121231482 \h </w:instrText>
        </w:r>
        <w:r w:rsidR="009038E3">
          <w:rPr>
            <w:noProof/>
            <w:webHidden/>
          </w:rPr>
        </w:r>
        <w:r w:rsidR="009038E3">
          <w:rPr>
            <w:noProof/>
            <w:webHidden/>
          </w:rPr>
          <w:fldChar w:fldCharType="separate"/>
        </w:r>
        <w:r w:rsidR="009038E3">
          <w:rPr>
            <w:noProof/>
            <w:webHidden/>
          </w:rPr>
          <w:t>17</w:t>
        </w:r>
        <w:r w:rsidR="009038E3">
          <w:rPr>
            <w:noProof/>
            <w:webHidden/>
          </w:rPr>
          <w:fldChar w:fldCharType="end"/>
        </w:r>
      </w:hyperlink>
    </w:p>
    <w:p w14:paraId="382433AF"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3" w:history="1">
        <w:r w:rsidR="009038E3" w:rsidRPr="00093DA6">
          <w:rPr>
            <w:rStyle w:val="Hiperhivatkozs"/>
            <w:noProof/>
          </w:rPr>
          <w:t>1.4.8 Navigációs háló</w:t>
        </w:r>
        <w:r w:rsidR="009038E3">
          <w:rPr>
            <w:noProof/>
            <w:webHidden/>
          </w:rPr>
          <w:tab/>
        </w:r>
        <w:r w:rsidR="009038E3">
          <w:rPr>
            <w:noProof/>
            <w:webHidden/>
          </w:rPr>
          <w:fldChar w:fldCharType="begin"/>
        </w:r>
        <w:r w:rsidR="009038E3">
          <w:rPr>
            <w:noProof/>
            <w:webHidden/>
          </w:rPr>
          <w:instrText xml:space="preserve"> PAGEREF _Toc121231483 \h </w:instrText>
        </w:r>
        <w:r w:rsidR="009038E3">
          <w:rPr>
            <w:noProof/>
            <w:webHidden/>
          </w:rPr>
        </w:r>
        <w:r w:rsidR="009038E3">
          <w:rPr>
            <w:noProof/>
            <w:webHidden/>
          </w:rPr>
          <w:fldChar w:fldCharType="separate"/>
        </w:r>
        <w:r w:rsidR="009038E3">
          <w:rPr>
            <w:noProof/>
            <w:webHidden/>
          </w:rPr>
          <w:t>18</w:t>
        </w:r>
        <w:r w:rsidR="009038E3">
          <w:rPr>
            <w:noProof/>
            <w:webHidden/>
          </w:rPr>
          <w:fldChar w:fldCharType="end"/>
        </w:r>
      </w:hyperlink>
    </w:p>
    <w:p w14:paraId="5FDF88CE"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4" w:history="1">
        <w:r w:rsidR="009038E3" w:rsidRPr="00093DA6">
          <w:rPr>
            <w:rStyle w:val="Hiperhivatkozs"/>
            <w:noProof/>
          </w:rPr>
          <w:t>1.4.9 Legrövidebb útvonal és útvonal kiegyenesítése</w:t>
        </w:r>
        <w:r w:rsidR="009038E3">
          <w:rPr>
            <w:noProof/>
            <w:webHidden/>
          </w:rPr>
          <w:tab/>
        </w:r>
        <w:r w:rsidR="009038E3">
          <w:rPr>
            <w:noProof/>
            <w:webHidden/>
          </w:rPr>
          <w:fldChar w:fldCharType="begin"/>
        </w:r>
        <w:r w:rsidR="009038E3">
          <w:rPr>
            <w:noProof/>
            <w:webHidden/>
          </w:rPr>
          <w:instrText xml:space="preserve"> PAGEREF _Toc121231484 \h </w:instrText>
        </w:r>
        <w:r w:rsidR="009038E3">
          <w:rPr>
            <w:noProof/>
            <w:webHidden/>
          </w:rPr>
        </w:r>
        <w:r w:rsidR="009038E3">
          <w:rPr>
            <w:noProof/>
            <w:webHidden/>
          </w:rPr>
          <w:fldChar w:fldCharType="separate"/>
        </w:r>
        <w:r w:rsidR="009038E3">
          <w:rPr>
            <w:noProof/>
            <w:webHidden/>
          </w:rPr>
          <w:t>20</w:t>
        </w:r>
        <w:r w:rsidR="009038E3">
          <w:rPr>
            <w:noProof/>
            <w:webHidden/>
          </w:rPr>
          <w:fldChar w:fldCharType="end"/>
        </w:r>
      </w:hyperlink>
    </w:p>
    <w:p w14:paraId="1D902493"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5" w:history="1">
        <w:r w:rsidR="009038E3" w:rsidRPr="00093DA6">
          <w:rPr>
            <w:rStyle w:val="Hiperhivatkozs"/>
            <w:noProof/>
          </w:rPr>
          <w:t>1.4.10 Emberek mozgásának alapjai</w:t>
        </w:r>
        <w:r w:rsidR="009038E3">
          <w:rPr>
            <w:noProof/>
            <w:webHidden/>
          </w:rPr>
          <w:tab/>
        </w:r>
        <w:r w:rsidR="009038E3">
          <w:rPr>
            <w:noProof/>
            <w:webHidden/>
          </w:rPr>
          <w:fldChar w:fldCharType="begin"/>
        </w:r>
        <w:r w:rsidR="009038E3">
          <w:rPr>
            <w:noProof/>
            <w:webHidden/>
          </w:rPr>
          <w:instrText xml:space="preserve"> PAGEREF _Toc121231485 \h </w:instrText>
        </w:r>
        <w:r w:rsidR="009038E3">
          <w:rPr>
            <w:noProof/>
            <w:webHidden/>
          </w:rPr>
        </w:r>
        <w:r w:rsidR="009038E3">
          <w:rPr>
            <w:noProof/>
            <w:webHidden/>
          </w:rPr>
          <w:fldChar w:fldCharType="separate"/>
        </w:r>
        <w:r w:rsidR="009038E3">
          <w:rPr>
            <w:noProof/>
            <w:webHidden/>
          </w:rPr>
          <w:t>21</w:t>
        </w:r>
        <w:r w:rsidR="009038E3">
          <w:rPr>
            <w:noProof/>
            <w:webHidden/>
          </w:rPr>
          <w:fldChar w:fldCharType="end"/>
        </w:r>
      </w:hyperlink>
    </w:p>
    <w:p w14:paraId="3DD7D7CC"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6" w:history="1">
        <w:r w:rsidR="009038E3" w:rsidRPr="00093DA6">
          <w:rPr>
            <w:rStyle w:val="Hiperhivatkozs"/>
            <w:noProof/>
          </w:rPr>
          <w:t>1.4.11 Emberek szélessége</w:t>
        </w:r>
        <w:r w:rsidR="009038E3">
          <w:rPr>
            <w:noProof/>
            <w:webHidden/>
          </w:rPr>
          <w:tab/>
        </w:r>
        <w:r w:rsidR="009038E3">
          <w:rPr>
            <w:noProof/>
            <w:webHidden/>
          </w:rPr>
          <w:fldChar w:fldCharType="begin"/>
        </w:r>
        <w:r w:rsidR="009038E3">
          <w:rPr>
            <w:noProof/>
            <w:webHidden/>
          </w:rPr>
          <w:instrText xml:space="preserve"> PAGEREF _Toc121231486 \h </w:instrText>
        </w:r>
        <w:r w:rsidR="009038E3">
          <w:rPr>
            <w:noProof/>
            <w:webHidden/>
          </w:rPr>
        </w:r>
        <w:r w:rsidR="009038E3">
          <w:rPr>
            <w:noProof/>
            <w:webHidden/>
          </w:rPr>
          <w:fldChar w:fldCharType="separate"/>
        </w:r>
        <w:r w:rsidR="009038E3">
          <w:rPr>
            <w:noProof/>
            <w:webHidden/>
          </w:rPr>
          <w:t>21</w:t>
        </w:r>
        <w:r w:rsidR="009038E3">
          <w:rPr>
            <w:noProof/>
            <w:webHidden/>
          </w:rPr>
          <w:fldChar w:fldCharType="end"/>
        </w:r>
      </w:hyperlink>
    </w:p>
    <w:p w14:paraId="1C7E7006"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7" w:history="1">
        <w:r w:rsidR="009038E3" w:rsidRPr="00093DA6">
          <w:rPr>
            <w:rStyle w:val="Hiperhivatkozs"/>
            <w:noProof/>
          </w:rPr>
          <w:t>1.4.12 Emberek mozgási sebessége egyedül és tömegben</w:t>
        </w:r>
        <w:r w:rsidR="009038E3">
          <w:rPr>
            <w:noProof/>
            <w:webHidden/>
          </w:rPr>
          <w:tab/>
        </w:r>
        <w:r w:rsidR="009038E3">
          <w:rPr>
            <w:noProof/>
            <w:webHidden/>
          </w:rPr>
          <w:fldChar w:fldCharType="begin"/>
        </w:r>
        <w:r w:rsidR="009038E3">
          <w:rPr>
            <w:noProof/>
            <w:webHidden/>
          </w:rPr>
          <w:instrText xml:space="preserve"> PAGEREF _Toc121231487 \h </w:instrText>
        </w:r>
        <w:r w:rsidR="009038E3">
          <w:rPr>
            <w:noProof/>
            <w:webHidden/>
          </w:rPr>
        </w:r>
        <w:r w:rsidR="009038E3">
          <w:rPr>
            <w:noProof/>
            <w:webHidden/>
          </w:rPr>
          <w:fldChar w:fldCharType="separate"/>
        </w:r>
        <w:r w:rsidR="009038E3">
          <w:rPr>
            <w:noProof/>
            <w:webHidden/>
          </w:rPr>
          <w:t>21</w:t>
        </w:r>
        <w:r w:rsidR="009038E3">
          <w:rPr>
            <w:noProof/>
            <w:webHidden/>
          </w:rPr>
          <w:fldChar w:fldCharType="end"/>
        </w:r>
      </w:hyperlink>
    </w:p>
    <w:p w14:paraId="399C5186"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8" w:history="1">
        <w:r w:rsidR="009038E3" w:rsidRPr="00093DA6">
          <w:rPr>
            <w:rStyle w:val="Hiperhivatkozs"/>
            <w:noProof/>
          </w:rPr>
          <w:t>1.4.13 Vészhelyzet kezelése</w:t>
        </w:r>
        <w:r w:rsidR="009038E3">
          <w:rPr>
            <w:noProof/>
            <w:webHidden/>
          </w:rPr>
          <w:tab/>
        </w:r>
        <w:r w:rsidR="009038E3">
          <w:rPr>
            <w:noProof/>
            <w:webHidden/>
          </w:rPr>
          <w:fldChar w:fldCharType="begin"/>
        </w:r>
        <w:r w:rsidR="009038E3">
          <w:rPr>
            <w:noProof/>
            <w:webHidden/>
          </w:rPr>
          <w:instrText xml:space="preserve"> PAGEREF _Toc121231488 \h </w:instrText>
        </w:r>
        <w:r w:rsidR="009038E3">
          <w:rPr>
            <w:noProof/>
            <w:webHidden/>
          </w:rPr>
        </w:r>
        <w:r w:rsidR="009038E3">
          <w:rPr>
            <w:noProof/>
            <w:webHidden/>
          </w:rPr>
          <w:fldChar w:fldCharType="separate"/>
        </w:r>
        <w:r w:rsidR="009038E3">
          <w:rPr>
            <w:noProof/>
            <w:webHidden/>
          </w:rPr>
          <w:t>23</w:t>
        </w:r>
        <w:r w:rsidR="009038E3">
          <w:rPr>
            <w:noProof/>
            <w:webHidden/>
          </w:rPr>
          <w:fldChar w:fldCharType="end"/>
        </w:r>
      </w:hyperlink>
    </w:p>
    <w:p w14:paraId="3CF05620"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89" w:history="1">
        <w:r w:rsidR="009038E3" w:rsidRPr="00093DA6">
          <w:rPr>
            <w:rStyle w:val="Hiperhivatkozs"/>
            <w:noProof/>
          </w:rPr>
          <w:t>1.4.14 Az irodalomkutatás eredménye</w:t>
        </w:r>
        <w:r w:rsidR="009038E3">
          <w:rPr>
            <w:noProof/>
            <w:webHidden/>
          </w:rPr>
          <w:tab/>
        </w:r>
        <w:r w:rsidR="009038E3">
          <w:rPr>
            <w:noProof/>
            <w:webHidden/>
          </w:rPr>
          <w:fldChar w:fldCharType="begin"/>
        </w:r>
        <w:r w:rsidR="009038E3">
          <w:rPr>
            <w:noProof/>
            <w:webHidden/>
          </w:rPr>
          <w:instrText xml:space="preserve"> PAGEREF _Toc121231489 \h </w:instrText>
        </w:r>
        <w:r w:rsidR="009038E3">
          <w:rPr>
            <w:noProof/>
            <w:webHidden/>
          </w:rPr>
        </w:r>
        <w:r w:rsidR="009038E3">
          <w:rPr>
            <w:noProof/>
            <w:webHidden/>
          </w:rPr>
          <w:fldChar w:fldCharType="separate"/>
        </w:r>
        <w:r w:rsidR="009038E3">
          <w:rPr>
            <w:noProof/>
            <w:webHidden/>
          </w:rPr>
          <w:t>24</w:t>
        </w:r>
        <w:r w:rsidR="009038E3">
          <w:rPr>
            <w:noProof/>
            <w:webHidden/>
          </w:rPr>
          <w:fldChar w:fldCharType="end"/>
        </w:r>
      </w:hyperlink>
    </w:p>
    <w:p w14:paraId="6B24D84C" w14:textId="77777777" w:rsidR="009038E3" w:rsidRDefault="00000000">
      <w:pPr>
        <w:pStyle w:val="TJ1"/>
        <w:rPr>
          <w:rFonts w:asciiTheme="minorHAnsi" w:eastAsiaTheme="minorEastAsia" w:hAnsiTheme="minorHAnsi" w:cstheme="minorBidi"/>
          <w:b w:val="0"/>
          <w:noProof/>
          <w:sz w:val="22"/>
          <w:szCs w:val="22"/>
          <w:lang w:eastAsia="hu-HU"/>
        </w:rPr>
      </w:pPr>
      <w:hyperlink w:anchor="_Toc121231490" w:history="1">
        <w:r w:rsidR="009038E3" w:rsidRPr="00093DA6">
          <w:rPr>
            <w:rStyle w:val="Hiperhivatkozs"/>
            <w:noProof/>
          </w:rPr>
          <w:t>2 Saját munka bemutatása</w:t>
        </w:r>
        <w:r w:rsidR="009038E3">
          <w:rPr>
            <w:noProof/>
            <w:webHidden/>
          </w:rPr>
          <w:tab/>
        </w:r>
        <w:r w:rsidR="009038E3">
          <w:rPr>
            <w:noProof/>
            <w:webHidden/>
          </w:rPr>
          <w:fldChar w:fldCharType="begin"/>
        </w:r>
        <w:r w:rsidR="009038E3">
          <w:rPr>
            <w:noProof/>
            <w:webHidden/>
          </w:rPr>
          <w:instrText xml:space="preserve"> PAGEREF _Toc121231490 \h </w:instrText>
        </w:r>
        <w:r w:rsidR="009038E3">
          <w:rPr>
            <w:noProof/>
            <w:webHidden/>
          </w:rPr>
        </w:r>
        <w:r w:rsidR="009038E3">
          <w:rPr>
            <w:noProof/>
            <w:webHidden/>
          </w:rPr>
          <w:fldChar w:fldCharType="separate"/>
        </w:r>
        <w:r w:rsidR="009038E3">
          <w:rPr>
            <w:noProof/>
            <w:webHidden/>
          </w:rPr>
          <w:t>25</w:t>
        </w:r>
        <w:r w:rsidR="009038E3">
          <w:rPr>
            <w:noProof/>
            <w:webHidden/>
          </w:rPr>
          <w:fldChar w:fldCharType="end"/>
        </w:r>
      </w:hyperlink>
    </w:p>
    <w:p w14:paraId="7F8AD12B" w14:textId="77777777" w:rsidR="009038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231491" w:history="1">
        <w:r w:rsidR="009038E3"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2.1</w:t>
        </w:r>
        <w:r w:rsidR="009038E3" w:rsidRPr="00093DA6">
          <w:rPr>
            <w:rStyle w:val="Hiperhivatkozs"/>
            <w:noProof/>
          </w:rPr>
          <w:t xml:space="preserve"> A program elvárt működése</w:t>
        </w:r>
        <w:r w:rsidR="009038E3">
          <w:rPr>
            <w:noProof/>
            <w:webHidden/>
          </w:rPr>
          <w:tab/>
        </w:r>
        <w:r w:rsidR="009038E3">
          <w:rPr>
            <w:noProof/>
            <w:webHidden/>
          </w:rPr>
          <w:fldChar w:fldCharType="begin"/>
        </w:r>
        <w:r w:rsidR="009038E3">
          <w:rPr>
            <w:noProof/>
            <w:webHidden/>
          </w:rPr>
          <w:instrText xml:space="preserve"> PAGEREF _Toc121231491 \h </w:instrText>
        </w:r>
        <w:r w:rsidR="009038E3">
          <w:rPr>
            <w:noProof/>
            <w:webHidden/>
          </w:rPr>
        </w:r>
        <w:r w:rsidR="009038E3">
          <w:rPr>
            <w:noProof/>
            <w:webHidden/>
          </w:rPr>
          <w:fldChar w:fldCharType="separate"/>
        </w:r>
        <w:r w:rsidR="009038E3">
          <w:rPr>
            <w:noProof/>
            <w:webHidden/>
          </w:rPr>
          <w:t>25</w:t>
        </w:r>
        <w:r w:rsidR="009038E3">
          <w:rPr>
            <w:noProof/>
            <w:webHidden/>
          </w:rPr>
          <w:fldChar w:fldCharType="end"/>
        </w:r>
      </w:hyperlink>
    </w:p>
    <w:p w14:paraId="0B875EAD" w14:textId="77777777" w:rsidR="009038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231492" w:history="1">
        <w:r w:rsidR="009038E3"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w:t>
        </w:r>
        <w:r w:rsidR="009038E3" w:rsidRPr="00093DA6">
          <w:rPr>
            <w:rStyle w:val="Hiperhivatkozs"/>
            <w:noProof/>
          </w:rPr>
          <w:t xml:space="preserve"> Emberek ütközésének elkerülése</w:t>
        </w:r>
        <w:r w:rsidR="009038E3">
          <w:rPr>
            <w:noProof/>
            <w:webHidden/>
          </w:rPr>
          <w:tab/>
        </w:r>
        <w:r w:rsidR="009038E3">
          <w:rPr>
            <w:noProof/>
            <w:webHidden/>
          </w:rPr>
          <w:fldChar w:fldCharType="begin"/>
        </w:r>
        <w:r w:rsidR="009038E3">
          <w:rPr>
            <w:noProof/>
            <w:webHidden/>
          </w:rPr>
          <w:instrText xml:space="preserve"> PAGEREF _Toc121231492 \h </w:instrText>
        </w:r>
        <w:r w:rsidR="009038E3">
          <w:rPr>
            <w:noProof/>
            <w:webHidden/>
          </w:rPr>
        </w:r>
        <w:r w:rsidR="009038E3">
          <w:rPr>
            <w:noProof/>
            <w:webHidden/>
          </w:rPr>
          <w:fldChar w:fldCharType="separate"/>
        </w:r>
        <w:r w:rsidR="009038E3">
          <w:rPr>
            <w:noProof/>
            <w:webHidden/>
          </w:rPr>
          <w:t>26</w:t>
        </w:r>
        <w:r w:rsidR="009038E3">
          <w:rPr>
            <w:noProof/>
            <w:webHidden/>
          </w:rPr>
          <w:fldChar w:fldCharType="end"/>
        </w:r>
      </w:hyperlink>
    </w:p>
    <w:p w14:paraId="6347D6A8" w14:textId="77777777" w:rsidR="009038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231493" w:history="1">
        <w:r w:rsidR="009038E3"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w:t>
        </w:r>
        <w:r w:rsidR="009038E3" w:rsidRPr="00093DA6">
          <w:rPr>
            <w:rStyle w:val="Hiperhivatkozs"/>
            <w:noProof/>
          </w:rPr>
          <w:t xml:space="preserve"> Első program korlátai</w:t>
        </w:r>
        <w:r w:rsidR="009038E3">
          <w:rPr>
            <w:noProof/>
            <w:webHidden/>
          </w:rPr>
          <w:tab/>
        </w:r>
        <w:r w:rsidR="009038E3">
          <w:rPr>
            <w:noProof/>
            <w:webHidden/>
          </w:rPr>
          <w:fldChar w:fldCharType="begin"/>
        </w:r>
        <w:r w:rsidR="009038E3">
          <w:rPr>
            <w:noProof/>
            <w:webHidden/>
          </w:rPr>
          <w:instrText xml:space="preserve"> PAGEREF _Toc121231493 \h </w:instrText>
        </w:r>
        <w:r w:rsidR="009038E3">
          <w:rPr>
            <w:noProof/>
            <w:webHidden/>
          </w:rPr>
        </w:r>
        <w:r w:rsidR="009038E3">
          <w:rPr>
            <w:noProof/>
            <w:webHidden/>
          </w:rPr>
          <w:fldChar w:fldCharType="separate"/>
        </w:r>
        <w:r w:rsidR="009038E3">
          <w:rPr>
            <w:noProof/>
            <w:webHidden/>
          </w:rPr>
          <w:t>26</w:t>
        </w:r>
        <w:r w:rsidR="009038E3">
          <w:rPr>
            <w:noProof/>
            <w:webHidden/>
          </w:rPr>
          <w:fldChar w:fldCharType="end"/>
        </w:r>
      </w:hyperlink>
    </w:p>
    <w:p w14:paraId="5602D3A1"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94" w:history="1">
        <w:r w:rsidR="009038E3" w:rsidRPr="00093DA6">
          <w:rPr>
            <w:rStyle w:val="Hiperhivatkozs"/>
            <w:noProof/>
          </w:rPr>
          <w:t>2.3.1 Mezők összeszervezése</w:t>
        </w:r>
        <w:r w:rsidR="009038E3">
          <w:rPr>
            <w:noProof/>
            <w:webHidden/>
          </w:rPr>
          <w:tab/>
        </w:r>
        <w:r w:rsidR="009038E3">
          <w:rPr>
            <w:noProof/>
            <w:webHidden/>
          </w:rPr>
          <w:fldChar w:fldCharType="begin"/>
        </w:r>
        <w:r w:rsidR="009038E3">
          <w:rPr>
            <w:noProof/>
            <w:webHidden/>
          </w:rPr>
          <w:instrText xml:space="preserve"> PAGEREF _Toc121231494 \h </w:instrText>
        </w:r>
        <w:r w:rsidR="009038E3">
          <w:rPr>
            <w:noProof/>
            <w:webHidden/>
          </w:rPr>
        </w:r>
        <w:r w:rsidR="009038E3">
          <w:rPr>
            <w:noProof/>
            <w:webHidden/>
          </w:rPr>
          <w:fldChar w:fldCharType="separate"/>
        </w:r>
        <w:r w:rsidR="009038E3">
          <w:rPr>
            <w:noProof/>
            <w:webHidden/>
          </w:rPr>
          <w:t>27</w:t>
        </w:r>
        <w:r w:rsidR="009038E3">
          <w:rPr>
            <w:noProof/>
            <w:webHidden/>
          </w:rPr>
          <w:fldChar w:fldCharType="end"/>
        </w:r>
      </w:hyperlink>
    </w:p>
    <w:p w14:paraId="457DB735"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95" w:history="1">
        <w:r w:rsidR="009038E3" w:rsidRPr="00093DA6">
          <w:rPr>
            <w:rStyle w:val="Hiperhivatkozs"/>
            <w:noProof/>
          </w:rPr>
          <w:t>2.3.2 Útvonal és mozgás megtervezése</w:t>
        </w:r>
        <w:r w:rsidR="009038E3">
          <w:rPr>
            <w:noProof/>
            <w:webHidden/>
          </w:rPr>
          <w:tab/>
        </w:r>
        <w:r w:rsidR="009038E3">
          <w:rPr>
            <w:noProof/>
            <w:webHidden/>
          </w:rPr>
          <w:fldChar w:fldCharType="begin"/>
        </w:r>
        <w:r w:rsidR="009038E3">
          <w:rPr>
            <w:noProof/>
            <w:webHidden/>
          </w:rPr>
          <w:instrText xml:space="preserve"> PAGEREF _Toc121231495 \h </w:instrText>
        </w:r>
        <w:r w:rsidR="009038E3">
          <w:rPr>
            <w:noProof/>
            <w:webHidden/>
          </w:rPr>
        </w:r>
        <w:r w:rsidR="009038E3">
          <w:rPr>
            <w:noProof/>
            <w:webHidden/>
          </w:rPr>
          <w:fldChar w:fldCharType="separate"/>
        </w:r>
        <w:r w:rsidR="009038E3">
          <w:rPr>
            <w:noProof/>
            <w:webHidden/>
          </w:rPr>
          <w:t>28</w:t>
        </w:r>
        <w:r w:rsidR="009038E3">
          <w:rPr>
            <w:noProof/>
            <w:webHidden/>
          </w:rPr>
          <w:fldChar w:fldCharType="end"/>
        </w:r>
      </w:hyperlink>
    </w:p>
    <w:p w14:paraId="02EA3F6E"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96" w:history="1">
        <w:r w:rsidR="009038E3" w:rsidRPr="00093DA6">
          <w:rPr>
            <w:rStyle w:val="Hiperhivatkozs"/>
            <w:noProof/>
          </w:rPr>
          <w:t>2.3.3 Időegység nagyságának megválasztása</w:t>
        </w:r>
        <w:r w:rsidR="009038E3">
          <w:rPr>
            <w:noProof/>
            <w:webHidden/>
          </w:rPr>
          <w:tab/>
        </w:r>
        <w:r w:rsidR="009038E3">
          <w:rPr>
            <w:noProof/>
            <w:webHidden/>
          </w:rPr>
          <w:fldChar w:fldCharType="begin"/>
        </w:r>
        <w:r w:rsidR="009038E3">
          <w:rPr>
            <w:noProof/>
            <w:webHidden/>
          </w:rPr>
          <w:instrText xml:space="preserve"> PAGEREF _Toc121231496 \h </w:instrText>
        </w:r>
        <w:r w:rsidR="009038E3">
          <w:rPr>
            <w:noProof/>
            <w:webHidden/>
          </w:rPr>
        </w:r>
        <w:r w:rsidR="009038E3">
          <w:rPr>
            <w:noProof/>
            <w:webHidden/>
          </w:rPr>
          <w:fldChar w:fldCharType="separate"/>
        </w:r>
        <w:r w:rsidR="009038E3">
          <w:rPr>
            <w:noProof/>
            <w:webHidden/>
          </w:rPr>
          <w:t>28</w:t>
        </w:r>
        <w:r w:rsidR="009038E3">
          <w:rPr>
            <w:noProof/>
            <w:webHidden/>
          </w:rPr>
          <w:fldChar w:fldCharType="end"/>
        </w:r>
      </w:hyperlink>
    </w:p>
    <w:p w14:paraId="6F9003E6"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97" w:history="1">
        <w:r w:rsidR="009038E3" w:rsidRPr="00093DA6">
          <w:rPr>
            <w:rStyle w:val="Hiperhivatkozs"/>
            <w:noProof/>
          </w:rPr>
          <w:t>2.3.4 Időpillanatonként állapotképek</w:t>
        </w:r>
        <w:r w:rsidR="009038E3">
          <w:rPr>
            <w:noProof/>
            <w:webHidden/>
          </w:rPr>
          <w:tab/>
        </w:r>
        <w:r w:rsidR="009038E3">
          <w:rPr>
            <w:noProof/>
            <w:webHidden/>
          </w:rPr>
          <w:fldChar w:fldCharType="begin"/>
        </w:r>
        <w:r w:rsidR="009038E3">
          <w:rPr>
            <w:noProof/>
            <w:webHidden/>
          </w:rPr>
          <w:instrText xml:space="preserve"> PAGEREF _Toc121231497 \h </w:instrText>
        </w:r>
        <w:r w:rsidR="009038E3">
          <w:rPr>
            <w:noProof/>
            <w:webHidden/>
          </w:rPr>
        </w:r>
        <w:r w:rsidR="009038E3">
          <w:rPr>
            <w:noProof/>
            <w:webHidden/>
          </w:rPr>
          <w:fldChar w:fldCharType="separate"/>
        </w:r>
        <w:r w:rsidR="009038E3">
          <w:rPr>
            <w:noProof/>
            <w:webHidden/>
          </w:rPr>
          <w:t>30</w:t>
        </w:r>
        <w:r w:rsidR="009038E3">
          <w:rPr>
            <w:noProof/>
            <w:webHidden/>
          </w:rPr>
          <w:fldChar w:fldCharType="end"/>
        </w:r>
      </w:hyperlink>
    </w:p>
    <w:p w14:paraId="02F27D74"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98" w:history="1">
        <w:r w:rsidR="009038E3" w:rsidRPr="00093DA6">
          <w:rPr>
            <w:rStyle w:val="Hiperhivatkozs"/>
            <w:noProof/>
          </w:rPr>
          <w:t>2.3.5 Falak a játéktérben</w:t>
        </w:r>
        <w:r w:rsidR="009038E3">
          <w:rPr>
            <w:noProof/>
            <w:webHidden/>
          </w:rPr>
          <w:tab/>
        </w:r>
        <w:r w:rsidR="009038E3">
          <w:rPr>
            <w:noProof/>
            <w:webHidden/>
          </w:rPr>
          <w:fldChar w:fldCharType="begin"/>
        </w:r>
        <w:r w:rsidR="009038E3">
          <w:rPr>
            <w:noProof/>
            <w:webHidden/>
          </w:rPr>
          <w:instrText xml:space="preserve"> PAGEREF _Toc121231498 \h </w:instrText>
        </w:r>
        <w:r w:rsidR="009038E3">
          <w:rPr>
            <w:noProof/>
            <w:webHidden/>
          </w:rPr>
        </w:r>
        <w:r w:rsidR="009038E3">
          <w:rPr>
            <w:noProof/>
            <w:webHidden/>
          </w:rPr>
          <w:fldChar w:fldCharType="separate"/>
        </w:r>
        <w:r w:rsidR="009038E3">
          <w:rPr>
            <w:noProof/>
            <w:webHidden/>
          </w:rPr>
          <w:t>31</w:t>
        </w:r>
        <w:r w:rsidR="009038E3">
          <w:rPr>
            <w:noProof/>
            <w:webHidden/>
          </w:rPr>
          <w:fldChar w:fldCharType="end"/>
        </w:r>
      </w:hyperlink>
    </w:p>
    <w:p w14:paraId="2BC38F1A"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499" w:history="1">
        <w:r w:rsidR="009038E3" w:rsidRPr="00093DA6">
          <w:rPr>
            <w:rStyle w:val="Hiperhivatkozs"/>
            <w:noProof/>
          </w:rPr>
          <w:t>2.3.6 Ütközések elkerülésének megvalósítása</w:t>
        </w:r>
        <w:r w:rsidR="009038E3">
          <w:rPr>
            <w:noProof/>
            <w:webHidden/>
          </w:rPr>
          <w:tab/>
        </w:r>
        <w:r w:rsidR="009038E3">
          <w:rPr>
            <w:noProof/>
            <w:webHidden/>
          </w:rPr>
          <w:fldChar w:fldCharType="begin"/>
        </w:r>
        <w:r w:rsidR="009038E3">
          <w:rPr>
            <w:noProof/>
            <w:webHidden/>
          </w:rPr>
          <w:instrText xml:space="preserve"> PAGEREF _Toc121231499 \h </w:instrText>
        </w:r>
        <w:r w:rsidR="009038E3">
          <w:rPr>
            <w:noProof/>
            <w:webHidden/>
          </w:rPr>
        </w:r>
        <w:r w:rsidR="009038E3">
          <w:rPr>
            <w:noProof/>
            <w:webHidden/>
          </w:rPr>
          <w:fldChar w:fldCharType="separate"/>
        </w:r>
        <w:r w:rsidR="009038E3">
          <w:rPr>
            <w:noProof/>
            <w:webHidden/>
          </w:rPr>
          <w:t>32</w:t>
        </w:r>
        <w:r w:rsidR="009038E3">
          <w:rPr>
            <w:noProof/>
            <w:webHidden/>
          </w:rPr>
          <w:fldChar w:fldCharType="end"/>
        </w:r>
      </w:hyperlink>
    </w:p>
    <w:p w14:paraId="0855A8A0"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00" w:history="1">
        <w:r w:rsidR="009038E3" w:rsidRPr="00093DA6">
          <w:rPr>
            <w:rStyle w:val="Hiperhivatkozs"/>
            <w:noProof/>
          </w:rPr>
          <w:t>2.3.7 Útvonalkereső algoritmus megalkotás</w:t>
        </w:r>
        <w:r w:rsidR="009038E3">
          <w:rPr>
            <w:noProof/>
            <w:webHidden/>
          </w:rPr>
          <w:tab/>
        </w:r>
        <w:r w:rsidR="009038E3">
          <w:rPr>
            <w:noProof/>
            <w:webHidden/>
          </w:rPr>
          <w:fldChar w:fldCharType="begin"/>
        </w:r>
        <w:r w:rsidR="009038E3">
          <w:rPr>
            <w:noProof/>
            <w:webHidden/>
          </w:rPr>
          <w:instrText xml:space="preserve"> PAGEREF _Toc121231500 \h </w:instrText>
        </w:r>
        <w:r w:rsidR="009038E3">
          <w:rPr>
            <w:noProof/>
            <w:webHidden/>
          </w:rPr>
        </w:r>
        <w:r w:rsidR="009038E3">
          <w:rPr>
            <w:noProof/>
            <w:webHidden/>
          </w:rPr>
          <w:fldChar w:fldCharType="separate"/>
        </w:r>
        <w:r w:rsidR="009038E3">
          <w:rPr>
            <w:noProof/>
            <w:webHidden/>
          </w:rPr>
          <w:t>33</w:t>
        </w:r>
        <w:r w:rsidR="009038E3">
          <w:rPr>
            <w:noProof/>
            <w:webHidden/>
          </w:rPr>
          <w:fldChar w:fldCharType="end"/>
        </w:r>
      </w:hyperlink>
    </w:p>
    <w:p w14:paraId="5932B3E0"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01" w:history="1">
        <w:r w:rsidR="009038E3" w:rsidRPr="00093DA6">
          <w:rPr>
            <w:rStyle w:val="Hiperhivatkozs"/>
            <w:noProof/>
          </w:rPr>
          <w:t>2.3.8 Megmaradt problémák orvoslása</w:t>
        </w:r>
        <w:r w:rsidR="009038E3">
          <w:rPr>
            <w:noProof/>
            <w:webHidden/>
          </w:rPr>
          <w:tab/>
        </w:r>
        <w:r w:rsidR="009038E3">
          <w:rPr>
            <w:noProof/>
            <w:webHidden/>
          </w:rPr>
          <w:fldChar w:fldCharType="begin"/>
        </w:r>
        <w:r w:rsidR="009038E3">
          <w:rPr>
            <w:noProof/>
            <w:webHidden/>
          </w:rPr>
          <w:instrText xml:space="preserve"> PAGEREF _Toc121231501 \h </w:instrText>
        </w:r>
        <w:r w:rsidR="009038E3">
          <w:rPr>
            <w:noProof/>
            <w:webHidden/>
          </w:rPr>
        </w:r>
        <w:r w:rsidR="009038E3">
          <w:rPr>
            <w:noProof/>
            <w:webHidden/>
          </w:rPr>
          <w:fldChar w:fldCharType="separate"/>
        </w:r>
        <w:r w:rsidR="009038E3">
          <w:rPr>
            <w:noProof/>
            <w:webHidden/>
          </w:rPr>
          <w:t>34</w:t>
        </w:r>
        <w:r w:rsidR="009038E3">
          <w:rPr>
            <w:noProof/>
            <w:webHidden/>
          </w:rPr>
          <w:fldChar w:fldCharType="end"/>
        </w:r>
      </w:hyperlink>
    </w:p>
    <w:p w14:paraId="092B8998"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02" w:history="1">
        <w:r w:rsidR="009038E3" w:rsidRPr="00093DA6">
          <w:rPr>
            <w:rStyle w:val="Hiperhivatkozs"/>
            <w:noProof/>
          </w:rPr>
          <w:t>2.3.9 Első program eredménye</w:t>
        </w:r>
        <w:r w:rsidR="009038E3">
          <w:rPr>
            <w:noProof/>
            <w:webHidden/>
          </w:rPr>
          <w:tab/>
        </w:r>
        <w:r w:rsidR="009038E3">
          <w:rPr>
            <w:noProof/>
            <w:webHidden/>
          </w:rPr>
          <w:fldChar w:fldCharType="begin"/>
        </w:r>
        <w:r w:rsidR="009038E3">
          <w:rPr>
            <w:noProof/>
            <w:webHidden/>
          </w:rPr>
          <w:instrText xml:space="preserve"> PAGEREF _Toc121231502 \h </w:instrText>
        </w:r>
        <w:r w:rsidR="009038E3">
          <w:rPr>
            <w:noProof/>
            <w:webHidden/>
          </w:rPr>
        </w:r>
        <w:r w:rsidR="009038E3">
          <w:rPr>
            <w:noProof/>
            <w:webHidden/>
          </w:rPr>
          <w:fldChar w:fldCharType="separate"/>
        </w:r>
        <w:r w:rsidR="009038E3">
          <w:rPr>
            <w:noProof/>
            <w:webHidden/>
          </w:rPr>
          <w:t>34</w:t>
        </w:r>
        <w:r w:rsidR="009038E3">
          <w:rPr>
            <w:noProof/>
            <w:webHidden/>
          </w:rPr>
          <w:fldChar w:fldCharType="end"/>
        </w:r>
      </w:hyperlink>
    </w:p>
    <w:p w14:paraId="664A514D"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03" w:history="1">
        <w:r w:rsidR="009038E3" w:rsidRPr="00093DA6">
          <w:rPr>
            <w:rStyle w:val="Hiperhivatkozs"/>
            <w:noProof/>
          </w:rPr>
          <w:t>2.3.10 Megalkotott program grafikus felülete</w:t>
        </w:r>
        <w:r w:rsidR="009038E3">
          <w:rPr>
            <w:noProof/>
            <w:webHidden/>
          </w:rPr>
          <w:tab/>
        </w:r>
        <w:r w:rsidR="009038E3">
          <w:rPr>
            <w:noProof/>
            <w:webHidden/>
          </w:rPr>
          <w:fldChar w:fldCharType="begin"/>
        </w:r>
        <w:r w:rsidR="009038E3">
          <w:rPr>
            <w:noProof/>
            <w:webHidden/>
          </w:rPr>
          <w:instrText xml:space="preserve"> PAGEREF _Toc121231503 \h </w:instrText>
        </w:r>
        <w:r w:rsidR="009038E3">
          <w:rPr>
            <w:noProof/>
            <w:webHidden/>
          </w:rPr>
        </w:r>
        <w:r w:rsidR="009038E3">
          <w:rPr>
            <w:noProof/>
            <w:webHidden/>
          </w:rPr>
          <w:fldChar w:fldCharType="separate"/>
        </w:r>
        <w:r w:rsidR="009038E3">
          <w:rPr>
            <w:noProof/>
            <w:webHidden/>
          </w:rPr>
          <w:t>35</w:t>
        </w:r>
        <w:r w:rsidR="009038E3">
          <w:rPr>
            <w:noProof/>
            <w:webHidden/>
          </w:rPr>
          <w:fldChar w:fldCharType="end"/>
        </w:r>
      </w:hyperlink>
    </w:p>
    <w:p w14:paraId="4C1DE2F2" w14:textId="77777777" w:rsidR="009038E3" w:rsidRDefault="00000000">
      <w:pPr>
        <w:pStyle w:val="TJ1"/>
        <w:rPr>
          <w:rFonts w:asciiTheme="minorHAnsi" w:eastAsiaTheme="minorEastAsia" w:hAnsiTheme="minorHAnsi" w:cstheme="minorBidi"/>
          <w:b w:val="0"/>
          <w:noProof/>
          <w:sz w:val="22"/>
          <w:szCs w:val="22"/>
          <w:lang w:eastAsia="hu-HU"/>
        </w:rPr>
      </w:pPr>
      <w:hyperlink w:anchor="_Toc121231504" w:history="1">
        <w:r w:rsidR="009038E3" w:rsidRPr="00093DA6">
          <w:rPr>
            <w:rStyle w:val="Hiperhivatkozs"/>
            <w:noProof/>
          </w:rPr>
          <w:t>3 Második program,</w:t>
        </w:r>
        <w:r w:rsidR="009038E3">
          <w:rPr>
            <w:noProof/>
            <w:webHidden/>
          </w:rPr>
          <w:tab/>
        </w:r>
        <w:r w:rsidR="009038E3">
          <w:rPr>
            <w:noProof/>
            <w:webHidden/>
          </w:rPr>
          <w:fldChar w:fldCharType="begin"/>
        </w:r>
        <w:r w:rsidR="009038E3">
          <w:rPr>
            <w:noProof/>
            <w:webHidden/>
          </w:rPr>
          <w:instrText xml:space="preserve"> PAGEREF _Toc121231504 \h </w:instrText>
        </w:r>
        <w:r w:rsidR="009038E3">
          <w:rPr>
            <w:noProof/>
            <w:webHidden/>
          </w:rPr>
        </w:r>
        <w:r w:rsidR="009038E3">
          <w:rPr>
            <w:noProof/>
            <w:webHidden/>
          </w:rPr>
          <w:fldChar w:fldCharType="separate"/>
        </w:r>
        <w:r w:rsidR="009038E3">
          <w:rPr>
            <w:noProof/>
            <w:webHidden/>
          </w:rPr>
          <w:t>36</w:t>
        </w:r>
        <w:r w:rsidR="009038E3">
          <w:rPr>
            <w:noProof/>
            <w:webHidden/>
          </w:rPr>
          <w:fldChar w:fldCharType="end"/>
        </w:r>
      </w:hyperlink>
    </w:p>
    <w:p w14:paraId="31982DF0" w14:textId="77777777" w:rsidR="009038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231505" w:history="1">
        <w:r w:rsidR="009038E3"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w:t>
        </w:r>
        <w:r w:rsidR="009038E3" w:rsidRPr="00093DA6">
          <w:rPr>
            <w:rStyle w:val="Hiperhivatkozs"/>
            <w:noProof/>
          </w:rPr>
          <w:t xml:space="preserve"> Navigációs hálót határoló síkidomok létrehozása</w:t>
        </w:r>
        <w:r w:rsidR="009038E3">
          <w:rPr>
            <w:noProof/>
            <w:webHidden/>
          </w:rPr>
          <w:tab/>
        </w:r>
        <w:r w:rsidR="009038E3">
          <w:rPr>
            <w:noProof/>
            <w:webHidden/>
          </w:rPr>
          <w:fldChar w:fldCharType="begin"/>
        </w:r>
        <w:r w:rsidR="009038E3">
          <w:rPr>
            <w:noProof/>
            <w:webHidden/>
          </w:rPr>
          <w:instrText xml:space="preserve"> PAGEREF _Toc121231505 \h </w:instrText>
        </w:r>
        <w:r w:rsidR="009038E3">
          <w:rPr>
            <w:noProof/>
            <w:webHidden/>
          </w:rPr>
        </w:r>
        <w:r w:rsidR="009038E3">
          <w:rPr>
            <w:noProof/>
            <w:webHidden/>
          </w:rPr>
          <w:fldChar w:fldCharType="separate"/>
        </w:r>
        <w:r w:rsidR="009038E3">
          <w:rPr>
            <w:noProof/>
            <w:webHidden/>
          </w:rPr>
          <w:t>37</w:t>
        </w:r>
        <w:r w:rsidR="009038E3">
          <w:rPr>
            <w:noProof/>
            <w:webHidden/>
          </w:rPr>
          <w:fldChar w:fldCharType="end"/>
        </w:r>
      </w:hyperlink>
    </w:p>
    <w:p w14:paraId="362729BA"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06" w:history="1">
        <w:r w:rsidR="009038E3" w:rsidRPr="00093DA6">
          <w:rPr>
            <w:rStyle w:val="Hiperhivatkozs"/>
            <w:noProof/>
          </w:rPr>
          <w:t>3.1.1 A navigációs háló háromszögeinek létrehozása</w:t>
        </w:r>
        <w:r w:rsidR="009038E3">
          <w:rPr>
            <w:noProof/>
            <w:webHidden/>
          </w:rPr>
          <w:tab/>
        </w:r>
        <w:r w:rsidR="009038E3">
          <w:rPr>
            <w:noProof/>
            <w:webHidden/>
          </w:rPr>
          <w:fldChar w:fldCharType="begin"/>
        </w:r>
        <w:r w:rsidR="009038E3">
          <w:rPr>
            <w:noProof/>
            <w:webHidden/>
          </w:rPr>
          <w:instrText xml:space="preserve"> PAGEREF _Toc121231506 \h </w:instrText>
        </w:r>
        <w:r w:rsidR="009038E3">
          <w:rPr>
            <w:noProof/>
            <w:webHidden/>
          </w:rPr>
        </w:r>
        <w:r w:rsidR="009038E3">
          <w:rPr>
            <w:noProof/>
            <w:webHidden/>
          </w:rPr>
          <w:fldChar w:fldCharType="separate"/>
        </w:r>
        <w:r w:rsidR="009038E3">
          <w:rPr>
            <w:noProof/>
            <w:webHidden/>
          </w:rPr>
          <w:t>38</w:t>
        </w:r>
        <w:r w:rsidR="009038E3">
          <w:rPr>
            <w:noProof/>
            <w:webHidden/>
          </w:rPr>
          <w:fldChar w:fldCharType="end"/>
        </w:r>
      </w:hyperlink>
    </w:p>
    <w:p w14:paraId="1778A0BC"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07" w:history="1">
        <w:r w:rsidR="009038E3" w:rsidRPr="00093DA6">
          <w:rPr>
            <w:rStyle w:val="Hiperhivatkozs"/>
            <w:noProof/>
          </w:rPr>
          <w:t>3.1.2 A bejárható tér háromszögekre bontása</w:t>
        </w:r>
        <w:r w:rsidR="009038E3">
          <w:rPr>
            <w:noProof/>
            <w:webHidden/>
          </w:rPr>
          <w:tab/>
        </w:r>
        <w:r w:rsidR="009038E3">
          <w:rPr>
            <w:noProof/>
            <w:webHidden/>
          </w:rPr>
          <w:fldChar w:fldCharType="begin"/>
        </w:r>
        <w:r w:rsidR="009038E3">
          <w:rPr>
            <w:noProof/>
            <w:webHidden/>
          </w:rPr>
          <w:instrText xml:space="preserve"> PAGEREF _Toc121231507 \h </w:instrText>
        </w:r>
        <w:r w:rsidR="009038E3">
          <w:rPr>
            <w:noProof/>
            <w:webHidden/>
          </w:rPr>
        </w:r>
        <w:r w:rsidR="009038E3">
          <w:rPr>
            <w:noProof/>
            <w:webHidden/>
          </w:rPr>
          <w:fldChar w:fldCharType="separate"/>
        </w:r>
        <w:r w:rsidR="009038E3">
          <w:rPr>
            <w:noProof/>
            <w:webHidden/>
          </w:rPr>
          <w:t>39</w:t>
        </w:r>
        <w:r w:rsidR="009038E3">
          <w:rPr>
            <w:noProof/>
            <w:webHidden/>
          </w:rPr>
          <w:fldChar w:fldCharType="end"/>
        </w:r>
      </w:hyperlink>
    </w:p>
    <w:p w14:paraId="09BB0FD0"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08" w:history="1">
        <w:r w:rsidR="009038E3" w:rsidRPr="00093DA6">
          <w:rPr>
            <w:rStyle w:val="Hiperhivatkozs"/>
            <w:noProof/>
          </w:rPr>
          <w:t>3.1.3 A szobák emeletté alakítása</w:t>
        </w:r>
        <w:r w:rsidR="009038E3">
          <w:rPr>
            <w:noProof/>
            <w:webHidden/>
          </w:rPr>
          <w:tab/>
        </w:r>
        <w:r w:rsidR="009038E3">
          <w:rPr>
            <w:noProof/>
            <w:webHidden/>
          </w:rPr>
          <w:fldChar w:fldCharType="begin"/>
        </w:r>
        <w:r w:rsidR="009038E3">
          <w:rPr>
            <w:noProof/>
            <w:webHidden/>
          </w:rPr>
          <w:instrText xml:space="preserve"> PAGEREF _Toc121231508 \h </w:instrText>
        </w:r>
        <w:r w:rsidR="009038E3">
          <w:rPr>
            <w:noProof/>
            <w:webHidden/>
          </w:rPr>
        </w:r>
        <w:r w:rsidR="009038E3">
          <w:rPr>
            <w:noProof/>
            <w:webHidden/>
          </w:rPr>
          <w:fldChar w:fldCharType="separate"/>
        </w:r>
        <w:r w:rsidR="009038E3">
          <w:rPr>
            <w:noProof/>
            <w:webHidden/>
          </w:rPr>
          <w:t>42</w:t>
        </w:r>
        <w:r w:rsidR="009038E3">
          <w:rPr>
            <w:noProof/>
            <w:webHidden/>
          </w:rPr>
          <w:fldChar w:fldCharType="end"/>
        </w:r>
      </w:hyperlink>
    </w:p>
    <w:p w14:paraId="685A44EC"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09" w:history="1">
        <w:r w:rsidR="009038E3" w:rsidRPr="00093DA6">
          <w:rPr>
            <w:rStyle w:val="Hiperhivatkozs"/>
            <w:noProof/>
          </w:rPr>
          <w:t>3.1.4 Az úrvonal tervezése</w:t>
        </w:r>
        <w:r w:rsidR="009038E3">
          <w:rPr>
            <w:noProof/>
            <w:webHidden/>
          </w:rPr>
          <w:tab/>
        </w:r>
        <w:r w:rsidR="009038E3">
          <w:rPr>
            <w:noProof/>
            <w:webHidden/>
          </w:rPr>
          <w:fldChar w:fldCharType="begin"/>
        </w:r>
        <w:r w:rsidR="009038E3">
          <w:rPr>
            <w:noProof/>
            <w:webHidden/>
          </w:rPr>
          <w:instrText xml:space="preserve"> PAGEREF _Toc121231509 \h </w:instrText>
        </w:r>
        <w:r w:rsidR="009038E3">
          <w:rPr>
            <w:noProof/>
            <w:webHidden/>
          </w:rPr>
        </w:r>
        <w:r w:rsidR="009038E3">
          <w:rPr>
            <w:noProof/>
            <w:webHidden/>
          </w:rPr>
          <w:fldChar w:fldCharType="separate"/>
        </w:r>
        <w:r w:rsidR="009038E3">
          <w:rPr>
            <w:noProof/>
            <w:webHidden/>
          </w:rPr>
          <w:t>43</w:t>
        </w:r>
        <w:r w:rsidR="009038E3">
          <w:rPr>
            <w:noProof/>
            <w:webHidden/>
          </w:rPr>
          <w:fldChar w:fldCharType="end"/>
        </w:r>
      </w:hyperlink>
    </w:p>
    <w:p w14:paraId="6A1311EF"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10" w:history="1">
        <w:r w:rsidR="009038E3" w:rsidRPr="00093DA6">
          <w:rPr>
            <w:rStyle w:val="Hiperhivatkozs"/>
            <w:noProof/>
          </w:rPr>
          <w:t>3.1.5 Szobákban generált útvonalak összekötése</w:t>
        </w:r>
        <w:r w:rsidR="009038E3">
          <w:rPr>
            <w:noProof/>
            <w:webHidden/>
          </w:rPr>
          <w:tab/>
        </w:r>
        <w:r w:rsidR="009038E3">
          <w:rPr>
            <w:noProof/>
            <w:webHidden/>
          </w:rPr>
          <w:fldChar w:fldCharType="begin"/>
        </w:r>
        <w:r w:rsidR="009038E3">
          <w:rPr>
            <w:noProof/>
            <w:webHidden/>
          </w:rPr>
          <w:instrText xml:space="preserve"> PAGEREF _Toc121231510 \h </w:instrText>
        </w:r>
        <w:r w:rsidR="009038E3">
          <w:rPr>
            <w:noProof/>
            <w:webHidden/>
          </w:rPr>
        </w:r>
        <w:r w:rsidR="009038E3">
          <w:rPr>
            <w:noProof/>
            <w:webHidden/>
          </w:rPr>
          <w:fldChar w:fldCharType="separate"/>
        </w:r>
        <w:r w:rsidR="009038E3">
          <w:rPr>
            <w:noProof/>
            <w:webHidden/>
          </w:rPr>
          <w:t>44</w:t>
        </w:r>
        <w:r w:rsidR="009038E3">
          <w:rPr>
            <w:noProof/>
            <w:webHidden/>
          </w:rPr>
          <w:fldChar w:fldCharType="end"/>
        </w:r>
      </w:hyperlink>
    </w:p>
    <w:p w14:paraId="78A3F5DB" w14:textId="77777777" w:rsidR="009038E3" w:rsidRDefault="00000000">
      <w:pPr>
        <w:pStyle w:val="TJ1"/>
        <w:rPr>
          <w:rFonts w:asciiTheme="minorHAnsi" w:eastAsiaTheme="minorEastAsia" w:hAnsiTheme="minorHAnsi" w:cstheme="minorBidi"/>
          <w:b w:val="0"/>
          <w:noProof/>
          <w:sz w:val="22"/>
          <w:szCs w:val="22"/>
          <w:lang w:eastAsia="hu-HU"/>
        </w:rPr>
      </w:pPr>
      <w:hyperlink w:anchor="_Toc121231511" w:history="1">
        <w:r w:rsidR="009038E3" w:rsidRPr="00093DA6">
          <w:rPr>
            <w:rStyle w:val="Hiperhivatkozs"/>
            <w:noProof/>
          </w:rPr>
          <w:t>4 Járókelők mozgásának szimulációja</w:t>
        </w:r>
        <w:r w:rsidR="009038E3">
          <w:rPr>
            <w:noProof/>
            <w:webHidden/>
          </w:rPr>
          <w:tab/>
        </w:r>
        <w:r w:rsidR="009038E3">
          <w:rPr>
            <w:noProof/>
            <w:webHidden/>
          </w:rPr>
          <w:fldChar w:fldCharType="begin"/>
        </w:r>
        <w:r w:rsidR="009038E3">
          <w:rPr>
            <w:noProof/>
            <w:webHidden/>
          </w:rPr>
          <w:instrText xml:space="preserve"> PAGEREF _Toc121231511 \h </w:instrText>
        </w:r>
        <w:r w:rsidR="009038E3">
          <w:rPr>
            <w:noProof/>
            <w:webHidden/>
          </w:rPr>
        </w:r>
        <w:r w:rsidR="009038E3">
          <w:rPr>
            <w:noProof/>
            <w:webHidden/>
          </w:rPr>
          <w:fldChar w:fldCharType="separate"/>
        </w:r>
        <w:r w:rsidR="009038E3">
          <w:rPr>
            <w:noProof/>
            <w:webHidden/>
          </w:rPr>
          <w:t>45</w:t>
        </w:r>
        <w:r w:rsidR="009038E3">
          <w:rPr>
            <w:noProof/>
            <w:webHidden/>
          </w:rPr>
          <w:fldChar w:fldCharType="end"/>
        </w:r>
      </w:hyperlink>
    </w:p>
    <w:p w14:paraId="451BD250"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12" w:history="1">
        <w:r w:rsidR="009038E3" w:rsidRPr="00093DA6">
          <w:rPr>
            <w:rStyle w:val="Hiperhivatkozs"/>
            <w:noProof/>
          </w:rPr>
          <w:t>4.1.1 Járókelők sebességének megválasztása</w:t>
        </w:r>
        <w:r w:rsidR="009038E3">
          <w:rPr>
            <w:noProof/>
            <w:webHidden/>
          </w:rPr>
          <w:tab/>
        </w:r>
        <w:r w:rsidR="009038E3">
          <w:rPr>
            <w:noProof/>
            <w:webHidden/>
          </w:rPr>
          <w:fldChar w:fldCharType="begin"/>
        </w:r>
        <w:r w:rsidR="009038E3">
          <w:rPr>
            <w:noProof/>
            <w:webHidden/>
          </w:rPr>
          <w:instrText xml:space="preserve"> PAGEREF _Toc121231512 \h </w:instrText>
        </w:r>
        <w:r w:rsidR="009038E3">
          <w:rPr>
            <w:noProof/>
            <w:webHidden/>
          </w:rPr>
        </w:r>
        <w:r w:rsidR="009038E3">
          <w:rPr>
            <w:noProof/>
            <w:webHidden/>
          </w:rPr>
          <w:fldChar w:fldCharType="separate"/>
        </w:r>
        <w:r w:rsidR="009038E3">
          <w:rPr>
            <w:noProof/>
            <w:webHidden/>
          </w:rPr>
          <w:t>45</w:t>
        </w:r>
        <w:r w:rsidR="009038E3">
          <w:rPr>
            <w:noProof/>
            <w:webHidden/>
          </w:rPr>
          <w:fldChar w:fldCharType="end"/>
        </w:r>
      </w:hyperlink>
    </w:p>
    <w:p w14:paraId="5760155D"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13" w:history="1">
        <w:r w:rsidR="009038E3" w:rsidRPr="00093DA6">
          <w:rPr>
            <w:rStyle w:val="Hiperhivatkozs"/>
            <w:noProof/>
          </w:rPr>
          <w:t>4.1.2 Normák betartása</w:t>
        </w:r>
        <w:r w:rsidR="009038E3">
          <w:rPr>
            <w:noProof/>
            <w:webHidden/>
          </w:rPr>
          <w:tab/>
        </w:r>
        <w:r w:rsidR="009038E3">
          <w:rPr>
            <w:noProof/>
            <w:webHidden/>
          </w:rPr>
          <w:fldChar w:fldCharType="begin"/>
        </w:r>
        <w:r w:rsidR="009038E3">
          <w:rPr>
            <w:noProof/>
            <w:webHidden/>
          </w:rPr>
          <w:instrText xml:space="preserve"> PAGEREF _Toc121231513 \h </w:instrText>
        </w:r>
        <w:r w:rsidR="009038E3">
          <w:rPr>
            <w:noProof/>
            <w:webHidden/>
          </w:rPr>
        </w:r>
        <w:r w:rsidR="009038E3">
          <w:rPr>
            <w:noProof/>
            <w:webHidden/>
          </w:rPr>
          <w:fldChar w:fldCharType="separate"/>
        </w:r>
        <w:r w:rsidR="009038E3">
          <w:rPr>
            <w:noProof/>
            <w:webHidden/>
          </w:rPr>
          <w:t>46</w:t>
        </w:r>
        <w:r w:rsidR="009038E3">
          <w:rPr>
            <w:noProof/>
            <w:webHidden/>
          </w:rPr>
          <w:fldChar w:fldCharType="end"/>
        </w:r>
      </w:hyperlink>
    </w:p>
    <w:p w14:paraId="1C206382"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14" w:history="1">
        <w:r w:rsidR="009038E3" w:rsidRPr="00093DA6">
          <w:rPr>
            <w:rStyle w:val="Hiperhivatkozs"/>
            <w:noProof/>
          </w:rPr>
          <w:t>4.1.3 Útvonal követése</w:t>
        </w:r>
        <w:r w:rsidR="009038E3">
          <w:rPr>
            <w:noProof/>
            <w:webHidden/>
          </w:rPr>
          <w:tab/>
        </w:r>
        <w:r w:rsidR="009038E3">
          <w:rPr>
            <w:noProof/>
            <w:webHidden/>
          </w:rPr>
          <w:fldChar w:fldCharType="begin"/>
        </w:r>
        <w:r w:rsidR="009038E3">
          <w:rPr>
            <w:noProof/>
            <w:webHidden/>
          </w:rPr>
          <w:instrText xml:space="preserve"> PAGEREF _Toc121231514 \h </w:instrText>
        </w:r>
        <w:r w:rsidR="009038E3">
          <w:rPr>
            <w:noProof/>
            <w:webHidden/>
          </w:rPr>
        </w:r>
        <w:r w:rsidR="009038E3">
          <w:rPr>
            <w:noProof/>
            <w:webHidden/>
          </w:rPr>
          <w:fldChar w:fldCharType="separate"/>
        </w:r>
        <w:r w:rsidR="009038E3">
          <w:rPr>
            <w:noProof/>
            <w:webHidden/>
          </w:rPr>
          <w:t>47</w:t>
        </w:r>
        <w:r w:rsidR="009038E3">
          <w:rPr>
            <w:noProof/>
            <w:webHidden/>
          </w:rPr>
          <w:fldChar w:fldCharType="end"/>
        </w:r>
      </w:hyperlink>
    </w:p>
    <w:p w14:paraId="21963A16"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15" w:history="1">
        <w:r w:rsidR="009038E3" w:rsidRPr="00093DA6">
          <w:rPr>
            <w:rStyle w:val="Hiperhivatkozs"/>
            <w:noProof/>
          </w:rPr>
          <w:t>4.1.4 A járókelők napirendje</w:t>
        </w:r>
        <w:r w:rsidR="009038E3">
          <w:rPr>
            <w:noProof/>
            <w:webHidden/>
          </w:rPr>
          <w:tab/>
        </w:r>
        <w:r w:rsidR="009038E3">
          <w:rPr>
            <w:noProof/>
            <w:webHidden/>
          </w:rPr>
          <w:fldChar w:fldCharType="begin"/>
        </w:r>
        <w:r w:rsidR="009038E3">
          <w:rPr>
            <w:noProof/>
            <w:webHidden/>
          </w:rPr>
          <w:instrText xml:space="preserve"> PAGEREF _Toc121231515 \h </w:instrText>
        </w:r>
        <w:r w:rsidR="009038E3">
          <w:rPr>
            <w:noProof/>
            <w:webHidden/>
          </w:rPr>
        </w:r>
        <w:r w:rsidR="009038E3">
          <w:rPr>
            <w:noProof/>
            <w:webHidden/>
          </w:rPr>
          <w:fldChar w:fldCharType="separate"/>
        </w:r>
        <w:r w:rsidR="009038E3">
          <w:rPr>
            <w:noProof/>
            <w:webHidden/>
          </w:rPr>
          <w:t>47</w:t>
        </w:r>
        <w:r w:rsidR="009038E3">
          <w:rPr>
            <w:noProof/>
            <w:webHidden/>
          </w:rPr>
          <w:fldChar w:fldCharType="end"/>
        </w:r>
      </w:hyperlink>
    </w:p>
    <w:p w14:paraId="1B3F18E3"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16" w:history="1">
        <w:r w:rsidR="009038E3" w:rsidRPr="00093DA6">
          <w:rPr>
            <w:rStyle w:val="Hiperhivatkozs"/>
            <w:noProof/>
          </w:rPr>
          <w:t>4.1.5 Járókelők létrehozása</w:t>
        </w:r>
        <w:r w:rsidR="009038E3">
          <w:rPr>
            <w:noProof/>
            <w:webHidden/>
          </w:rPr>
          <w:tab/>
        </w:r>
        <w:r w:rsidR="009038E3">
          <w:rPr>
            <w:noProof/>
            <w:webHidden/>
          </w:rPr>
          <w:fldChar w:fldCharType="begin"/>
        </w:r>
        <w:r w:rsidR="009038E3">
          <w:rPr>
            <w:noProof/>
            <w:webHidden/>
          </w:rPr>
          <w:instrText xml:space="preserve"> PAGEREF _Toc121231516 \h </w:instrText>
        </w:r>
        <w:r w:rsidR="009038E3">
          <w:rPr>
            <w:noProof/>
            <w:webHidden/>
          </w:rPr>
        </w:r>
        <w:r w:rsidR="009038E3">
          <w:rPr>
            <w:noProof/>
            <w:webHidden/>
          </w:rPr>
          <w:fldChar w:fldCharType="separate"/>
        </w:r>
        <w:r w:rsidR="009038E3">
          <w:rPr>
            <w:noProof/>
            <w:webHidden/>
          </w:rPr>
          <w:t>48</w:t>
        </w:r>
        <w:r w:rsidR="009038E3">
          <w:rPr>
            <w:noProof/>
            <w:webHidden/>
          </w:rPr>
          <w:fldChar w:fldCharType="end"/>
        </w:r>
      </w:hyperlink>
    </w:p>
    <w:p w14:paraId="5EAA8D76" w14:textId="77777777" w:rsidR="009038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231517" w:history="1">
        <w:r w:rsidR="009038E3" w:rsidRPr="00093DA6">
          <w:rPr>
            <w:rStyle w:val="Hiperhivatkozs"/>
            <w:noProof/>
          </w:rPr>
          <w:t>4.1.6 A járókelők életciklusa és az emelet létrehozása</w:t>
        </w:r>
        <w:r w:rsidR="009038E3">
          <w:rPr>
            <w:noProof/>
            <w:webHidden/>
          </w:rPr>
          <w:tab/>
        </w:r>
        <w:r w:rsidR="009038E3">
          <w:rPr>
            <w:noProof/>
            <w:webHidden/>
          </w:rPr>
          <w:fldChar w:fldCharType="begin"/>
        </w:r>
        <w:r w:rsidR="009038E3">
          <w:rPr>
            <w:noProof/>
            <w:webHidden/>
          </w:rPr>
          <w:instrText xml:space="preserve"> PAGEREF _Toc121231517 \h </w:instrText>
        </w:r>
        <w:r w:rsidR="009038E3">
          <w:rPr>
            <w:noProof/>
            <w:webHidden/>
          </w:rPr>
        </w:r>
        <w:r w:rsidR="009038E3">
          <w:rPr>
            <w:noProof/>
            <w:webHidden/>
          </w:rPr>
          <w:fldChar w:fldCharType="separate"/>
        </w:r>
        <w:r w:rsidR="009038E3">
          <w:rPr>
            <w:noProof/>
            <w:webHidden/>
          </w:rPr>
          <w:t>48</w:t>
        </w:r>
        <w:r w:rsidR="009038E3">
          <w:rPr>
            <w:noProof/>
            <w:webHidden/>
          </w:rPr>
          <w:fldChar w:fldCharType="end"/>
        </w:r>
      </w:hyperlink>
    </w:p>
    <w:p w14:paraId="5001CF44" w14:textId="77777777" w:rsidR="009038E3" w:rsidRDefault="00000000">
      <w:pPr>
        <w:pStyle w:val="TJ1"/>
        <w:rPr>
          <w:rFonts w:asciiTheme="minorHAnsi" w:eastAsiaTheme="minorEastAsia" w:hAnsiTheme="minorHAnsi" w:cstheme="minorBidi"/>
          <w:b w:val="0"/>
          <w:noProof/>
          <w:sz w:val="22"/>
          <w:szCs w:val="22"/>
          <w:lang w:eastAsia="hu-HU"/>
        </w:rPr>
      </w:pPr>
      <w:hyperlink w:anchor="_Toc121231518" w:history="1">
        <w:r w:rsidR="009038E3" w:rsidRPr="00093DA6">
          <w:rPr>
            <w:rStyle w:val="Hiperhivatkozs"/>
            <w:noProof/>
          </w:rPr>
          <w:t>5 Összefoglalás, kész program értékelése</w:t>
        </w:r>
        <w:r w:rsidR="009038E3">
          <w:rPr>
            <w:noProof/>
            <w:webHidden/>
          </w:rPr>
          <w:tab/>
        </w:r>
        <w:r w:rsidR="009038E3">
          <w:rPr>
            <w:noProof/>
            <w:webHidden/>
          </w:rPr>
          <w:fldChar w:fldCharType="begin"/>
        </w:r>
        <w:r w:rsidR="009038E3">
          <w:rPr>
            <w:noProof/>
            <w:webHidden/>
          </w:rPr>
          <w:instrText xml:space="preserve"> PAGEREF _Toc121231518 \h </w:instrText>
        </w:r>
        <w:r w:rsidR="009038E3">
          <w:rPr>
            <w:noProof/>
            <w:webHidden/>
          </w:rPr>
        </w:r>
        <w:r w:rsidR="009038E3">
          <w:rPr>
            <w:noProof/>
            <w:webHidden/>
          </w:rPr>
          <w:fldChar w:fldCharType="separate"/>
        </w:r>
        <w:r w:rsidR="009038E3">
          <w:rPr>
            <w:noProof/>
            <w:webHidden/>
          </w:rPr>
          <w:t>49</w:t>
        </w:r>
        <w:r w:rsidR="009038E3">
          <w:rPr>
            <w:noProof/>
            <w:webHidden/>
          </w:rPr>
          <w:fldChar w:fldCharType="end"/>
        </w:r>
      </w:hyperlink>
    </w:p>
    <w:p w14:paraId="70795704" w14:textId="77777777" w:rsidR="009038E3" w:rsidRDefault="00000000">
      <w:pPr>
        <w:pStyle w:val="TJ1"/>
        <w:rPr>
          <w:rFonts w:asciiTheme="minorHAnsi" w:eastAsiaTheme="minorEastAsia" w:hAnsiTheme="minorHAnsi" w:cstheme="minorBidi"/>
          <w:b w:val="0"/>
          <w:noProof/>
          <w:sz w:val="22"/>
          <w:szCs w:val="22"/>
          <w:lang w:eastAsia="hu-HU"/>
        </w:rPr>
      </w:pPr>
      <w:hyperlink w:anchor="_Toc121231519" w:history="1">
        <w:r w:rsidR="009038E3" w:rsidRPr="00093DA6">
          <w:rPr>
            <w:rStyle w:val="Hiperhivatkozs"/>
            <w:noProof/>
          </w:rPr>
          <w:t>6 Irodalomjegyzék</w:t>
        </w:r>
        <w:r w:rsidR="009038E3">
          <w:rPr>
            <w:noProof/>
            <w:webHidden/>
          </w:rPr>
          <w:tab/>
        </w:r>
        <w:r w:rsidR="009038E3">
          <w:rPr>
            <w:noProof/>
            <w:webHidden/>
          </w:rPr>
          <w:fldChar w:fldCharType="begin"/>
        </w:r>
        <w:r w:rsidR="009038E3">
          <w:rPr>
            <w:noProof/>
            <w:webHidden/>
          </w:rPr>
          <w:instrText xml:space="preserve"> PAGEREF _Toc121231519 \h </w:instrText>
        </w:r>
        <w:r w:rsidR="009038E3">
          <w:rPr>
            <w:noProof/>
            <w:webHidden/>
          </w:rPr>
        </w:r>
        <w:r w:rsidR="009038E3">
          <w:rPr>
            <w:noProof/>
            <w:webHidden/>
          </w:rPr>
          <w:fldChar w:fldCharType="separate"/>
        </w:r>
        <w:r w:rsidR="009038E3">
          <w:rPr>
            <w:noProof/>
            <w:webHidden/>
          </w:rPr>
          <w:t>50</w:t>
        </w:r>
        <w:r w:rsidR="009038E3">
          <w:rPr>
            <w:noProof/>
            <w:webHidden/>
          </w:rPr>
          <w:fldChar w:fldCharType="end"/>
        </w:r>
      </w:hyperlink>
    </w:p>
    <w:p w14:paraId="45012F29" w14:textId="67DCC1B6" w:rsidR="00730B3C" w:rsidRDefault="00730B3C">
      <w:r>
        <w:rPr>
          <w:b/>
          <w:bCs/>
        </w:rPr>
        <w:fldChar w:fldCharType="end"/>
      </w:r>
    </w:p>
    <w:p w14:paraId="597B17CD" w14:textId="77777777" w:rsidR="0063585C" w:rsidRPr="00B50CAA" w:rsidRDefault="0063585C" w:rsidP="001A35F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szigorló hallgató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21231469"/>
      <w:r w:rsidRPr="00B50CAA">
        <w:lastRenderedPageBreak/>
        <w:t>Összefoglaló</w:t>
      </w:r>
      <w:bookmarkEnd w:id="0"/>
    </w:p>
    <w:p w14:paraId="274A4EEA" w14:textId="0990CD9C" w:rsidR="005334AD" w:rsidRPr="00D23BFC" w:rsidRDefault="00C76D19" w:rsidP="00630A92">
      <w:r>
        <w:t>hiányzik</w:t>
      </w:r>
    </w:p>
    <w:p w14:paraId="68C22B44" w14:textId="77777777" w:rsidR="0063585C" w:rsidRDefault="0063585C" w:rsidP="00816BCB">
      <w:pPr>
        <w:pStyle w:val="Fejezetcimszmozsnlkl"/>
      </w:pPr>
      <w:bookmarkStart w:id="1" w:name="_Toc121231470"/>
      <w:proofErr w:type="spellStart"/>
      <w:r w:rsidRPr="00B50CAA">
        <w:lastRenderedPageBreak/>
        <w:t>Abstract</w:t>
      </w:r>
      <w:bookmarkEnd w:id="1"/>
      <w:proofErr w:type="spellEnd"/>
    </w:p>
    <w:p w14:paraId="7C02BBBF" w14:textId="2DE80B39" w:rsidR="005334AD" w:rsidRDefault="00C76D19" w:rsidP="005334AD">
      <w:proofErr w:type="spellStart"/>
      <w:r>
        <w:t>missing</w:t>
      </w:r>
      <w:proofErr w:type="spellEnd"/>
    </w:p>
    <w:p w14:paraId="0FE98BBF" w14:textId="77777777" w:rsidR="001A57BC" w:rsidRDefault="003F5425" w:rsidP="006A1B7F">
      <w:pPr>
        <w:pStyle w:val="Cmsor1"/>
      </w:pPr>
      <w:bookmarkStart w:id="2" w:name="_Toc332797397"/>
      <w:bookmarkStart w:id="3" w:name="_Toc121231471"/>
      <w:r>
        <w:lastRenderedPageBreak/>
        <w:t>Bevezetés</w:t>
      </w:r>
      <w:bookmarkEnd w:id="2"/>
      <w:bookmarkEnd w:id="3"/>
    </w:p>
    <w:p w14:paraId="72B7DAAD" w14:textId="059B71AE" w:rsidR="003A6E14" w:rsidRDefault="00D47B60" w:rsidP="003A6E14">
      <w:r>
        <w:t>Az élet alapvető és szerves</w:t>
      </w:r>
      <w:r w:rsidR="003A6E14">
        <w:t xml:space="preserve"> részét </w:t>
      </w:r>
      <w:proofErr w:type="spellStart"/>
      <w:r w:rsidR="003A6E14">
        <w:t>kép</w:t>
      </w:r>
      <w:r>
        <w:t>zi</w:t>
      </w:r>
      <w:proofErr w:type="spellEnd"/>
      <w:r>
        <w:t xml:space="preserve">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w:t>
      </w:r>
      <w:r w:rsidR="00E0668B">
        <w:t>Egy mindenki által ismert</w:t>
      </w:r>
      <w:r w:rsidR="003A6E14">
        <w:t xml:space="preserve"> példa erre a közlekedés.</w:t>
      </w:r>
    </w:p>
    <w:p w14:paraId="77090E0E" w14:textId="321418DF" w:rsidR="003A6E14" w:rsidRDefault="003A6E14" w:rsidP="003A6E14">
      <w:r>
        <w:t>Fontos, hogy</w:t>
      </w:r>
      <w:r w:rsidR="00D47B60">
        <w:t xml:space="preserve"> az emberek</w:t>
      </w:r>
      <w:r>
        <w:t xml:space="preserve"> </w:t>
      </w:r>
      <w:r w:rsidR="00D47B60">
        <w:t>legyenek egymásra tekintettel</w:t>
      </w:r>
      <w:r>
        <w:t>, ezekben segítenek a normák. Fontos ugyan úgy, hogy a helyzetfelismerő képességük is helye</w:t>
      </w:r>
      <w:r w:rsidR="00E0668B">
        <w:t>s legyen, ehhez figyelniük kell</w:t>
      </w:r>
      <w:r>
        <w:t xml:space="preserve"> és alapvető ismeretekre van szükségük. Ahhoz, hogy a helyzetfeli</w:t>
      </w:r>
      <w:r w:rsidR="007441A0">
        <w:t>sm</w:t>
      </w:r>
      <w:r>
        <w:t>e</w:t>
      </w:r>
      <w:r w:rsidR="00D47B60">
        <w:t>rése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 xml:space="preserve">milyen lehetőségekre korlátozza a </w:t>
      </w:r>
      <w:proofErr w:type="spellStart"/>
      <w:r w:rsidR="00D47B60">
        <w:t>továbbhaladását</w:t>
      </w:r>
      <w:proofErr w:type="spellEnd"/>
      <w:r>
        <w:t xml:space="preserve">. </w:t>
      </w:r>
    </w:p>
    <w:p w14:paraId="35E5DC2B" w14:textId="2F397E54" w:rsidR="003A6E14" w:rsidRDefault="00E0668B" w:rsidP="003A6E14">
      <w:r>
        <w:t>Megfelelően</w:t>
      </w:r>
      <w:r w:rsidR="00D47B60">
        <w:t xml:space="preserve"> kell megválasztania a sebességét, hogy a céljához eljusson. Sétálnia is elég, mert nem siet, állnia kell</w:t>
      </w:r>
      <w:r w:rsidR="003A6E14">
        <w:t>, m</w:t>
      </w:r>
      <w:r>
        <w:t>ert piros a lámpa</w:t>
      </w:r>
      <w:r w:rsidR="003A6E14">
        <w:t xml:space="preserve"> vagy </w:t>
      </w:r>
      <w:proofErr w:type="gramStart"/>
      <w:r w:rsidR="003A6E14">
        <w:t>liftben</w:t>
      </w:r>
      <w:proofErr w:type="gramEnd"/>
      <w:r w:rsidR="00D47B60">
        <w:t xml:space="preserve"> vagy villamoson van, e</w:t>
      </w:r>
      <w:r>
        <w:t>setleg futnia kell, hogy elérje</w:t>
      </w:r>
      <w:r w:rsidR="00D47B60">
        <w:t xml:space="preserve"> a buszt. Ezen esetekben mind ismernie kell a környezetét, és saját maga</w:t>
      </w:r>
      <w:r>
        <w:t xml:space="preserve"> tulajdonságait</w:t>
      </w:r>
      <w:r w:rsidR="003A6E14">
        <w:t xml:space="preserve">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2FE0355" w14:textId="164C5D02" w:rsidR="003A6E14" w:rsidRDefault="003A6E14" w:rsidP="003A6E14">
      <w:r>
        <w:t>Végtelenül összetett feladat az, hogy egy ember eljusson A pontból B pontba, miközben ezt a hétköznapokban maguk az emberek nem is érzékelik különösebben komplex problémának. pedig számos tény és ok alakítja mozgásukat és viselkedésüket.</w:t>
      </w:r>
    </w:p>
    <w:p w14:paraId="4FEBEBBE" w14:textId="554D30BC" w:rsidR="003A6E14" w:rsidRDefault="003A6E14" w:rsidP="003A6E14">
      <w:r>
        <w:t xml:space="preserve">Informatikában </w:t>
      </w:r>
      <w:r w:rsidR="00E0668B">
        <w:t>ezek a</w:t>
      </w:r>
      <w:r>
        <w:t xml:space="preserve"> problémák </w:t>
      </w:r>
      <w:r w:rsidR="00F26F0F">
        <w:t>komplex fela</w:t>
      </w:r>
      <w:r w:rsidR="00E0668B">
        <w:t>datokká válnak</w:t>
      </w:r>
      <w:r>
        <w:t xml:space="preserve">. Számos tényt és </w:t>
      </w:r>
      <w:r w:rsidR="00E0668B">
        <w:t>körülményt</w:t>
      </w:r>
      <w:r>
        <w:t xml:space="preserve"> figyelembe kell venni ahhoz, hogy a valósághoz hasonlót sikerüljön lemodellezni az emberek mozgásával kapcsolatban. </w:t>
      </w:r>
      <w:r w:rsidR="00482158">
        <w:t>Nagyon sok</w:t>
      </w:r>
      <w:r w:rsidR="00E0668B">
        <w:t xml:space="preserve"> kutatás és adat szükséges ahhoz, hogy az emberek mozgása végül természetesnek hasson és a való</w:t>
      </w:r>
      <w:r w:rsidR="00A5354A">
        <w:t xml:space="preserve">ságot minél jobban megközelítse, </w:t>
      </w:r>
      <w:r w:rsidR="00E0668B">
        <w:t>és hogy akár csak kezdetleges megoldást, modellt készítsünk, ami leírja az emberek – a közlekedésben a járókelők – mozgását.</w:t>
      </w:r>
    </w:p>
    <w:p w14:paraId="30381D09" w14:textId="1EB6F4C6" w:rsidR="009B2EED" w:rsidRDefault="00482158" w:rsidP="009B2EED">
      <w:pPr>
        <w:pStyle w:val="Cmsor2"/>
      </w:pPr>
      <w:bookmarkStart w:id="4" w:name="_Toc121231472"/>
      <w:r>
        <w:lastRenderedPageBreak/>
        <w:t>Emberek mozgásának segítése</w:t>
      </w:r>
      <w:bookmarkEnd w:id="4"/>
    </w:p>
    <w:p w14:paraId="139F612A" w14:textId="6858992C" w:rsidR="003A6E14" w:rsidRDefault="00D47B60" w:rsidP="003A6E14">
      <w:r>
        <w:t>Amikor</w:t>
      </w:r>
      <w:r w:rsidR="003A6E14">
        <w:t xml:space="preserve"> az emberek számára egy pillantás is elegendő, hogy felmérjék a </w:t>
      </w:r>
      <w:r>
        <w:t>közlekedési</w:t>
      </w:r>
      <w:r w:rsidR="003A6E14">
        <w:t xml:space="preserve"> szituációt, miért szükséges bevonni az informatikát, amelyben </w:t>
      </w:r>
      <w:r w:rsidR="00A5354A">
        <w:t>ennek a problémának</w:t>
      </w:r>
      <w:r w:rsidR="003A6E14">
        <w:t xml:space="preserve"> </w:t>
      </w:r>
      <w:r w:rsidR="00A5354A">
        <w:t xml:space="preserve">a </w:t>
      </w:r>
      <w:r w:rsidR="003A6E14">
        <w:t xml:space="preserve">megoldása nehezebb. </w:t>
      </w:r>
      <w:r w:rsidR="009038E3">
        <w:t>Ennek következménye</w:t>
      </w:r>
      <w:r>
        <w:t>, hogy</w:t>
      </w:r>
      <w:r w:rsidR="003A6E14">
        <w:t xml:space="preserve"> gyakran nincs lehetősége az emberekne</w:t>
      </w:r>
      <w:r>
        <w:t>k</w:t>
      </w:r>
      <w:r w:rsidR="003A6E14">
        <w:t xml:space="preserve"> egy pillantást vetni a környezetre, </w:t>
      </w:r>
      <w:proofErr w:type="spellStart"/>
      <w:r w:rsidR="003A6E14">
        <w:t>esetenként</w:t>
      </w:r>
      <w:proofErr w:type="spellEnd"/>
      <w:r w:rsidR="003A6E14">
        <w:t xml:space="preserve">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rsidR="00A5354A">
        <w:t>hogy a szimuláció</w:t>
      </w:r>
      <w:r>
        <w:t xml:space="preserve"> futtatása során kiderüljön az, hogy</w:t>
      </w:r>
      <w:r w:rsidR="00FC2718">
        <w:t xml:space="preserve"> </w:t>
      </w:r>
      <w:r w:rsidR="00A5354A">
        <w:t>ha a tervben</w:t>
      </w:r>
      <w:r>
        <w:t xml:space="preserve"> valami nem a </w:t>
      </w:r>
      <w:r w:rsidR="00A5354A">
        <w:t>legmegfelelőbb az emberek mozgását tekintve</w:t>
      </w:r>
      <w:r w:rsidR="00FC2718">
        <w:t>, akkor javítva azokat</w:t>
      </w:r>
      <w:r w:rsidR="00A5354A">
        <w:t>,</w:t>
      </w:r>
      <w:r w:rsidR="003A6E14">
        <w:t xml:space="preserve"> az emberek élete kellemesebb, és komfortosabb </w:t>
      </w:r>
      <w:r w:rsidR="00FC2718">
        <w:t>lehet</w:t>
      </w:r>
      <w:r w:rsidR="003A6E14">
        <w:t>.</w:t>
      </w:r>
    </w:p>
    <w:p w14:paraId="2718E8F4" w14:textId="771A669B" w:rsidR="003A6E14" w:rsidRDefault="00A5354A" w:rsidP="003A6E14">
      <w:r>
        <w:t>Nagyon sok</w:t>
      </w:r>
      <w:r w:rsidR="003A6E14">
        <w:t xml:space="preserve"> tervezés előz</w:t>
      </w:r>
      <w:r>
        <w:t>i</w:t>
      </w:r>
      <w:r w:rsidR="003A6E14">
        <w:t xml:space="preserve"> meg egy épület megépítését, </w:t>
      </w:r>
      <w:proofErr w:type="gramStart"/>
      <w:r w:rsidR="003A6E14">
        <w:t>egy villamos összeszerelését,</w:t>
      </w:r>
      <w:proofErr w:type="gramEnd"/>
      <w:r w:rsidR="003A6E14">
        <w:t xml:space="preserve"> vagy egy kereszteződés átalakítását. Azért szükséges a tervezéshez sok idő, hogy a lehető</w:t>
      </w:r>
      <w:r>
        <w:t xml:space="preserve"> legjobb lehessen a végeredmény és minél kevesebb probléma</w:t>
      </w:r>
      <w:r w:rsidR="003A6E14">
        <w:t xml:space="preserve"> legyen</w:t>
      </w:r>
      <w:r w:rsidR="00FC2718">
        <w:t xml:space="preserve"> a kész állapotban</w:t>
      </w:r>
      <w:r w:rsidR="003A6E14">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w:t>
      </w:r>
      <w:r>
        <w:t>vagy épp túl elnagyoltak. A</w:t>
      </w:r>
      <w:r w:rsidR="003A6E14">
        <w:t xml:space="preserve"> tervezés végére minden </w:t>
      </w:r>
      <w:r>
        <w:t xml:space="preserve">legyen </w:t>
      </w:r>
      <w:r w:rsidR="003A6E14">
        <w:t>a rendeltetésének megfelelő méretű</w:t>
      </w:r>
      <w:r w:rsidR="00FC2718">
        <w:t xml:space="preserve">, </w:t>
      </w:r>
      <w:proofErr w:type="spellStart"/>
      <w:r>
        <w:t>ergonómikus</w:t>
      </w:r>
      <w:proofErr w:type="spellEnd"/>
      <w:r>
        <w:t xml:space="preserve"> elrendezésű, az emberi szemnek</w:t>
      </w:r>
      <w:r w:rsidR="003A6E14">
        <w:t xml:space="preserve"> </w:t>
      </w:r>
      <w:r w:rsidR="00FC2718">
        <w:t>természetesnek ható és komfortos</w:t>
      </w:r>
      <w:r w:rsidR="003A6E14">
        <w:t>.</w:t>
      </w:r>
    </w:p>
    <w:p w14:paraId="2812A430" w14:textId="6BD90F18" w:rsidR="003A6E14" w:rsidRDefault="00A5354A" w:rsidP="006E32AC">
      <w:r>
        <w:t>Amennyiben</w:t>
      </w:r>
      <w:r w:rsidR="003A6E14">
        <w:t xml:space="preserve"> a szimuláció a járókelők mozgás</w:t>
      </w:r>
      <w:r>
        <w:t xml:space="preserve">áról helyes, </w:t>
      </w:r>
      <w:r w:rsidR="003A6E14">
        <w:t>a terveket ellenőrizni lehet, hogy té</w:t>
      </w:r>
      <w:r w:rsidR="00FC2718">
        <w:t>nyleg elfér-e ott annyi ember, h</w:t>
      </w:r>
      <w:r w:rsidR="003A6E14">
        <w:t>ogy tényleg elegendő-e harminc másodperc</w:t>
      </w:r>
      <w:r w:rsidR="00FC2718">
        <w:t xml:space="preserve">nyi zöld </w:t>
      </w:r>
      <w:r>
        <w:t>idő</w:t>
      </w:r>
      <w:r w:rsidR="003A6E14">
        <w:t xml:space="preserve"> egy kereszteződésnél, hogy a forgalomszámlálást követően megbecsült maximális száz ember átérjen a zebrán. Vagy, hogy egy lakást az ember</w:t>
      </w:r>
      <w:r>
        <w:t xml:space="preserve"> várhatóan kellőképpen ki fog-</w:t>
      </w:r>
      <w:r w:rsidR="003A6E14">
        <w:t>e használni, a bejárhatósága lehetséges-e, és ezek mind</w:t>
      </w:r>
      <w:r>
        <w:t xml:space="preserve"> a</w:t>
      </w:r>
      <w:r w:rsidR="003A6E14">
        <w:t xml:space="preserve"> másokkal való együtt élés esetén is igazak maradnak-e. Vagy, hogy egy épületet tűzriadó esetén el tudja-e hagyni adott időn belül az épületben tartózkodók mindegyike maximális kapacitás esetén is.</w:t>
      </w:r>
    </w:p>
    <w:p w14:paraId="5FA5C81C" w14:textId="2C22EE54" w:rsidR="00482158" w:rsidRDefault="00482158" w:rsidP="00482158">
      <w:pPr>
        <w:pStyle w:val="Cmsor2"/>
      </w:pPr>
      <w:bookmarkStart w:id="5" w:name="_Toc121231473"/>
      <w:r>
        <w:t>Tűzvédelmi szempontok</w:t>
      </w:r>
      <w:bookmarkEnd w:id="5"/>
    </w:p>
    <w:p w14:paraId="58B90CC1" w14:textId="1737B80E"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Sok dologban kell megfelelniük a terveknek, amely</w:t>
      </w:r>
      <w:r w:rsidR="00A5354A">
        <w:t>ek</w:t>
      </w:r>
      <w:r w:rsidR="00FC2718">
        <w:t xml:space="preserve"> közül az egyik, hogy </w:t>
      </w:r>
      <w:r w:rsidR="00FC2718">
        <w:lastRenderedPageBreak/>
        <w:t xml:space="preserve">tűz esetén várhatóan mindenkinek sikerüljön elhagynia biztonságban az épületet. Ezt kisebb épületeknél, </w:t>
      </w:r>
      <w:r>
        <w:t xml:space="preserve">nagyjából </w:t>
      </w:r>
      <w:r w:rsidR="00FC2718">
        <w:t xml:space="preserve">500 főig </w:t>
      </w:r>
      <w:r w:rsidR="000655AB">
        <w:t xml:space="preserve">tűzriadó próbával is meg lehet vizsgálni, </w:t>
      </w:r>
      <w:r w:rsidR="00F26F0F">
        <w:t>ekkora</w:t>
      </w:r>
      <w:r w:rsidR="000655AB">
        <w:t xml:space="preserve"> létszám fölött jellemző, hogy szükséges a terveknél is ezt már leszimulálni. Erre a </w:t>
      </w:r>
      <w:proofErr w:type="spellStart"/>
      <w:r w:rsidR="000655AB" w:rsidRPr="000655AB">
        <w:t>Thunderhead</w:t>
      </w:r>
      <w:proofErr w:type="spellEnd"/>
      <w:r w:rsidR="000655AB" w:rsidRPr="000655AB">
        <w:t xml:space="preserve"> </w:t>
      </w:r>
      <w:proofErr w:type="spellStart"/>
      <w:r w:rsidR="000655AB" w:rsidRPr="000655AB">
        <w:t>Engineering</w:t>
      </w:r>
      <w:proofErr w:type="spellEnd"/>
      <w:r w:rsidR="000655AB" w:rsidRPr="000655AB">
        <w:t xml:space="preserve"> </w:t>
      </w:r>
      <w:proofErr w:type="spellStart"/>
      <w:r w:rsidR="000655AB" w:rsidRPr="000655AB">
        <w:t>Pathfinder</w:t>
      </w:r>
      <w:proofErr w:type="spellEnd"/>
      <w:sdt>
        <w:sdtPr>
          <w:id w:val="722488000"/>
          <w:citation/>
        </w:sdtPr>
        <w:sdtContent>
          <w:r w:rsidR="007441A0">
            <w:fldChar w:fldCharType="begin"/>
          </w:r>
          <w:r w:rsidR="007441A0">
            <w:instrText xml:space="preserve"> CITATION 22Th \l 1038 </w:instrText>
          </w:r>
          <w:r w:rsidR="007441A0">
            <w:fldChar w:fldCharType="separate"/>
          </w:r>
          <w:r w:rsidR="00EF5016">
            <w:rPr>
              <w:noProof/>
            </w:rPr>
            <w:t xml:space="preserve"> [1]</w:t>
          </w:r>
          <w:r w:rsidR="007441A0">
            <w:fldChar w:fldCharType="end"/>
          </w:r>
        </w:sdtContent>
      </w:sdt>
      <w:r w:rsidR="000655AB">
        <w:t xml:space="preserve"> programja használt az iparban Magyarországon, mert </w:t>
      </w:r>
      <w:r w:rsidR="00A5354A">
        <w:t>ennek a</w:t>
      </w:r>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p>
    <w:p w14:paraId="60D76616" w14:textId="77777777" w:rsidR="006E32AC" w:rsidRDefault="000655AB" w:rsidP="00D02E26">
      <w:pPr>
        <w:pStyle w:val="Kp"/>
      </w:pPr>
      <w:r w:rsidRPr="000655AB">
        <w:rPr>
          <w:noProof/>
          <w:lang w:eastAsia="hu-HU"/>
        </w:rPr>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7594"/>
                    </a:xfrm>
                    <a:prstGeom prst="rect">
                      <a:avLst/>
                    </a:prstGeom>
                  </pic:spPr>
                </pic:pic>
              </a:graphicData>
            </a:graphic>
          </wp:inline>
        </w:drawing>
      </w:r>
    </w:p>
    <w:p w14:paraId="6E766892" w14:textId="61C49AF3" w:rsidR="006E32AC" w:rsidRDefault="001A35FD" w:rsidP="001A35FD">
      <w:pPr>
        <w:pStyle w:val="Kpalrs"/>
      </w:pPr>
      <w:fldSimple w:instr=" SEQ ábra \* ARABIC ">
        <w:r w:rsidR="00BF0643">
          <w:rPr>
            <w:noProof/>
          </w:rPr>
          <w:t>1</w:t>
        </w:r>
      </w:fldSimple>
      <w:r w:rsidR="006E32AC">
        <w:t>. ábra</w:t>
      </w:r>
      <w:r w:rsidR="00D054C3">
        <w:t xml:space="preserve"> Egy stadion tűzriadó próbájának szimulálása</w:t>
      </w:r>
      <w:r w:rsidR="00D054C3">
        <w:rPr>
          <w:rStyle w:val="Lbjegyzet-hivatkozs"/>
        </w:rPr>
        <w:footnoteReference w:id="1"/>
      </w:r>
    </w:p>
    <w:p w14:paraId="739FCDB4" w14:textId="5F541F36"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w:t>
      </w:r>
      <w:r w:rsidR="00F26F0F">
        <w:t>pedig</w:t>
      </w:r>
      <w:r>
        <w:t xml:space="preserve"> a tömegközlekedésen a székek szélessége fontos</w:t>
      </w:r>
      <w:r w:rsidR="00FC2718">
        <w:t xml:space="preserve"> például</w:t>
      </w:r>
      <w:r>
        <w:t>. Kórházak és egyéb közintézmények esetén az akadálymentes közlekedést kötelező megoldani.</w:t>
      </w:r>
    </w:p>
    <w:p w14:paraId="2C3A9EBD" w14:textId="2466478C" w:rsidR="006E32AC" w:rsidRDefault="00F26F0F" w:rsidP="006E32AC">
      <w:r>
        <w:t>Ezekkel mind lehet</w:t>
      </w:r>
      <w:r w:rsidR="006E32AC">
        <w:t xml:space="preserve"> és </w:t>
      </w:r>
      <w:proofErr w:type="gramStart"/>
      <w:r w:rsidR="006E32AC">
        <w:t>egyes esetekben</w:t>
      </w:r>
      <w:proofErr w:type="gramEnd"/>
      <w:r w:rsidR="006E32AC">
        <w:t xml:space="preserve"> kell is a tervezés során foglalkozni.</w:t>
      </w:r>
    </w:p>
    <w:p w14:paraId="24B32FDC" w14:textId="2F843672" w:rsidR="003A6E14" w:rsidRDefault="003A6E14" w:rsidP="003A6E14">
      <w:r>
        <w:t>Egy olyan programon dolgoztam, ami a járókelők moz</w:t>
      </w:r>
      <w:r w:rsidR="00F26F0F">
        <w:t>gásának szimulációjára alkalmas főképp, de nem szükségképpen</w:t>
      </w:r>
      <w:r>
        <w:t xml:space="preserve"> csak zárt te</w:t>
      </w:r>
      <w:r w:rsidR="007E5587">
        <w:t>rekben. Arra használható</w:t>
      </w:r>
      <w:r w:rsidR="006E32AC">
        <w:t xml:space="preserve">, </w:t>
      </w:r>
      <w:r w:rsidR="007E5587">
        <w:t>hogy</w:t>
      </w:r>
      <w:r>
        <w:t xml:space="preserve"> egy adott épületnek egy adott emel</w:t>
      </w:r>
      <w:r w:rsidR="007E5587">
        <w:t>etéről</w:t>
      </w:r>
      <w:r w:rsidR="006E32AC">
        <w:t xml:space="preserve"> információkat</w:t>
      </w:r>
      <w:r w:rsidR="007E5587">
        <w:t xml:space="preserve"> szerezzünk</w:t>
      </w:r>
      <w:r w:rsidR="006E32AC">
        <w:t>. Például</w:t>
      </w:r>
      <w:r>
        <w:t xml:space="preserve"> a tervezett </w:t>
      </w:r>
      <w:r>
        <w:lastRenderedPageBreak/>
        <w:t xml:space="preserve">maximális kapacitás </w:t>
      </w:r>
      <w:proofErr w:type="gramStart"/>
      <w:r>
        <w:t>esetén</w:t>
      </w:r>
      <w:proofErr w:type="gramEnd"/>
      <w:r>
        <w:t xml:space="preserve"> hogy zajlana le egy tűzriadó, vagy csak a hétköznapokban hol okoz fenn</w:t>
      </w:r>
      <w:r w:rsidR="006E32AC">
        <w:t>akadást egy szűkület, mely</w:t>
      </w:r>
      <w:r>
        <w:t xml:space="preserve"> ajtók</w:t>
      </w:r>
      <w:r w:rsidR="006E32AC">
        <w:t>nál vagy sarkoknál</w:t>
      </w:r>
      <w:r>
        <w:t>.</w:t>
      </w:r>
    </w:p>
    <w:p w14:paraId="672C8020" w14:textId="136DDC5D"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t>továbbá</w:t>
      </w:r>
      <w:r>
        <w:t xml:space="preserve"> a közöttük lévő kapcsolatok megismerésére. Gondolok paraméterek alatt a sebességükre, a korukra, a magasságukra, a szélességükre</w:t>
      </w:r>
      <w:r w:rsidR="00102BB0">
        <w:t>, a privát</w:t>
      </w:r>
      <w:r w:rsidR="007B7846">
        <w:t xml:space="preserve"> szférájuk</w:t>
      </w:r>
      <w:r w:rsidR="00102BB0">
        <w:t xml:space="preserve"> kiterje</w:t>
      </w:r>
      <w:r w:rsidR="007B7846">
        <w:t>désére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p w14:paraId="04CB4FAE" w14:textId="44C2AA84" w:rsidR="000F4BAD" w:rsidRDefault="003A6E14" w:rsidP="000F4BAD">
      <w:pPr>
        <w:pStyle w:val="Cmsor2"/>
      </w:pPr>
      <w:bookmarkStart w:id="6" w:name="_Toc121231474"/>
      <w:r>
        <w:t>A</w:t>
      </w:r>
      <w:r w:rsidR="00482158">
        <w:t xml:space="preserve"> feladat</w:t>
      </w:r>
      <w:bookmarkEnd w:id="6"/>
    </w:p>
    <w:p w14:paraId="7CCA6A2C" w14:textId="6FB78A35" w:rsidR="003A6E14" w:rsidRDefault="003A6E14" w:rsidP="003A6E14">
      <w:r>
        <w:t>A feladatom az, hogy alkossak egy olyan programot, amely képes a járókelők mozgásának, azaz a gyalogos közlekedés leszimulálására.</w:t>
      </w:r>
    </w:p>
    <w:p w14:paraId="29F885E0" w14:textId="39BCF6B5" w:rsidR="003A6E14" w:rsidRDefault="007B7846" w:rsidP="003A6E14">
      <w:r>
        <w:t>Kezdetben a feladatom a problémafelvetés és az irodalomkutatás</w:t>
      </w:r>
      <w:r w:rsidR="003A6E14">
        <w:t>. A kettőt szükséges együtt végezni, ugyanis a már meglévő, mások által írt m</w:t>
      </w:r>
      <w:r>
        <w:t>unkákban a problémakör nehézségei</w:t>
      </w:r>
      <w:r w:rsidR="003A6E14">
        <w:t xml:space="preserve">re gyakran kitérnek. Ennek okán olyan feladatokat és problémákat </w:t>
      </w:r>
      <w:r>
        <w:t>kellett találnom</w:t>
      </w:r>
      <w:r w:rsidR="003A6E14">
        <w:t xml:space="preserve"> a témán belül, amikkel a </w:t>
      </w:r>
      <w:r w:rsidR="00102BB0">
        <w:t>problémaköröm</w:t>
      </w:r>
      <w:r w:rsidR="003A6E14">
        <w:t xml:space="preserve"> kib</w:t>
      </w:r>
      <w:r>
        <w:t>ővíthetem. Ezt követően folytatt</w:t>
      </w:r>
      <w:r w:rsidR="003A6E14">
        <w:t xml:space="preserve">am az irodalomkutatást, hogy a kibővített problémakörre találjak már létező megoldásokat, vagy csak segítséget ahhoz, hogy ki tudjak indulni valamiből. Mások munkáit olvasva a program egyes részproblémáinak megoldására próbáljak egyre </w:t>
      </w:r>
      <w:proofErr w:type="gramStart"/>
      <w:r w:rsidR="003A6E14">
        <w:t>több féle</w:t>
      </w:r>
      <w:proofErr w:type="gramEnd"/>
      <w:r w:rsidR="003A6E14">
        <w:t xml:space="preserve"> megközelítést találni, és ezeket </w:t>
      </w:r>
      <w:r w:rsidR="00102BB0">
        <w:t>lehetőleg</w:t>
      </w:r>
      <w:r>
        <w:t xml:space="preserve"> hasonlítsam majd össze</w:t>
      </w:r>
      <w:r w:rsidR="003A6E14">
        <w:t>.</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34243ED" w14:textId="0B3DF58E" w:rsidR="003A6E14" w:rsidRDefault="003A6E14" w:rsidP="003A6E14">
      <w:r>
        <w:t>Tervezés közben teszteljem a megoldásomat gyakran, és ha lehet</w:t>
      </w:r>
      <w:r w:rsidR="00102BB0">
        <w:t>,</w:t>
      </w:r>
      <w:r>
        <w:t xml:space="preserve"> a problémát osszam több</w:t>
      </w:r>
      <w:r w:rsidR="007B7846">
        <w:t xml:space="preserve"> </w:t>
      </w:r>
      <w:r>
        <w:t>részre, hogy elkülönítve</w:t>
      </w:r>
      <w:r w:rsidR="00102BB0">
        <w:t>,</w:t>
      </w:r>
      <w:r>
        <w:t xml:space="preserve"> a tesztelés csak egy-egy egységre történjen </w:t>
      </w:r>
      <w:r>
        <w:lastRenderedPageBreak/>
        <w:t>egysze</w:t>
      </w:r>
      <w:r w:rsidR="007B7846">
        <w:t>r</w:t>
      </w:r>
      <w:r>
        <w:t>re. Ezzel segítsem azt, hogy a program felépítése legyen egységekre bontva, és megfelelően szervezve. Ezt mind a működőképe</w:t>
      </w:r>
      <w:r w:rsidR="007B7846">
        <w:t>sségért, az áttekinthetőségéért</w:t>
      </w:r>
      <w:r>
        <w:t xml:space="preserve"> és a jövőbeli továbbfejlesztési lehetőség fenntartása érdekében tegyem meg.</w:t>
      </w:r>
    </w:p>
    <w:p w14:paraId="773EC532" w14:textId="098453A4" w:rsidR="003A6E14" w:rsidRDefault="00102BB0" w:rsidP="00482158">
      <w:r>
        <w:t>A program elkészít</w:t>
      </w:r>
      <w:r w:rsidR="003A6E14">
        <w:t>ését követően vi</w:t>
      </w:r>
      <w:r w:rsidR="007B7846">
        <w:t>zsgáljam meg a működését</w:t>
      </w:r>
      <w:r>
        <w:t xml:space="preserve"> és teszteljem helyességét</w:t>
      </w:r>
      <w:r w:rsidR="003A6E14">
        <w:t xml:space="preserve">. A szimuláció paramétereit a valóságnak megfelelően </w:t>
      </w:r>
      <w:r w:rsidR="007B7846">
        <w:t>meg</w:t>
      </w:r>
      <w:r w:rsidR="003A6E14">
        <w:t>választva vessem össze, hogy az eddigi ismereteinkkel összeegyeztethető</w:t>
      </w:r>
      <w:r>
        <w:t>-e</w:t>
      </w:r>
      <w:r w:rsidR="003A6E14">
        <w:t xml:space="preserve"> az eredmény. Ha nem az elvárt eredmény kapom, viz</w:t>
      </w:r>
      <w:r>
        <w:t>s</w:t>
      </w:r>
      <w:r w:rsidR="003A6E14">
        <w:t>gáljam át esetleges hibák után kutatva a programom, vagy indokoljam meg, hogy mi okozhatja a</w:t>
      </w:r>
      <w:r w:rsidR="007B7846">
        <w:t>z</w:t>
      </w:r>
      <w:r w:rsidR="003A6E14">
        <w:t xml:space="preserve"> eltérést.</w:t>
      </w: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w:t>
      </w:r>
      <w:proofErr w:type="spellStart"/>
      <w:r>
        <w:t>paraméterezni</w:t>
      </w:r>
      <w:proofErr w:type="spellEnd"/>
      <w:r>
        <w:t xml:space="preserve">, például ne csak egy előre betáplált területtel, alaprajzzal dolgozzon. Lehessen új alaprajzokat megadni a programban, és lehessen változtatni az emberek főbb paramétereit az adott környezetre jellemző értékekre. </w:t>
      </w:r>
      <w:proofErr w:type="spellStart"/>
      <w:r>
        <w:t>Mindehhez</w:t>
      </w:r>
      <w:proofErr w:type="spellEnd"/>
      <w:r>
        <w:t xml:space="preserve"> egy olyan grafikus felületet alkossak, amely alkalmas az adatok olyan megjelenítésére, hogy könnyen értelmezhetőek legyenek, és a program működése szemmel látható legyen.</w:t>
      </w:r>
    </w:p>
    <w:p w14:paraId="36998B58" w14:textId="0A3AFD6B" w:rsidR="00CC7DCB" w:rsidRDefault="00985F06" w:rsidP="00CC7DCB">
      <w:pPr>
        <w:pStyle w:val="Cmsor2"/>
      </w:pPr>
      <w:bookmarkStart w:id="7" w:name="_Toc121231475"/>
      <w:r>
        <w:t>Irodalomkutatás és a feladatkör kiterjesztése</w:t>
      </w:r>
      <w:bookmarkEnd w:id="7"/>
    </w:p>
    <w:p w14:paraId="1418A700" w14:textId="4D2808E8" w:rsidR="00CC7DCB" w:rsidRPr="00CC7DCB" w:rsidRDefault="00CC7DCB" w:rsidP="00CC7DCB">
      <w:pPr>
        <w:pStyle w:val="Cmsor3"/>
      </w:pPr>
      <w:bookmarkStart w:id="8" w:name="_Toc121231476"/>
      <w:r>
        <w:t>Programozási környezet megválasztása</w:t>
      </w:r>
      <w:bookmarkEnd w:id="8"/>
    </w:p>
    <w:p w14:paraId="058A2733" w14:textId="1406965E" w:rsidR="00985F06" w:rsidRDefault="00985F06" w:rsidP="00985F06">
      <w:r>
        <w:t>Kiindulásként a programozási nyelvet kívántam megválasztani</w:t>
      </w:r>
      <w:r w:rsidR="00102BB0">
        <w:t>. Olya</w:t>
      </w:r>
      <w:r w:rsidR="007B7846">
        <w:t>n</w:t>
      </w:r>
      <w:r w:rsidR="00102BB0">
        <w:t xml:space="preserve"> nyelvet</w:t>
      </w:r>
      <w:r>
        <w:t>, ami a feladathoz megfelelő és az iparban elterjedt a mai nap is. Egy széles</w:t>
      </w:r>
      <w:r w:rsidR="007B7846">
        <w:t xml:space="preserve"> </w:t>
      </w:r>
      <w:r>
        <w:t>körben</w:t>
      </w:r>
      <w:r w:rsidR="007441A0">
        <w:t xml:space="preserve"> elterjedt, számos iparágban</w:t>
      </w:r>
      <w:sdt>
        <w:sdtPr>
          <w:id w:val="-671184999"/>
          <w:citation/>
        </w:sdtPr>
        <w:sdtContent>
          <w:r w:rsidR="007441A0">
            <w:fldChar w:fldCharType="begin"/>
          </w:r>
          <w:r w:rsidR="007441A0">
            <w:instrText xml:space="preserve">CITATION Top22 \l 1038 </w:instrText>
          </w:r>
          <w:r w:rsidR="007441A0">
            <w:fldChar w:fldCharType="separate"/>
          </w:r>
          <w:r w:rsidR="00EF5016">
            <w:rPr>
              <w:noProof/>
            </w:rPr>
            <w:t xml:space="preserve"> [2]</w:t>
          </w:r>
          <w:r w:rsidR="007441A0">
            <w:fldChar w:fldCharType="end"/>
          </w:r>
        </w:sdtContent>
      </w:sdt>
      <w:r>
        <w:t xml:space="preserve">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hogy ezen tényező biztosan ne legyen hátráltató tényező. Ezért döntöttem a C++</w:t>
      </w:r>
      <w:sdt>
        <w:sdtPr>
          <w:id w:val="1477267925"/>
          <w:citation/>
        </w:sdtPr>
        <w:sdtContent>
          <w:r w:rsidR="007441A0">
            <w:fldChar w:fldCharType="begin"/>
          </w:r>
          <w:r w:rsidR="007441A0">
            <w:instrText xml:space="preserve"> CITATION Cre22 \l 1038 </w:instrText>
          </w:r>
          <w:r w:rsidR="007441A0">
            <w:fldChar w:fldCharType="separate"/>
          </w:r>
          <w:r w:rsidR="00EF5016">
            <w:rPr>
              <w:noProof/>
            </w:rPr>
            <w:t xml:space="preserve"> [3]</w:t>
          </w:r>
          <w:r w:rsidR="007441A0">
            <w:fldChar w:fldCharType="end"/>
          </w:r>
        </w:sdtContent>
      </w:sdt>
      <w:r>
        <w:t xml:space="preserve"> nyelv mellett. </w:t>
      </w:r>
    </w:p>
    <w:p w14:paraId="14C64223" w14:textId="1CA9447B" w:rsidR="00985F06" w:rsidRDefault="00985F06" w:rsidP="00985F06">
      <w:r>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rsidR="007441A0">
            <w:fldChar w:fldCharType="begin"/>
          </w:r>
          <w:r w:rsidR="007441A0">
            <w:instrText xml:space="preserve"> CITATION Sim22 \l 1038 </w:instrText>
          </w:r>
          <w:r w:rsidR="007441A0">
            <w:fldChar w:fldCharType="separate"/>
          </w:r>
          <w:r w:rsidR="00EF5016">
            <w:rPr>
              <w:noProof/>
            </w:rPr>
            <w:t xml:space="preserve"> [4]</w:t>
          </w:r>
          <w:r w:rsidR="007441A0">
            <w:fldChar w:fldCharType="end"/>
          </w:r>
        </w:sdtContent>
      </w:sdt>
      <w:r>
        <w:t xml:space="preserve"> (SDL2) válasz</w:t>
      </w:r>
      <w:r w:rsidR="00102BB0">
        <w:t>t</w:t>
      </w:r>
      <w:r>
        <w:t>otta</w:t>
      </w:r>
      <w:r w:rsidR="00102BB0">
        <w:t>m. Mint grafikus könyvtár, az</w:t>
      </w:r>
      <w:r>
        <w:t xml:space="preserve"> alapvető funkciókat ellátja, </w:t>
      </w:r>
      <w:r w:rsidR="00102BB0">
        <w:t xml:space="preserve">képes </w:t>
      </w:r>
      <w:r>
        <w:t>egyszerűbb ge</w:t>
      </w:r>
      <w:r w:rsidR="00102BB0">
        <w:t>ometriai alakzatok kirajzolására</w:t>
      </w:r>
      <w:r>
        <w:t xml:space="preserve">. Működése egyszerű, hatékonysága különösebben ennél a feladatnál nem számít, mert nem </w:t>
      </w:r>
      <w:r>
        <w:lastRenderedPageBreak/>
        <w:t>szükséges komoly látványos grafikát megvalósítanom. A feladathoz szükséges adatok értelmezését nagyban segítő reprezentáláshoz bőven elegendő eszköztárral rendelkezik. 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bookmarkStart w:id="9" w:name="_Toc121231477"/>
      <w:r>
        <w:t>Útvonal keresés</w:t>
      </w:r>
      <w:bookmarkEnd w:id="9"/>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w:t>
      </w:r>
      <w:proofErr w:type="spellStart"/>
      <w:r>
        <w:t>egyedek</w:t>
      </w:r>
      <w:proofErr w:type="spellEnd"/>
      <w:r>
        <w:t>, emberek vagy objektumok a gép által vezérelve eljussanak A pontból B pontba.</w:t>
      </w:r>
    </w:p>
    <w:p w14:paraId="2C8767C1" w14:textId="229408F3" w:rsidR="00985F06" w:rsidRDefault="00985F06" w:rsidP="00985F06">
      <w:r>
        <w:t>Egy nagyon régi példát említve már több, mint n</w:t>
      </w:r>
      <w:r w:rsidR="004A3CCC">
        <w:t xml:space="preserve">egyven éve alkották meg az első </w:t>
      </w:r>
      <w:r w:rsidR="007441A0">
        <w:t>PAC-MAN</w:t>
      </w:r>
      <w:r w:rsidR="004A3CCC">
        <w:t>-t</w:t>
      </w:r>
      <w:sdt>
        <w:sdtPr>
          <w:id w:val="-735702359"/>
          <w:citation/>
        </w:sdtPr>
        <w:sdtContent>
          <w:r w:rsidR="007441A0">
            <w:fldChar w:fldCharType="begin"/>
          </w:r>
          <w:r w:rsidR="007441A0">
            <w:instrText xml:space="preserve"> CITATION PAC22 \l 1038 </w:instrText>
          </w:r>
          <w:r w:rsidR="007441A0">
            <w:fldChar w:fldCharType="separate"/>
          </w:r>
          <w:r w:rsidR="00EF5016">
            <w:rPr>
              <w:noProof/>
            </w:rPr>
            <w:t xml:space="preserve"> [5]</w:t>
          </w:r>
          <w:r w:rsidR="007441A0">
            <w:fldChar w:fldCharType="end"/>
          </w:r>
        </w:sdtContent>
      </w:sdt>
      <w:r>
        <w:t>, amelyben a játékost a játéktéren szellemek próbálták elkapni. Ebben a példában a szellemekből négy volt és mindegyiknek saját logikája v</w:t>
      </w:r>
      <w:r w:rsidR="00D054C3">
        <w:t>olt.</w:t>
      </w:r>
      <w:r>
        <w:t xml:space="preserve"> </w:t>
      </w:r>
      <w:r w:rsidR="007B7846">
        <w:t xml:space="preserve">A szellemek útvonalkeresésénél is használhatták a </w:t>
      </w:r>
      <w:proofErr w:type="spellStart"/>
      <w:r w:rsidR="007B7846">
        <w:t>Dijkstra</w:t>
      </w:r>
      <w:proofErr w:type="spellEnd"/>
      <w:r w:rsidR="007B7846">
        <w:t xml:space="preserve"> algoritmust</w:t>
      </w:r>
      <w:r w:rsidR="00D054C3">
        <w:t>.</w:t>
      </w:r>
      <w:sdt>
        <w:sdtPr>
          <w:id w:val="-1178115671"/>
          <w:citation/>
        </w:sdtPr>
        <w:sdtContent>
          <w:r w:rsidR="00D054C3">
            <w:fldChar w:fldCharType="begin"/>
          </w:r>
          <w:r w:rsidR="00D054C3">
            <w:instrText xml:space="preserve"> CITATION Mah10 \l 1038 </w:instrText>
          </w:r>
          <w:r w:rsidR="00D054C3">
            <w:fldChar w:fldCharType="separate"/>
          </w:r>
          <w:r w:rsidR="00EF5016">
            <w:rPr>
              <w:noProof/>
            </w:rPr>
            <w:t xml:space="preserve"> [6]</w:t>
          </w:r>
          <w:r w:rsidR="00D054C3">
            <w:fldChar w:fldCharType="end"/>
          </w:r>
        </w:sdtContent>
      </w:sdt>
      <w:r>
        <w:t xml:space="preserve"> A</w:t>
      </w:r>
      <w:r w:rsidR="004A3CCC">
        <w:t>z algoritmus alapját a későbbiekben felhasználtam, így teljesség kedvéért kifejtem</w:t>
      </w:r>
      <w:r>
        <w:t>.</w:t>
      </w:r>
      <w:r w:rsidR="004A3CCC">
        <w:t xml:space="preserve"> </w:t>
      </w:r>
    </w:p>
    <w:p w14:paraId="4D6A49A9" w14:textId="47F47DAC" w:rsidR="004A3CCC" w:rsidRDefault="00482158" w:rsidP="00482158">
      <w:pPr>
        <w:pStyle w:val="Cmsor3"/>
      </w:pPr>
      <w:bookmarkStart w:id="10" w:name="_Toc121231478"/>
      <w:proofErr w:type="spellStart"/>
      <w:r>
        <w:t>Dijkstra</w:t>
      </w:r>
      <w:proofErr w:type="spellEnd"/>
      <w:r>
        <w:t xml:space="preserve"> algoritmus</w:t>
      </w:r>
      <w:bookmarkEnd w:id="10"/>
    </w:p>
    <w:p w14:paraId="6AFD5294" w14:textId="0BFF601F" w:rsidR="00985F06" w:rsidRDefault="00985F06" w:rsidP="00985F06">
      <w:r>
        <w:t xml:space="preserve">Az algoritmust a legrövidebb út problémára megoldás. </w:t>
      </w:r>
      <w:proofErr w:type="spellStart"/>
      <w:r>
        <w:t>Edsger</w:t>
      </w:r>
      <w:proofErr w:type="spellEnd"/>
      <w:r>
        <w:t xml:space="preserve"> </w:t>
      </w:r>
      <w:proofErr w:type="spellStart"/>
      <w:r>
        <w:t>W.Dijkstra</w:t>
      </w:r>
      <w:proofErr w:type="spellEnd"/>
      <w:r>
        <w:t xml:space="preserve"> (1930 - 2002) holland matematikustól származik</w:t>
      </w:r>
      <w:r w:rsidR="004A3CCC">
        <w:t xml:space="preserve">. </w:t>
      </w:r>
      <w:r>
        <w:t>Az algoritmushoz szükséges egy élsúlyozott gráf és csak abban az esetben működik helyesen, ha minden él súlya nemnegatív. Jelen példánkban nincs erre precedens, így alkalmas megoldás az útvonalkeresésre,</w:t>
      </w:r>
      <w:r w:rsidR="00DA6154">
        <w:t xml:space="preserve"> továbbá összefüggő is a gráf,</w:t>
      </w:r>
      <w:r>
        <w:t xml:space="preserve"> így kevesebb problémát kell megvizsgálnia az algoritmusnak. </w:t>
      </w:r>
    </w:p>
    <w:p w14:paraId="37495F84" w14:textId="54BF576A" w:rsidR="004A3CCC" w:rsidRDefault="00985F06" w:rsidP="00A5354A">
      <w:r>
        <w:t>Ugyanis a játéktér tekinthet</w:t>
      </w:r>
      <w:r w:rsidR="00071F25">
        <w:t>ő egy négyzetrács hálónak, jobban megnézve</w:t>
      </w:r>
      <w:r>
        <w:t xml:space="preserve">, </w:t>
      </w:r>
      <w:r w:rsidR="00071F25">
        <w:t xml:space="preserve">ez </w:t>
      </w:r>
      <w:proofErr w:type="gramStart"/>
      <w:r w:rsidR="00071F25">
        <w:t xml:space="preserve">a </w:t>
      </w:r>
      <w:r>
        <w:t xml:space="preserve"> háló</w:t>
      </w:r>
      <w:proofErr w:type="gramEnd"/>
      <w:r>
        <w:t xml:space="preserve"> szabad mezőiből </w:t>
      </w:r>
      <w:r w:rsidR="00DA6154">
        <w:t>lehet</w:t>
      </w:r>
      <w:r>
        <w:t xml:space="preserve"> csoportokat alkotni, amelyeket élekként és csúcsokként gráfba </w:t>
      </w:r>
      <w:r w:rsidR="00DA6154">
        <w:t>lehet</w:t>
      </w:r>
      <w:r>
        <w:t xml:space="preserve"> szervezni. Az algoritmus mindig a legrövidebb útvonalat adja vissza a gráfban, és futásideje is kedvező. Az algoritmus egy gráfot használ keresési </w:t>
      </w:r>
      <w:r w:rsidR="007B7846">
        <w:t>térként, és két</w:t>
      </w:r>
      <w:r>
        <w:t xml:space="preserve"> csúcsát kezdő</w:t>
      </w:r>
      <w:r w:rsidR="00145CA9">
        <w:t>-</w:t>
      </w:r>
      <w:r>
        <w:t xml:space="preserve"> és végpontként. </w:t>
      </w:r>
      <w:r w:rsidR="00CC7DCB">
        <w:t>Az algoritmus kezdetben a k</w:t>
      </w:r>
      <w:r>
        <w:t xml:space="preserve">ezdő csúcs minden szomszédos csúcsát egy értékkel látja el. Az csúcsba vezető élek súlyát veszi a </w:t>
      </w:r>
      <w:r w:rsidR="00CC7DCB">
        <w:t xml:space="preserve">szomszédos </w:t>
      </w:r>
      <w:r>
        <w:t xml:space="preserve">csúcsok értékének. Ezt követően kiválasztja azt a csúcsot, amelynek az </w:t>
      </w:r>
      <w:r>
        <w:lastRenderedPageBreak/>
        <w:t>értéke a legkisebb</w:t>
      </w:r>
      <w:r w:rsidR="00145CA9">
        <w:t xml:space="preserve"> és még nem vizsgálta meg</w:t>
      </w:r>
      <w:r>
        <w:t xml:space="preserve">, és az ő szomszédjainak az értékét úgy adja meg, hogy nem csak a csúcshoz vezető él </w:t>
      </w:r>
      <w:r w:rsidR="007B7846">
        <w:t>súlyát veszi figyelembe, hanem</w:t>
      </w:r>
      <w:r>
        <w:t xml:space="preserve"> azt is, hogy magának a csúcsnak mekkora az értéke. Azaz a csú</w:t>
      </w:r>
      <w:r w:rsidR="007B7846">
        <w:t>cshoz vezető út élei súlyá</w:t>
      </w:r>
      <w:r w:rsidR="00145CA9">
        <w:t>nak</w:t>
      </w:r>
      <w:r>
        <w:t xml:space="preserve"> mennyi az összege a kezdőpontból</w:t>
      </w:r>
      <w:r w:rsidR="00A5354A">
        <w:t>.</w:t>
      </w:r>
    </w:p>
    <w:p w14:paraId="0E9FE40C" w14:textId="77777777" w:rsidR="00D054C3" w:rsidRDefault="004A3CCC" w:rsidP="00D02E26">
      <w:pPr>
        <w:pStyle w:val="Kp"/>
      </w:pPr>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C43921E" w14:textId="7E199F0E" w:rsidR="004A3CCC" w:rsidRDefault="001A35FD" w:rsidP="001A35FD">
      <w:pPr>
        <w:pStyle w:val="Kpalrs"/>
      </w:pPr>
      <w:fldSimple w:instr=" SEQ ábra \* ARABIC ">
        <w:r w:rsidR="00BF0643">
          <w:rPr>
            <w:noProof/>
          </w:rPr>
          <w:t>2</w:t>
        </w:r>
      </w:fldSimple>
      <w:r w:rsidR="00D054C3">
        <w:t>. ábra PAC-MAN pályájának négyzethálós felbont</w:t>
      </w:r>
      <w:r w:rsidR="00E0668B">
        <w:t>ása és a csomópontok kijelölése</w:t>
      </w:r>
      <w:r w:rsidR="00E0668B">
        <w:rPr>
          <w:rStyle w:val="Lbjegyzet-hivatkozs"/>
        </w:rPr>
        <w:footnoteReference w:id="2"/>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mikor a végpont csúcsát fejti ki az algoritmus, akkor az azt vonja magával, hogy más kifejtésre váró csúcs értéke legalább annyi, mint a végpont csúcsa.</w:t>
      </w:r>
      <w:r w:rsidR="00CC7DCB">
        <w:t xml:space="preserve"> </w:t>
      </w:r>
      <w:r>
        <w:t xml:space="preserve">Ekkor mivel nincsen negatív él, ezért a kifejtendő csúcsokból már biztosan nem lehet rövidebb utat találni a végpontba, így a feladatát az algoritmus elvégezte, és leállhat. </w:t>
      </w:r>
    </w:p>
    <w:p w14:paraId="2FC8FD4F" w14:textId="21A2D301" w:rsidR="00985F06" w:rsidRDefault="00985F06" w:rsidP="00985F06">
      <w:r>
        <w:lastRenderedPageBreak/>
        <w:t>Fontos, hogy ezen algoritmus használata során felfedezett csúcsokhoz el kell tárolni az érték</w:t>
      </w:r>
      <w:r w:rsidR="00145CA9">
        <w:t>ükön kí</w:t>
      </w:r>
      <w:r w:rsidR="007B7846">
        <w:t>vül a kiszámításuknak módját is</w:t>
      </w:r>
      <w:r w:rsidR="00145CA9">
        <w:t xml:space="preserve"> valamilyen módon, k</w:t>
      </w:r>
      <w:r>
        <w:t>ülönben egyetlen számértéket visszakapva a legrövidebb utat nem tudnánk</w:t>
      </w:r>
      <w:r w:rsidR="00145CA9">
        <w:t xml:space="preserve"> meghatározni, csak az út hosszát</w:t>
      </w:r>
      <w:r>
        <w:t>.</w:t>
      </w:r>
      <w:r w:rsidR="00CC7DCB">
        <w:t xml:space="preserve"> </w:t>
      </w:r>
      <w:r w:rsidR="00145CA9">
        <w:t>Ezért fontos -</w:t>
      </w:r>
      <w:r>
        <w:t xml:space="preserve"> például </w:t>
      </w:r>
      <w:r w:rsidR="00145CA9">
        <w:t xml:space="preserve">- </w:t>
      </w:r>
      <w:r>
        <w:t>a felfedezett csúcsokhoz eltárolni az értékükön kív</w:t>
      </w:r>
      <w:r w:rsidR="00145CA9">
        <w:t>ü</w:t>
      </w:r>
      <w:r>
        <w:t xml:space="preserve">l azt is, hogy </w:t>
      </w:r>
      <w:r w:rsidR="00145CA9">
        <w:t>melyik csúcsból lett kifejtve a végső</w:t>
      </w:r>
      <w:r>
        <w:t xml:space="preserve"> értékük.</w:t>
      </w:r>
      <w:r w:rsidR="00CC7DCB">
        <w:t xml:space="preserve"> </w:t>
      </w:r>
      <w:r>
        <w:t>Ebben az esetben a 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w:t>
      </w:r>
      <w:r w:rsidR="00CC7DCB">
        <w:t xml:space="preserve"> </w:t>
      </w:r>
      <w:r>
        <w:t xml:space="preserve">Bizonyítás nélkül, de igaz, hogy ezen út így előáll a visszafele haladva megvizsgált csúcsokból és a legrövidebb is lesz a két </w:t>
      </w:r>
      <w:r w:rsidR="00145CA9">
        <w:t>csúcs</w:t>
      </w:r>
      <w:r>
        <w:t xml:space="preserve"> között.</w:t>
      </w:r>
      <w:r w:rsidR="00CC7DCB">
        <w:t xml:space="preserve"> </w:t>
      </w:r>
    </w:p>
    <w:p w14:paraId="29CFD19E" w14:textId="526FD24F" w:rsidR="00482158" w:rsidRDefault="00482158" w:rsidP="00482158">
      <w:pPr>
        <w:pStyle w:val="Cmsor3"/>
      </w:pPr>
      <w:bookmarkStart w:id="11" w:name="_Toc121231479"/>
      <w:r>
        <w:t>A* algoritmus</w:t>
      </w:r>
      <w:bookmarkEnd w:id="11"/>
    </w:p>
    <w:p w14:paraId="797E5879" w14:textId="6F35853F" w:rsidR="00985F06" w:rsidRDefault="00985F06" w:rsidP="00985F06">
      <w:r>
        <w:t xml:space="preserve">Ezen algoritmus nagyon közel áll egy </w:t>
      </w:r>
      <w:r w:rsidR="00CC7DCB">
        <w:t>jelenleg is elterjedt</w:t>
      </w:r>
      <w:r>
        <w:t>, a ját</w:t>
      </w:r>
      <w:r w:rsidR="00145CA9">
        <w:t>ékiparban standardnak tekinthető,</w:t>
      </w:r>
      <w:r>
        <w:t xml:space="preserve"> A* (kiejtve </w:t>
      </w:r>
      <w:r w:rsidR="00CC7DCB">
        <w:t>„</w:t>
      </w:r>
      <w:r>
        <w:t>a csillag</w:t>
      </w:r>
      <w:r w:rsidR="00CC7DCB">
        <w:t>”</w:t>
      </w:r>
      <w:r>
        <w:t>) algoritmushoz.</w:t>
      </w:r>
      <w:sdt>
        <w:sdtPr>
          <w:id w:val="584499971"/>
          <w:citation/>
        </w:sdtPr>
        <w:sdtContent>
          <w:r w:rsidR="002455AC">
            <w:fldChar w:fldCharType="begin"/>
          </w:r>
          <w:r w:rsidR="002455AC">
            <w:instrText xml:space="preserve"> CITATION Tow22 \l 1038 </w:instrText>
          </w:r>
          <w:r w:rsidR="002455AC">
            <w:fldChar w:fldCharType="separate"/>
          </w:r>
          <w:r w:rsidR="00EF5016">
            <w:rPr>
              <w:noProof/>
            </w:rPr>
            <w:t xml:space="preserve"> [7]</w:t>
          </w:r>
          <w:r w:rsidR="002455AC">
            <w:fldChar w:fldCharType="end"/>
          </w:r>
        </w:sdtContent>
      </w:sdt>
      <w:r w:rsidR="00CC7DCB">
        <w:t xml:space="preserve"> </w:t>
      </w:r>
      <w:r>
        <w:t xml:space="preserve">Ennek az algoritmusnak több </w:t>
      </w:r>
      <w:proofErr w:type="spellStart"/>
      <w:r>
        <w:t>átdolgozott</w:t>
      </w:r>
      <w:proofErr w:type="spellEnd"/>
      <w:r>
        <w:t xml:space="preserve"> verzióját is használtam a programomban végül.</w:t>
      </w:r>
      <w:r w:rsidR="00CC7DCB">
        <w:t xml:space="preserve"> </w:t>
      </w:r>
      <w:r>
        <w:t xml:space="preserve">Az </w:t>
      </w:r>
      <w:proofErr w:type="spellStart"/>
      <w:r>
        <w:t>Dijkstra</w:t>
      </w:r>
      <w:proofErr w:type="spellEnd"/>
      <w:r>
        <w:t xml:space="preserve"> algoritmus publikálását követően tizenkettő évvel később publikálták az A*-ot először, </w:t>
      </w:r>
      <w:r w:rsidR="00CC7DCB">
        <w:t xml:space="preserve">mint </w:t>
      </w:r>
      <w:r>
        <w:t xml:space="preserve">az </w:t>
      </w:r>
      <w:proofErr w:type="spellStart"/>
      <w:r>
        <w:t>Dijkstra</w:t>
      </w:r>
      <w:proofErr w:type="spellEnd"/>
      <w:r>
        <w:t xml:space="preserve"> algorit</w:t>
      </w:r>
      <w:r w:rsidR="00CC7DCB">
        <w:t>mus kiegészítése</w:t>
      </w:r>
      <w:r>
        <w:t>.</w:t>
      </w:r>
      <w:r w:rsidR="00CC7DCB">
        <w:t xml:space="preserve"> </w:t>
      </w:r>
      <w:r>
        <w:t>Az algoritmus abban volt több, és a gyakorlatban a későbbiekben sokkal hatékonyabb, hogy a csúcsokhoz rendelt értéket új heurisztikával adta meg.</w:t>
      </w:r>
      <w:r w:rsidR="00CC7DCB">
        <w:t xml:space="preserve"> </w:t>
      </w:r>
      <w:r>
        <w:t>Az A*-ot akkor lehet használni, ha létezik olyan költségbecslést végző függvény, amely a végpont csúcsáig tetszőleg</w:t>
      </w:r>
      <w:r w:rsidR="007B7846">
        <w:t>es</w:t>
      </w:r>
      <w:r>
        <w:t xml:space="preserve"> csúcsból képe</w:t>
      </w:r>
      <w:r w:rsidR="00CC7DCB">
        <w:t xml:space="preserve">s olyan </w:t>
      </w:r>
      <w:r w:rsidR="001C2262">
        <w:t>távolságot megbecsülni</w:t>
      </w:r>
      <w:r w:rsidR="00CC7DCB">
        <w:t xml:space="preserve">, </w:t>
      </w:r>
      <w:r>
        <w:t>amely sosem lehet több, mint a tényleges út hossza, abból a csúcsból.</w:t>
      </w:r>
      <w:r w:rsidR="00CC7DCB">
        <w:t xml:space="preserve"> </w:t>
      </w:r>
      <w:r>
        <w:t>Ekkor ugyanis a heurisztika a következő. A csúcs értékének ne az odái</w:t>
      </w:r>
      <w:r w:rsidR="001A2A37">
        <w:t>g vezető út éleinek súlyát adja meg, hanem külön adja</w:t>
      </w:r>
      <w:r>
        <w:t xml:space="preserve">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28C2F1B5"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 xml:space="preserve">A heurisztika és az algoritmus végének módosítása hatékonyabbá teszi az útvonalkeresést nagyságrendekkel a </w:t>
      </w:r>
      <w:proofErr w:type="spellStart"/>
      <w:r>
        <w:t>Dijkstra</w:t>
      </w:r>
      <w:proofErr w:type="spellEnd"/>
      <w:r>
        <w:t xml:space="preserve"> algoritmushoz képest.</w:t>
      </w:r>
      <w:sdt>
        <w:sdtPr>
          <w:id w:val="-703095372"/>
          <w:citation/>
        </w:sdtPr>
        <w:sdtContent>
          <w:r w:rsidR="002F032E">
            <w:fldChar w:fldCharType="begin"/>
          </w:r>
          <w:r w:rsidR="002F032E">
            <w:instrText xml:space="preserve"> CITATION Ami22 \l 1038 </w:instrText>
          </w:r>
          <w:r w:rsidR="002F032E">
            <w:fldChar w:fldCharType="separate"/>
          </w:r>
          <w:r w:rsidR="002F032E">
            <w:rPr>
              <w:noProof/>
            </w:rPr>
            <w:t xml:space="preserve"> [8]</w:t>
          </w:r>
          <w:r w:rsidR="002F032E">
            <w:fldChar w:fldCharType="end"/>
          </w:r>
        </w:sdtContent>
      </w:sdt>
      <w:r w:rsidR="00CC7DCB">
        <w:t xml:space="preserve"> </w:t>
      </w:r>
      <w:r>
        <w:t xml:space="preserve">Gyakori megoldás </w:t>
      </w:r>
      <w:r w:rsidR="001C2262">
        <w:t>megválasztani</w:t>
      </w:r>
      <w:r>
        <w:t xml:space="preserve"> költség </w:t>
      </w:r>
      <w:r w:rsidR="001C2262">
        <w:t>függvények a két csúcs távolságát</w:t>
      </w:r>
      <w:r>
        <w:t xml:space="preserve"> a térben. Erre lehetőség van olyan esetekben, amikor a gráf csúcsai valamilyen teret írnak le.</w:t>
      </w:r>
      <w:r w:rsidR="00CC7DCB">
        <w:t xml:space="preserve"> </w:t>
      </w:r>
      <w:r>
        <w:t xml:space="preserve">Ilyen tér például lehet egy olyan gráf, ahol a csúcsok városok, </w:t>
      </w:r>
      <w:r>
        <w:lastRenderedPageBreak/>
        <w:t xml:space="preserve">az élek meg a városokat összekötő út hossza. Ekkor a távolságbecslő függvénynek alkalmas megválasztani a városok távolságát </w:t>
      </w:r>
      <w:r w:rsidR="007B7846">
        <w:t>légvonalban</w:t>
      </w:r>
      <w:r>
        <w:t>.</w:t>
      </w:r>
    </w:p>
    <w:p w14:paraId="0545F36D" w14:textId="0BB56EC6" w:rsidR="00985F06" w:rsidRDefault="00985F06" w:rsidP="00985F06">
      <w:r>
        <w:t>PAC-MAN példáját véve az A* nem használható könnyen, mert a játéktér két pont</w:t>
      </w:r>
      <w:r w:rsidR="001C2262">
        <w:t xml:space="preserve">ja között nem lehet könnyen </w:t>
      </w:r>
      <w:r>
        <w:t xml:space="preserve">helyes becslést végezni hasonló módon. </w:t>
      </w:r>
      <w:r w:rsidR="00CC7DCB">
        <w:t xml:space="preserve"> </w:t>
      </w:r>
      <w:r>
        <w:t>Ugyanis a vízszintesen középen lévő átjáró a játéktér egyik oldalát ös</w:t>
      </w:r>
      <w:r w:rsidR="007B7846">
        <w:t xml:space="preserve">szeköti a másik oldalával. </w:t>
      </w:r>
      <w:proofErr w:type="gramStart"/>
      <w:r w:rsidR="007B7846">
        <w:t>Ekkor</w:t>
      </w:r>
      <w:proofErr w:type="gramEnd"/>
      <w:r w:rsidR="007B7846">
        <w:t xml:space="preserve"> </w:t>
      </w:r>
      <w:r>
        <w:t>ami a képernyőn egy egység távolságnak tűnik, az igazából az átjáró okán lehet 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PAC-MAN-nél nem</w:t>
      </w:r>
      <w:r w:rsidR="00CC7DCB">
        <w:t xml:space="preserve"> szükségesen</w:t>
      </w:r>
      <w:r w:rsidR="00985F06">
        <w:t>.</w:t>
      </w:r>
      <w:r w:rsidR="00CC7DCB">
        <w:t xml:space="preserve"> </w:t>
      </w:r>
      <w:r w:rsidR="00985F06">
        <w:t xml:space="preserve">Megjegyezném, hogy az olyan A* algoritmus, amely a végpont csúcsát kifejtve áll le, és a becslést végző függvény csak nullát ad vissza, az a </w:t>
      </w:r>
      <w:proofErr w:type="spellStart"/>
      <w:r w:rsidR="00985F06">
        <w:t>Dijkstra</w:t>
      </w:r>
      <w:proofErr w:type="spellEnd"/>
      <w:r w:rsidR="00985F06">
        <w:t xml:space="preserve"> algoritmus.</w:t>
      </w:r>
    </w:p>
    <w:p w14:paraId="0D204BA5" w14:textId="3A98AA22" w:rsidR="002B289C" w:rsidRDefault="005A2E13" w:rsidP="00D02E26">
      <w:pPr>
        <w:pStyle w:val="Kp"/>
      </w:pPr>
      <w:r>
        <w:rPr>
          <w:noProof/>
          <w:lang w:eastAsia="hu-HU"/>
        </w:rPr>
        <w:drawing>
          <wp:inline distT="0" distB="0" distL="0" distR="0" wp14:anchorId="081B2FB5" wp14:editId="43A56175">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2033EA7" w14:textId="499633CF" w:rsidR="002B289C" w:rsidRDefault="001A35FD" w:rsidP="001A35FD">
      <w:pPr>
        <w:pStyle w:val="Kpalrs"/>
      </w:pPr>
      <w:fldSimple w:instr=" SEQ ábra \* ARABIC ">
        <w:r w:rsidR="00BF0643">
          <w:rPr>
            <w:noProof/>
          </w:rPr>
          <w:t>3</w:t>
        </w:r>
      </w:fldSimple>
      <w:r w:rsidR="002B289C">
        <w:t xml:space="preserve">. ábra Szemléletes bemutatása a város térkép példának, az utak hosszával és a városok légvonalbeli távolságával </w:t>
      </w:r>
      <w:proofErr w:type="spellStart"/>
      <w:r w:rsidR="002B289C">
        <w:t>Bucharest-től</w:t>
      </w:r>
      <w:proofErr w:type="spellEnd"/>
      <w:r w:rsidR="002B289C">
        <w:rPr>
          <w:rStyle w:val="Lbjegyzet-hivatkozs"/>
        </w:rPr>
        <w:footnoteReference w:id="3"/>
      </w:r>
    </w:p>
    <w:p w14:paraId="2AD51E51" w14:textId="3847B409" w:rsidR="00985F06" w:rsidRDefault="00985F06" w:rsidP="00CC7DCB">
      <w:r>
        <w:t>Azért fej</w:t>
      </w:r>
      <w:r w:rsidR="001C2262">
        <w:t>te</w:t>
      </w:r>
      <w:r>
        <w:t xml:space="preserve">ttem ki </w:t>
      </w:r>
      <w:r w:rsidR="002F032E">
        <w:t>a</w:t>
      </w:r>
      <w:r>
        <w:t xml:space="preserve"> két algoritmust</w:t>
      </w:r>
      <w:r w:rsidR="001C2262">
        <w:t xml:space="preserve"> részletesen,</w:t>
      </w:r>
      <w:r>
        <w:t xml:space="preserve"> mert a kutatás során fontos volt a megismerésük, és a programomban az A* algoritmust számos alkalommal használom</w:t>
      </w:r>
      <w:r w:rsidR="001C2262">
        <w:t xml:space="preserve"> </w:t>
      </w:r>
      <w:r w:rsidR="001C2262">
        <w:lastRenderedPageBreak/>
        <w:t>fel</w:t>
      </w:r>
      <w:r>
        <w:t>.</w:t>
      </w:r>
      <w:r w:rsidR="00CC7DCB">
        <w:t xml:space="preserve"> </w:t>
      </w:r>
      <w:r w:rsidR="001C2262">
        <w:t>Azért elterjed az iparban ez</w:t>
      </w:r>
      <w:r>
        <w:t xml:space="preserve"> az algoritmu</w:t>
      </w:r>
      <w:r w:rsidR="007B7846">
        <w:t>s, mert ha lehet helyes költség</w:t>
      </w:r>
      <w:r>
        <w:t>becslő függvény</w:t>
      </w:r>
      <w:r w:rsidR="007B7846">
        <w:t>t</w:t>
      </w:r>
      <w:r>
        <w:t xml:space="preserve"> találni, akkor az algoritmus hatékonysága kiugróan magas.</w:t>
      </w:r>
      <w:r w:rsidR="005351F1">
        <w:t xml:space="preserve"> A legrövidebb út megoldására alkalmas algoritmusok időbeli komplexitás</w:t>
      </w:r>
      <w:r w:rsidR="007B7846">
        <w:t>a</w:t>
      </w:r>
      <w:r w:rsidR="005351F1">
        <w:t xml:space="preserve"> a csúcsok és az él</w:t>
      </w:r>
      <w:r w:rsidR="007B7846">
        <w:t>ek számával függenek össze. Az</w:t>
      </w:r>
      <w:r w:rsidR="005351F1">
        <w:t xml:space="preserve"> A*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A* algoritmus. </w:t>
      </w:r>
    </w:p>
    <w:p w14:paraId="2AD3DCBB" w14:textId="29F71D59" w:rsidR="00CC7DCB" w:rsidRDefault="00CC7DCB" w:rsidP="00CC7DCB">
      <w:pPr>
        <w:pStyle w:val="Cmsor3"/>
      </w:pPr>
      <w:bookmarkStart w:id="12" w:name="_Toc121231480"/>
      <w:r>
        <w:t>Helyszín átalakítása gráffá</w:t>
      </w:r>
      <w:bookmarkEnd w:id="12"/>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z A*</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és az A*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16B21951" w14:textId="77777777" w:rsidR="002B289C" w:rsidRDefault="002B289C" w:rsidP="00D02E26">
      <w:pPr>
        <w:pStyle w:val="Kp"/>
      </w:pPr>
      <w:r>
        <w:rPr>
          <w:noProof/>
          <w:lang w:eastAsia="hu-HU"/>
        </w:rPr>
        <w:lastRenderedPageBreak/>
        <w:drawing>
          <wp:inline distT="0" distB="0" distL="0" distR="0" wp14:anchorId="39C5B4A6" wp14:editId="3B07AAA8">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4A9A3DAC" w14:textId="2781D6F3" w:rsidR="002B289C" w:rsidRDefault="001A35FD" w:rsidP="001A35FD">
      <w:pPr>
        <w:pStyle w:val="Kpalrs"/>
      </w:pPr>
      <w:fldSimple w:instr=" SEQ ábra \* ARABIC ">
        <w:r w:rsidR="00BF0643">
          <w:rPr>
            <w:noProof/>
          </w:rPr>
          <w:t>4</w:t>
        </w:r>
      </w:fldSimple>
      <w:r w:rsidR="002B289C">
        <w:t>. ábra A ló és a király álta</w:t>
      </w:r>
      <w:r w:rsidR="0059571C">
        <w:t>l lehetséges lépések gráfja</w:t>
      </w:r>
      <w:r w:rsidR="0059571C">
        <w:rPr>
          <w:rStyle w:val="Lbjegyzet-hivatkozs"/>
        </w:rPr>
        <w:footnoteReference w:id="4"/>
      </w:r>
      <w:r w:rsidR="0059571C">
        <w:rPr>
          <w:rStyle w:val="Lbjegyzet-hivatkozs"/>
        </w:rPr>
        <w:footnoteReference w:id="5"/>
      </w:r>
    </w:p>
    <w:p w14:paraId="24CED175" w14:textId="483908A9" w:rsidR="000F2FFB" w:rsidRDefault="000F2FFB" w:rsidP="000F2FFB">
      <w:pPr>
        <w:pStyle w:val="Cmsor3"/>
      </w:pPr>
      <w:bookmarkStart w:id="13" w:name="_Toc121231481"/>
      <w:r>
        <w:t>Felületeket lefedő gráfok</w:t>
      </w:r>
      <w:bookmarkEnd w:id="13"/>
    </w:p>
    <w:p w14:paraId="1EB974AD" w14:textId="77777777" w:rsidR="00D02E26" w:rsidRDefault="00985F06" w:rsidP="00D02E26">
      <w:r>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 xml:space="preserve">A két gráf magyar nevére nincs általánosan elfogadott szó a szakirodalomban, így szabad fordítással a nevük </w:t>
      </w:r>
      <w:r w:rsidR="0059571C">
        <w:t>útpont gráf és navigációs háló.</w:t>
      </w:r>
      <w:sdt>
        <w:sdtPr>
          <w:id w:val="831722769"/>
          <w:citation/>
        </w:sdtPr>
        <w:sdtContent>
          <w:r w:rsidR="0059571C">
            <w:fldChar w:fldCharType="begin"/>
          </w:r>
          <w:r w:rsidR="0059571C">
            <w:instrText xml:space="preserve"> CITATION Mar21 \l 1038 </w:instrText>
          </w:r>
          <w:r w:rsidR="0059571C">
            <w:fldChar w:fldCharType="separate"/>
          </w:r>
          <w:r w:rsidR="00EF5016">
            <w:rPr>
              <w:noProof/>
            </w:rPr>
            <w:t xml:space="preserve"> [8]</w:t>
          </w:r>
          <w:r w:rsidR="0059571C">
            <w:fldChar w:fldCharType="end"/>
          </w:r>
        </w:sdtContent>
      </w:sdt>
    </w:p>
    <w:p w14:paraId="312F7D37" w14:textId="4BBDC30D" w:rsidR="001A35FD" w:rsidRDefault="00787CB0" w:rsidP="00D02E26">
      <w:pPr>
        <w:pStyle w:val="Kp"/>
      </w:pPr>
      <w:r>
        <w:pict w14:anchorId="4C1E7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51.5pt">
            <v:imagedata r:id="rId14" o:title="nav,waypointgraph"/>
          </v:shape>
        </w:pict>
      </w:r>
    </w:p>
    <w:p w14:paraId="092526C2" w14:textId="3A607DD6" w:rsidR="000F5E9E" w:rsidRDefault="001A35FD" w:rsidP="001A35FD">
      <w:pPr>
        <w:pStyle w:val="Kpalrs"/>
      </w:pPr>
      <w:fldSimple w:instr=" SEQ ábra \* ARABIC ">
        <w:r w:rsidR="00BF0643">
          <w:rPr>
            <w:noProof/>
          </w:rPr>
          <w:t>5</w:t>
        </w:r>
      </w:fldSimple>
      <w:r>
        <w:t xml:space="preserve">. ábra </w:t>
      </w:r>
      <w:r w:rsidRPr="002927D3">
        <w:t>Az útpont gráfot és a navigációs hálót szemléltető kép</w:t>
      </w:r>
    </w:p>
    <w:p w14:paraId="699698DF" w14:textId="18A0E166" w:rsidR="000F2FFB" w:rsidRDefault="000F2FFB" w:rsidP="000F2FFB">
      <w:pPr>
        <w:pStyle w:val="Cmsor3"/>
      </w:pPr>
      <w:bookmarkStart w:id="14" w:name="_Toc121231482"/>
      <w:r>
        <w:t>Útpont gráf</w:t>
      </w:r>
      <w:bookmarkEnd w:id="14"/>
    </w:p>
    <w:p w14:paraId="02F008EF" w14:textId="24E3D377"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t xml:space="preserve">csúcsok viszont </w:t>
      </w:r>
      <w:r w:rsidR="005351F1">
        <w:t>elnagyolt, de jó</w:t>
      </w:r>
      <w:r>
        <w:t xml:space="preserve"> képet adnak arról, hogy miként lehet bejárni a teret. </w:t>
      </w:r>
      <w:r>
        <w:lastRenderedPageBreak/>
        <w:t xml:space="preserve">Lényegében </w:t>
      </w:r>
      <w:r w:rsidR="00071F25">
        <w:t>ezeket a</w:t>
      </w:r>
      <w:r>
        <w:t xml:space="preserve"> pontokat követve el lehet jutni a</w:t>
      </w:r>
      <w:r w:rsidR="005351F1">
        <w:t>z emelet</w:t>
      </w:r>
      <w:r>
        <w:t xml:space="preserve"> esetében tetszőleges szobából, egy másik szobába.</w:t>
      </w:r>
      <w:r w:rsidR="007F5092">
        <w:t xml:space="preserve"> </w:t>
      </w:r>
      <w:r>
        <w:t>Figyelemmel van arra, hogy a gráf élei bejárhatóak legyenek, azokon végigsétálva falba, vagy má</w:t>
      </w:r>
      <w:r w:rsidR="00DA6154">
        <w:t>s terepobjektumba ne ütközzön</w:t>
      </w:r>
      <w:r w:rsidR="007F5092">
        <w:t xml:space="preserve">. </w:t>
      </w:r>
      <w:r>
        <w:t>A csúcsai arra alk</w:t>
      </w:r>
      <w:r w:rsidR="00071F25">
        <w:t>almasak, hogy közülük kiválasztva a kezdőponthoz legközelebbit</w:t>
      </w:r>
      <w:r w:rsidR="005351F1">
        <w:t>, és kivá</w:t>
      </w:r>
      <w:r w:rsidR="00071F25">
        <w:t>lasztva a</w:t>
      </w:r>
      <w:r w:rsidR="005351F1">
        <w:t xml:space="preserve"> </w:t>
      </w:r>
      <w:r w:rsidR="00DA6154">
        <w:t>végcél</w:t>
      </w:r>
      <w:r>
        <w:t>hoz is a gráf legközelebbi csúcsát, majd a közöttük kiszámított legrövidebb útvona</w:t>
      </w:r>
      <w:r w:rsidR="00071F25">
        <w:t>lat, a gráf adott éleit kövesse</w:t>
      </w:r>
      <w:r>
        <w:t>.</w:t>
      </w:r>
    </w:p>
    <w:p w14:paraId="4B9D7C8D" w14:textId="3ABC1BBE"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r>
        <w:t>Ugyanis ha mindenki az éleken haladva menne végig a csúcsokon, akkor az emberek mozgása a hangyákéra hasonlítana. Egymást követve vagy szemben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ilyen</w:t>
      </w:r>
      <w:r w:rsidR="007303B1" w:rsidRPr="007303B1">
        <w:t xml:space="preserve"> </w:t>
      </w:r>
      <w:r w:rsidR="007303B1">
        <w:t>tökéletes</w:t>
      </w:r>
      <w:r>
        <w:t xml:space="preserve"> gráfot megalkosson az ember.</w:t>
      </w:r>
    </w:p>
    <w:p w14:paraId="5D4276D3" w14:textId="644792F1" w:rsidR="00985F06" w:rsidRDefault="00985F06" w:rsidP="00985F06">
      <w:r>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ő algoritmust is kell használnia a programnak</w:t>
      </w:r>
      <w:r>
        <w:t>.</w:t>
      </w:r>
      <w:r w:rsidR="007F5092">
        <w:t xml:space="preserve"> </w:t>
      </w:r>
      <w:r>
        <w:t>Természetesen ezen megoldás</w:t>
      </w:r>
      <w:r w:rsidR="007F5092">
        <w:t xml:space="preserve"> </w:t>
      </w:r>
      <w:r>
        <w:t>hibáinak a nagy részét az képzi, hogy automatikusan generálni ilyen hálót komplex probléma. Viszont ha sikerül, akkor kifejezetten hatékony, de az emberek természetes mozgatása továbbra is kérdése benne.</w:t>
      </w:r>
    </w:p>
    <w:p w14:paraId="18F31321" w14:textId="5A0C9BCC" w:rsidR="000F2FFB" w:rsidRDefault="000F2FFB" w:rsidP="000F2FFB">
      <w:pPr>
        <w:pStyle w:val="Cmsor3"/>
      </w:pPr>
      <w:bookmarkStart w:id="15" w:name="_Toc121231483"/>
      <w:r>
        <w:t>Navigációs háló</w:t>
      </w:r>
      <w:bookmarkEnd w:id="15"/>
    </w:p>
    <w:p w14:paraId="186B9663" w14:textId="6EF3C5AB" w:rsidR="00985F06" w:rsidRDefault="00985F06" w:rsidP="00985F06">
      <w:r>
        <w:t>A másik létező megoldás, a navigációs háló, angol n</w:t>
      </w:r>
      <w:r w:rsidR="000F5E9E">
        <w:t xml:space="preserve">evén Navigation Mesh. </w:t>
      </w:r>
      <w:r>
        <w:t xml:space="preserve">Ez </w:t>
      </w:r>
      <w:r w:rsidR="00E4794F">
        <w:t>az eredeti problémának a</w:t>
      </w:r>
      <w:r>
        <w:t xml:space="preserve"> végtelen csúcs problémáját úgy orvosolja, hogy a helyszínt, a teret háromszögekkel, vagy egyéb konvex sokszögekkel fedi le.</w:t>
      </w:r>
      <w:r w:rsidR="007F5092">
        <w:t xml:space="preserve"> </w:t>
      </w:r>
      <w:r>
        <w:t xml:space="preserve">Ekkor lesz egy háromszögek éleiből álló háló, és egy plusz információ halmaz, ami az, hogy a gráf </w:t>
      </w:r>
      <w:r>
        <w:lastRenderedPageBreak/>
        <w:t>mely élei alkotna</w:t>
      </w:r>
      <w:r w:rsidR="00E4794F">
        <w:t>k háromszöget, és/</w:t>
      </w:r>
      <w:r>
        <w:t>vagy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Az útvonal keresés ebben a megoldásban úgy zajlik, hogy a kiindulási csúcshoz megtalálja azt a háromszöget, amiben benne van.</w:t>
      </w:r>
      <w:r w:rsidR="007F5092">
        <w:t xml:space="preserve"> </w:t>
      </w:r>
      <w:r>
        <w:t>Majd ennek a háromszögnek a csúcsaiból, vagy csak az egyikéből az A* algoritmust lefuttatva eljut azon háromszög csúcsáig, amelyben benne v</w:t>
      </w:r>
      <w:r w:rsidR="00E4794F">
        <w:t>an az elérni kívánt végcél</w:t>
      </w:r>
      <w:r>
        <w:t>.</w:t>
      </w:r>
    </w:p>
    <w:p w14:paraId="32F9E408" w14:textId="2FB4051F"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w:t>
      </w:r>
      <w:r w:rsidR="007F5092">
        <w:t>alaprajz egyetlen másik csúcsát</w:t>
      </w:r>
      <w:r>
        <w:t>.</w:t>
      </w:r>
      <w:r w:rsidR="007F5092">
        <w:t xml:space="preserve"> </w:t>
      </w:r>
      <w:r w:rsidR="00071F25">
        <w:t>Ahogy behúzta</w:t>
      </w:r>
      <w:r>
        <w:t xml:space="preserve"> az új szakaszt, el</w:t>
      </w:r>
      <w:r w:rsidR="00071F25">
        <w:t>menti</w:t>
      </w:r>
      <w:r>
        <w:t xml:space="preserve"> a többi behúzott szakasszal, és az</w:t>
      </w:r>
      <w:r w:rsidR="00071F25">
        <w:t>t az alaprajz részének tekinti</w:t>
      </w:r>
      <w:r>
        <w:t xml:space="preserve"> onnan, és az e</w:t>
      </w:r>
      <w:r w:rsidR="00071F25">
        <w:t>lőbb említett két élt kitörli</w:t>
      </w:r>
      <w:r>
        <w:t>. Mivel minden egyes</w:t>
      </w:r>
      <w:r w:rsidR="001A2A37">
        <w:t xml:space="preserve"> él behúzása után kettőt töröl</w:t>
      </w:r>
      <w:r>
        <w:t>, ezért lépésenként csökkennek a módosított alaprajz él</w:t>
      </w:r>
      <w:r w:rsidR="007F5092">
        <w:t xml:space="preserve">einek </w:t>
      </w:r>
      <w:r>
        <w:t>száma. Addig kell behúzni</w:t>
      </w:r>
      <w:r w:rsidR="00071F25">
        <w:t>a</w:t>
      </w:r>
      <w:r>
        <w:t xml:space="preserve"> így szakaszokat, </w:t>
      </w:r>
      <w:r w:rsidR="00071F25">
        <w:t>a</w:t>
      </w:r>
      <w:r>
        <w:t>míg egy háromszög marad csak.</w:t>
      </w:r>
      <w:r w:rsidR="007F5092">
        <w:t xml:space="preserve"> </w:t>
      </w:r>
      <w:r>
        <w:t>Akkor az algoritmus leáll, és az elme</w:t>
      </w:r>
      <w:r w:rsidR="00071F25">
        <w:t>ntett behúzott éleket hozzáadja a gráfhoz</w:t>
      </w:r>
      <w:r>
        <w:t>.</w:t>
      </w:r>
      <w:r w:rsidR="007F5092">
        <w:t xml:space="preserve"> </w:t>
      </w:r>
      <w:r>
        <w:t>Ekkor a gr</w:t>
      </w:r>
      <w:r w:rsidR="001A2A37">
        <w:t>áf éleiből háromszögeket képez</w:t>
      </w:r>
      <w:r w:rsidR="00071F25">
        <w:t xml:space="preserve"> és kész</w:t>
      </w:r>
      <w:r>
        <w:t xml:space="preserve"> van a navigációs háló.</w:t>
      </w:r>
    </w:p>
    <w:p w14:paraId="5FA7D17A" w14:textId="10AF6FB1" w:rsidR="00985F06" w:rsidRDefault="007303B1" w:rsidP="00985F06">
      <w:r>
        <w:t>Ez</w:t>
      </w:r>
      <w:r w:rsidR="00985F06">
        <w:t xml:space="preserve"> a háló azért jól használható, mert szomszédos konvex sokszögekből épül fel. Nem szükséges háromszögekkel dolgozni, lehet tégl</w:t>
      </w:r>
      <w:r w:rsidR="00E4794F">
        <w:t xml:space="preserve">alapokkal vagy sokszögekkel is, </w:t>
      </w:r>
      <w:r w:rsidR="00985F06">
        <w:t>csak az a lényeg hogy konvex legyen. Ezt a tulajdonságot kihasználva síkidomokon belül az egyes pontok közötti út, az a két pontot összekötő szakasz.</w:t>
      </w:r>
      <w:r w:rsidR="007F5092">
        <w:t xml:space="preserve"> </w:t>
      </w:r>
      <w:r w:rsidR="00985F06">
        <w:t xml:space="preserve">Ha több </w:t>
      </w:r>
      <w:r w:rsidR="007F5092">
        <w:t>síkidomot</w:t>
      </w:r>
      <w:r w:rsidR="00985F06">
        <w:t xml:space="preserve"> is érint az útkeresés, mert nincsenek egy </w:t>
      </w:r>
      <w:r w:rsidR="007F5092">
        <w:t>síkidomban</w:t>
      </w:r>
      <w:r w:rsidR="00985F06">
        <w:t xml:space="preserve"> a kezdő és végpontok, akkor a </w:t>
      </w:r>
      <w:r w:rsidR="007F5092">
        <w:t>síkidom</w:t>
      </w:r>
      <w:r w:rsidR="00985F06">
        <w:t xml:space="preserve"> láncon keresztül </w:t>
      </w:r>
      <w:r w:rsidR="00E4794F">
        <w:t>kell az útvonalat kialakítani.</w:t>
      </w:r>
    </w:p>
    <w:p w14:paraId="1A7DC818" w14:textId="1EB0023A" w:rsidR="000F2FFB" w:rsidRDefault="000F2FFB" w:rsidP="000F2FFB">
      <w:pPr>
        <w:pStyle w:val="Cmsor3"/>
      </w:pPr>
      <w:bookmarkStart w:id="16" w:name="_Toc121231484"/>
      <w:r>
        <w:lastRenderedPageBreak/>
        <w:t>Legrövidebb útvonal és útvonal kiegyenesítése</w:t>
      </w:r>
      <w:bookmarkEnd w:id="16"/>
    </w:p>
    <w:p w14:paraId="0CD73870" w14:textId="77777777" w:rsidR="00D02E26" w:rsidRDefault="007F5092" w:rsidP="001A35FD">
      <w:pPr>
        <w:keepNext/>
      </w:pPr>
      <w:r>
        <w:t>Komoly probléma az útvonal kiegyenesítése a legrö</w:t>
      </w:r>
      <w:r w:rsidR="00985F06">
        <w:t>videbb út megh</w:t>
      </w:r>
      <w:r w:rsidR="00E4794F">
        <w:t>atározásában mind a két hálóban. Itt bonyolult</w:t>
      </w:r>
      <w:r w:rsidR="00985F06">
        <w:t xml:space="preserve"> számítást igény</w:t>
      </w:r>
      <w:r>
        <w:t>e</w:t>
      </w:r>
      <w:r w:rsidR="00985F06">
        <w:t>lhet nem csak a háromszögek oldalain, mint gráfon lefuttatni az A*-ot, hanem ki is egyenesíteni az útvonalat.</w:t>
      </w:r>
      <w:r>
        <w:t xml:space="preserve"> </w:t>
      </w:r>
      <w:r w:rsidR="00E4794F">
        <w:t>A</w:t>
      </w:r>
      <w:r w:rsidR="00985F06">
        <w:t xml:space="preserve">z </w:t>
      </w:r>
      <w:r w:rsidR="00E4794F">
        <w:t>útpont gráfban</w:t>
      </w:r>
      <w:r w:rsidR="00DA6154">
        <w:t xml:space="preserve"> csak</w:t>
      </w:r>
      <w:r w:rsidR="00E4794F">
        <w:t xml:space="preserve"> </w:t>
      </w:r>
      <w:r w:rsidR="00DA6154">
        <w:t>a gráf pontjaival</w:t>
      </w:r>
      <w:r w:rsidR="00985F06">
        <w:t xml:space="preserve"> </w:t>
      </w:r>
      <w:r w:rsidR="001A2A37">
        <w:t>képes</w:t>
      </w:r>
      <w:r w:rsidR="00985F06">
        <w:t xml:space="preserve"> dolgozni, ami csak véges lehetőséget biztosít, így ritkán adja vissza a legrövidebb utat.</w:t>
      </w:r>
    </w:p>
    <w:p w14:paraId="6C906405" w14:textId="379CE1BA" w:rsidR="001A35FD" w:rsidRDefault="00787CB0" w:rsidP="00D02E26">
      <w:pPr>
        <w:pStyle w:val="Kp"/>
      </w:pPr>
      <w:r>
        <w:pict w14:anchorId="7AAB30D8">
          <v:shape id="_x0000_i1026" type="#_x0000_t75" style="width:414pt;height:303.75pt">
            <v:imagedata r:id="rId15" o:title="Different-representations-of-waypoint-graph-and-NavMesh"/>
          </v:shape>
        </w:pict>
      </w:r>
    </w:p>
    <w:p w14:paraId="1D355E3C" w14:textId="79A66B78" w:rsidR="00985F06" w:rsidRDefault="001A35FD" w:rsidP="001A35FD">
      <w:pPr>
        <w:pStyle w:val="Kpalrs"/>
      </w:pPr>
      <w:fldSimple w:instr=" SEQ ábra \* ARABIC ">
        <w:r w:rsidR="00BF0643">
          <w:rPr>
            <w:noProof/>
          </w:rPr>
          <w:t>6</w:t>
        </w:r>
      </w:fldSimple>
      <w:r>
        <w:t>. ábra Az útpont gráf és a navigációs háló útvonalának összehasoasonlítása</w:t>
      </w:r>
    </w:p>
    <w:p w14:paraId="7DFBCD93" w14:textId="348F03A7" w:rsidR="00985F06" w:rsidRDefault="00985F06" w:rsidP="00985F06">
      <w:r>
        <w:t>A programomban a navigációs háló megvalósítása, és használata mellett döntöttem. Ugyanis a generálható útvonal sokkal jobban hasonlít a valóságoshoz a navigációs hálóval, mint az útpont gráffal.</w:t>
      </w:r>
      <w:r w:rsidR="007F5092">
        <w:t xml:space="preserve"> </w:t>
      </w:r>
      <w:r>
        <w:t>Az útvonal generálása las</w:t>
      </w:r>
      <w:r w:rsidR="007F5092">
        <w:t>s</w:t>
      </w:r>
      <w:r>
        <w:t>abb, mint egy tökéletes útpont gráfban, de a természetes útvonalra törekszem, hogy az emberek mozgása hiteles lehessen.</w:t>
      </w:r>
      <w:r w:rsidR="007F5092">
        <w:t xml:space="preserve"> </w:t>
      </w:r>
      <w:r>
        <w:t>A navigációs hálót a mai napig használják a játékiparban, különböző játék motorokban, például a Unity-b</w:t>
      </w:r>
      <w:r w:rsidR="000F5E9E">
        <w:t>en</w:t>
      </w:r>
      <w:sdt>
        <w:sdtPr>
          <w:id w:val="-292743363"/>
          <w:citation/>
        </w:sdtPr>
        <w:sdtContent>
          <w:r w:rsidR="000F5E9E">
            <w:fldChar w:fldCharType="begin"/>
          </w:r>
          <w:r w:rsidR="000F5E9E">
            <w:instrText xml:space="preserve"> CITATION Nav22 \l 1038 </w:instrText>
          </w:r>
          <w:r w:rsidR="000F5E9E">
            <w:fldChar w:fldCharType="separate"/>
          </w:r>
          <w:r w:rsidR="00EF5016">
            <w:rPr>
              <w:noProof/>
            </w:rPr>
            <w:t xml:space="preserve"> [9]</w:t>
          </w:r>
          <w:r w:rsidR="000F5E9E">
            <w:fldChar w:fldCharType="end"/>
          </w:r>
        </w:sdtContent>
      </w:sdt>
      <w:r>
        <w:t xml:space="preserve"> a gép által vezérelt entitásokat ennek segítségével navigálja.</w:t>
      </w:r>
    </w:p>
    <w:p w14:paraId="2DBABBCE" w14:textId="263284FE" w:rsidR="00985F06" w:rsidRDefault="00985F06" w:rsidP="007F5092">
      <w:r>
        <w:t>A generált útvonalat lehet végtelenségig finomítani, természetessé tenni. Nem csak élek mentén lehessen haladni, hanem különböző görbék mentén, de erre a szakdolgozatomban nem térek ki.</w:t>
      </w:r>
    </w:p>
    <w:p w14:paraId="6FC38954" w14:textId="1365E2E4" w:rsidR="00985F06" w:rsidRDefault="007F5092" w:rsidP="007F5092">
      <w:pPr>
        <w:pStyle w:val="Cmsor3"/>
      </w:pPr>
      <w:bookmarkStart w:id="17" w:name="_Toc121231485"/>
      <w:r>
        <w:lastRenderedPageBreak/>
        <w:t>Emberek mozgás</w:t>
      </w:r>
      <w:r w:rsidR="00A92A58">
        <w:t>ának alapjai</w:t>
      </w:r>
      <w:bookmarkEnd w:id="17"/>
    </w:p>
    <w:p w14:paraId="364BC44B" w14:textId="176243BB" w:rsidR="00985F06" w:rsidRDefault="00985F06" w:rsidP="00985F06">
      <w:r>
        <w:t>Most, hogy tudatában vagyok annak, hogy milyen módon tudok útvonalat generálni, fontos lenne ezt egy embernek végig is sétálni.</w:t>
      </w:r>
      <w:r w:rsidR="007F5092">
        <w:t xml:space="preserve"> </w:t>
      </w:r>
      <w:r>
        <w:t>Ennek okán az emberek moz</w:t>
      </w:r>
      <w:r w:rsidR="007303B1">
        <w:t xml:space="preserve">gásával kapcsolatos információkat </w:t>
      </w:r>
      <w:r>
        <w:t>kerestem.</w:t>
      </w:r>
      <w:r w:rsidR="007F5092">
        <w:t xml:space="preserve"> </w:t>
      </w:r>
      <w:r>
        <w:t xml:space="preserve">A programomban fontosnak tartom, hogy az emberek ne pontszerű lények legyenek, és a sebességük ne legyen se lassú, se gyors, hanem amit várhatóan a valóságban is </w:t>
      </w:r>
      <w:r w:rsidR="00E4794F">
        <w:t>megválasztanának sebességül</w:t>
      </w:r>
      <w:r>
        <w:t>.</w:t>
      </w:r>
    </w:p>
    <w:p w14:paraId="0363FD8F" w14:textId="20832E71" w:rsidR="00A92A58" w:rsidRDefault="00A92A58" w:rsidP="00A92A58">
      <w:pPr>
        <w:pStyle w:val="Cmsor3"/>
      </w:pPr>
      <w:bookmarkStart w:id="18" w:name="_Toc121231486"/>
      <w:r>
        <w:t>Emberek szélessége</w:t>
      </w:r>
      <w:bookmarkEnd w:id="18"/>
    </w:p>
    <w:p w14:paraId="4B512F29" w14:textId="594F29D4" w:rsidR="00985F06" w:rsidRDefault="007F5092" w:rsidP="00985F06">
      <w:r>
        <w:t>Különböző kutatások más-</w:t>
      </w:r>
      <w:r w:rsidR="00985F06">
        <w:t>más eredményeket publikáltak, így nehéz megmondani, hogy mi az igaz.</w:t>
      </w:r>
      <w:r>
        <w:t xml:space="preserve"> </w:t>
      </w:r>
      <w:r w:rsidR="00537453">
        <w:t xml:space="preserve">Az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sdt>
        <w:sdtPr>
          <w:id w:val="-15382551"/>
          <w:citation/>
        </w:sdtPr>
        <w:sdtContent>
          <w:r w:rsidR="000F5E9E">
            <w:fldChar w:fldCharType="begin"/>
          </w:r>
          <w:r w:rsidR="000F5E9E">
            <w:instrText xml:space="preserve"> CITATION Wha22 \l 1038 </w:instrText>
          </w:r>
          <w:r w:rsidR="000F5E9E">
            <w:fldChar w:fldCharType="separate"/>
          </w:r>
          <w:r w:rsidR="00EF5016">
            <w:rPr>
              <w:noProof/>
            </w:rPr>
            <w:t xml:space="preserve"> [10]</w:t>
          </w:r>
          <w:r w:rsidR="000F5E9E">
            <w:fldChar w:fldCharType="end"/>
          </w:r>
        </w:sdtContent>
      </w:sdt>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2FCD11E9" w:rsidR="00985F06" w:rsidRDefault="00985F06" w:rsidP="00985F06">
      <w:r>
        <w:t>A megoldásomban ezek alapján majd 30 cm és 50 cm közötti vál</w:t>
      </w:r>
      <w:r w:rsidR="00537453">
        <w:t>l</w:t>
      </w:r>
      <w:r>
        <w:t>szélességű emberekkel fogok dolgozni. Az más ország adatait ezen határok közé feltételezem.</w:t>
      </w:r>
      <w:r w:rsidR="007F5092">
        <w:t xml:space="preserve"> </w:t>
      </w:r>
      <w:r>
        <w:t xml:space="preserve">Egyetemi körülményeket tervezek szimulálni, ahol az emberek viszonylag nyugodtak, mozgásuk </w:t>
      </w:r>
      <w:r w:rsidR="00537453">
        <w:t>során nem futnak, hanem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203FD5C1" w:rsidR="00985F06" w:rsidRDefault="00B5127E" w:rsidP="00B5127E">
      <w:pPr>
        <w:pStyle w:val="Cmsor3"/>
      </w:pPr>
      <w:bookmarkStart w:id="19" w:name="_Toc121231487"/>
      <w:r>
        <w:t>Emberek mozgási sebessége egyedül és tömegben</w:t>
      </w:r>
      <w:bookmarkEnd w:id="19"/>
    </w:p>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 xml:space="preserve">Ugyanis várakozni kell másokra, és a kölcsönös távolságtartást sem lehet megtartani. Ezért a többiek mozgását folyton figyelni kell, mert a bizonytalanság nagyobb ilyen </w:t>
      </w:r>
      <w:r>
        <w:lastRenderedPageBreak/>
        <w:t>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09D1DAED" w:rsidR="00985F06" w:rsidRDefault="00985F06" w:rsidP="00985F06">
      <w:r>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w:t>
      </w:r>
      <w:r w:rsidR="00965788">
        <w:t xml:space="preserve"> és mások mozgását akadályozza.</w:t>
      </w:r>
      <w:sdt>
        <w:sdtPr>
          <w:id w:val="957687774"/>
          <w:citation/>
        </w:sdtPr>
        <w:sdtContent>
          <w:r w:rsidR="00EF5016">
            <w:fldChar w:fldCharType="begin"/>
          </w:r>
          <w:r w:rsidR="00EF5016">
            <w:instrText xml:space="preserve"> CITATION ZFa06 \l 1038 </w:instrText>
          </w:r>
          <w:r w:rsidR="00EF5016">
            <w:fldChar w:fldCharType="separate"/>
          </w:r>
          <w:r w:rsidR="00EF5016">
            <w:rPr>
              <w:noProof/>
            </w:rPr>
            <w:t xml:space="preserve"> [11]</w:t>
          </w:r>
          <w:r w:rsidR="00EF5016">
            <w:fldChar w:fldCharType="end"/>
          </w:r>
        </w:sdtContent>
      </w:sdt>
      <w:r w:rsidR="00037481">
        <w:t xml:space="preserve"> </w:t>
      </w:r>
      <w:r w:rsidR="00537453">
        <w:t xml:space="preserve">Ennek </w:t>
      </w:r>
      <w:r>
        <w:t>okán</w:t>
      </w:r>
      <w:r w:rsidR="00537453">
        <w:t>,</w:t>
      </w:r>
      <w:r>
        <w:t xml:space="preserve"> ha egyedül mozog az illető, haladhat akár 2 m/s</w:t>
      </w:r>
      <w:r w:rsidR="00537453">
        <w:t>ec</w:t>
      </w:r>
      <w:r>
        <w:t>-mal</w:t>
      </w:r>
      <w:r w:rsidR="007303B1">
        <w:t>,</w:t>
      </w:r>
      <w:r>
        <w:t xml:space="preserve"> de akár csak 1.6</w:t>
      </w:r>
      <w:r w:rsidR="00037481">
        <w:t xml:space="preserve"> m/s</w:t>
      </w:r>
      <w:r w:rsidR="00537453">
        <w:t>ec</w:t>
      </w:r>
      <w:r w:rsidR="00037481">
        <w:t>-m</w:t>
      </w:r>
      <w:r>
        <w:t xml:space="preserve">al is. </w:t>
      </w:r>
      <w:r w:rsidR="007E5587">
        <w:t>A</w:t>
      </w:r>
      <w:r>
        <w:t xml:space="preserve"> tömegben szin</w:t>
      </w:r>
      <w:r w:rsidR="00037481">
        <w:t>t</w:t>
      </w:r>
      <w:r>
        <w:t>én eltérő eredményeket kaphat</w:t>
      </w:r>
      <w:r w:rsidR="007E5587">
        <w:t>nak</w:t>
      </w:r>
      <w:r>
        <w:t xml:space="preserve"> különböző mérések során.</w:t>
      </w:r>
      <w:r w:rsidR="00037481">
        <w:t xml:space="preserve"> </w:t>
      </w:r>
      <w:r>
        <w:t>Az ember tömeg 1 ember/m^2 sű</w:t>
      </w:r>
      <w:r w:rsidR="001A2A37">
        <w:t>rűség esetén az egyén sebessége</w:t>
      </w:r>
      <w:r>
        <w:t xml:space="preserve"> 0.7 m/s</w:t>
      </w:r>
      <w:r w:rsidR="00537453">
        <w:t>ec</w:t>
      </w:r>
      <w:r w:rsidR="001A2A37">
        <w:t xml:space="preserve"> és</w:t>
      </w:r>
      <w:r>
        <w:t xml:space="preserve"> 1.3 m/s</w:t>
      </w:r>
      <w:r w:rsidR="001A2A37">
        <w:t>ec között várható</w:t>
      </w:r>
      <w:r w:rsidR="00537453">
        <w:t>. Ez az intervallum 3 ember/</w:t>
      </w:r>
      <w:r>
        <w:t>m^2 esetén már csak 0.2 m/s</w:t>
      </w:r>
      <w:r w:rsidR="00537453">
        <w:t>ec</w:t>
      </w:r>
      <w:r>
        <w:t>-tól 0.8 m/s</w:t>
      </w:r>
      <w:r w:rsidR="00537453">
        <w:t>ec</w:t>
      </w:r>
      <w:r w:rsidR="001A2A37">
        <w:t>-ig tart. E</w:t>
      </w:r>
      <w:r>
        <w:t>gészen 7-8 ember/m^2 -ig leh</w:t>
      </w:r>
      <w:r w:rsidR="00537453">
        <w:t>e</w:t>
      </w:r>
      <w:r>
        <w:t>t számolni azzal, hogy még a tömeg lényeges mozgást végez</w:t>
      </w:r>
      <w:r w:rsidR="001A35FD">
        <w:t>.</w:t>
      </w:r>
    </w:p>
    <w:p w14:paraId="28912499" w14:textId="77777777" w:rsidR="001A35FD" w:rsidRDefault="001A35FD" w:rsidP="00D02E26">
      <w:pPr>
        <w:pStyle w:val="Kp"/>
      </w:pPr>
      <w:r w:rsidRPr="001A35FD">
        <w:rPr>
          <w:noProof/>
          <w:lang w:eastAsia="hu-HU"/>
        </w:rPr>
        <w:drawing>
          <wp:inline distT="0" distB="0" distL="0" distR="0" wp14:anchorId="05DD06BD" wp14:editId="3C20F04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841732"/>
                    </a:xfrm>
                    <a:prstGeom prst="rect">
                      <a:avLst/>
                    </a:prstGeom>
                  </pic:spPr>
                </pic:pic>
              </a:graphicData>
            </a:graphic>
          </wp:inline>
        </w:drawing>
      </w:r>
    </w:p>
    <w:p w14:paraId="45490AFE" w14:textId="2B8E24E8" w:rsidR="001A35FD" w:rsidRDefault="001A35FD" w:rsidP="001A35FD">
      <w:pPr>
        <w:pStyle w:val="Kpalrs"/>
      </w:pPr>
      <w:fldSimple w:instr=" SEQ ábra \* ARABIC ">
        <w:r w:rsidR="00BF0643">
          <w:rPr>
            <w:noProof/>
          </w:rPr>
          <w:t>7</w:t>
        </w:r>
      </w:fldSimple>
      <w:r>
        <w:t>. ábra Különböző kutatások során más-más eredményeket kaptak</w:t>
      </w:r>
      <w:sdt>
        <w:sdtPr>
          <w:id w:val="1089281439"/>
          <w:citation/>
        </w:sdtPr>
        <w:sdtContent>
          <w:r w:rsidR="00F9225B">
            <w:fldChar w:fldCharType="begin"/>
          </w:r>
          <w:r w:rsidR="00F9225B">
            <w:instrText xml:space="preserve"> CITATION ZFa01 \l 1038 </w:instrText>
          </w:r>
          <w:r w:rsidR="00F9225B">
            <w:fldChar w:fldCharType="separate"/>
          </w:r>
          <w:r w:rsidR="00EF5016">
            <w:rPr>
              <w:noProof/>
            </w:rPr>
            <w:t xml:space="preserve"> [12]</w:t>
          </w:r>
          <w:r w:rsidR="00F9225B">
            <w:fldChar w:fldCharType="end"/>
          </w:r>
        </w:sdtContent>
      </w:sdt>
    </w:p>
    <w:p w14:paraId="797CDE1E" w14:textId="77777777" w:rsidR="00B5127E"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Ha el akarjuk hagyni az épületet, vagy a termet, azt szabadon megtehetjük. Mindig halad a tömeg, maximum a szűkületek szabnak határt a sebességnek.</w:t>
      </w:r>
      <w:r w:rsidR="00037481">
        <w:t xml:space="preserve"> Kevés</w:t>
      </w:r>
      <w:r>
        <w:t xml:space="preserve"> szituációban lehet</w:t>
      </w:r>
      <w:r w:rsidR="00537453">
        <w:t xml:space="preserve"> valóban</w:t>
      </w:r>
      <w:r>
        <w:t xml:space="preserve"> érdemes várakozni, </w:t>
      </w:r>
      <w:r w:rsidR="00537453">
        <w:t xml:space="preserve">például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p>
    <w:p w14:paraId="493A782B" w14:textId="41AC395B" w:rsidR="00B5127E" w:rsidRDefault="00B5127E" w:rsidP="00B5127E">
      <w:pPr>
        <w:pStyle w:val="Cmsor3"/>
      </w:pPr>
      <w:bookmarkStart w:id="20" w:name="_Toc121231488"/>
      <w:r>
        <w:lastRenderedPageBreak/>
        <w:t>Vészhelyzet kezelése</w:t>
      </w:r>
      <w:bookmarkEnd w:id="20"/>
    </w:p>
    <w:p w14:paraId="788DF29A" w14:textId="01CDEF70" w:rsidR="00985F06" w:rsidRDefault="00B5127E" w:rsidP="00B5127E">
      <w:r>
        <w:t>P</w:t>
      </w:r>
      <w:r w:rsidR="00985F06">
        <w:t>rogramomat nem tervezem arra, hogy váratlan okokból nem lehet valahol haladni, például le</w:t>
      </w:r>
      <w:r w:rsidR="00537453">
        <w:t>omlott a mennyezet vagy pánik tör ki az emberek között.</w:t>
      </w:r>
      <w:r>
        <w:t xml:space="preserve"> </w:t>
      </w:r>
      <w:r w:rsidR="00985F06">
        <w:t xml:space="preserve">Tűz esetén sem </w:t>
      </w:r>
      <w:r w:rsidR="00537453">
        <w:t>tör ki pánik</w:t>
      </w:r>
      <w:r w:rsidR="00985F06">
        <w:t xml:space="preserve"> az emberek</w:t>
      </w:r>
      <w:r w:rsidR="00537453">
        <w:t xml:space="preserve"> között</w:t>
      </w:r>
      <w:r w:rsidR="00985F06">
        <w:t>. Ezt rengeteg épülettűzből levont tap</w:t>
      </w:r>
      <w:r w:rsidR="00037481">
        <w:t>a</w:t>
      </w:r>
      <w:r w:rsidR="00985F06">
        <w:t xml:space="preserve">sztalat alapján </w:t>
      </w:r>
      <w:r w:rsidR="001A2A37">
        <w:t>ki lehet</w:t>
      </w:r>
      <w:r w:rsidR="00985F06">
        <w:t xml:space="preserve"> </w:t>
      </w:r>
      <w:r w:rsidR="00537453">
        <w:t>ki</w:t>
      </w:r>
      <w:r w:rsidR="0014443C">
        <w:t>jelenteni.</w:t>
      </w:r>
      <w:sdt>
        <w:sdtPr>
          <w:id w:val="212855273"/>
          <w:citation/>
        </w:sdtPr>
        <w:sdtContent>
          <w:r w:rsidR="0014443C">
            <w:fldChar w:fldCharType="begin"/>
          </w:r>
          <w:r w:rsidR="0014443C">
            <w:instrText xml:space="preserve"> CITATION Phi02 \l 1038 </w:instrText>
          </w:r>
          <w:r w:rsidR="0014443C">
            <w:fldChar w:fldCharType="separate"/>
          </w:r>
          <w:r w:rsidR="00EF5016">
            <w:rPr>
              <w:noProof/>
            </w:rPr>
            <w:t xml:space="preserve"> [13]</w:t>
          </w:r>
          <w:r w:rsidR="0014443C">
            <w:fldChar w:fldCharType="end"/>
          </w:r>
        </w:sdtContent>
      </w:sdt>
      <w:r w:rsidR="00037481">
        <w:t xml:space="preserve"> </w:t>
      </w:r>
      <w:r w:rsidR="00985F06">
        <w:t>Az emberek ugyan úgy higgadtak maradnak, és nagy</w:t>
      </w:r>
      <w:r w:rsidR="00037481">
        <w:t xml:space="preserve"> részük fel sem fogja kezdetben</w:t>
      </w:r>
      <w:r w:rsidR="00985F06">
        <w:t xml:space="preserve"> vagy el sem hiszi, hogy baj van.</w:t>
      </w:r>
      <w:r w:rsidR="00037481">
        <w:t xml:space="preserve"> </w:t>
      </w:r>
      <w:r w:rsidR="00985F06">
        <w:t>Mikor realizálódik bennük, hogy tényleges a veszély, akkor sem vesztik el higgadtságukat és próbálják a megfelelő lépéseket megtenni.</w:t>
      </w:r>
      <w:r w:rsidR="00037481">
        <w:t xml:space="preserve"> </w:t>
      </w:r>
      <w:r w:rsidR="00537453">
        <w:t>Nem tapossák el egymást, hanem</w:t>
      </w:r>
      <w:r w:rsidR="00985F06">
        <w:t xml:space="preserve"> kifejezetten figyelnek másokra és segítenek is másoknak, ha rászorulnak. Kifejezetten ritkán kerül sor arra, hogy pánik törjön ki az egész épületben.</w:t>
      </w:r>
    </w:p>
    <w:p w14:paraId="11A2E88C" w14:textId="77777777" w:rsidR="00F9225B" w:rsidRDefault="00F9225B" w:rsidP="00D02E26">
      <w:pPr>
        <w:pStyle w:val="Kp"/>
      </w:pPr>
      <w:r w:rsidRPr="00F9225B">
        <w:rPr>
          <w:noProof/>
          <w:lang w:eastAsia="hu-HU"/>
        </w:rPr>
        <w:drawing>
          <wp:inline distT="0" distB="0" distL="0" distR="0" wp14:anchorId="4683268B" wp14:editId="306A75F8">
            <wp:extent cx="3315163" cy="5077534"/>
            <wp:effectExtent l="0" t="0" r="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15163" cy="5077534"/>
                    </a:xfrm>
                    <a:prstGeom prst="rect">
                      <a:avLst/>
                    </a:prstGeom>
                  </pic:spPr>
                </pic:pic>
              </a:graphicData>
            </a:graphic>
          </wp:inline>
        </w:drawing>
      </w:r>
    </w:p>
    <w:p w14:paraId="326AC9DB" w14:textId="7E9EEF6D" w:rsidR="00F9225B" w:rsidRDefault="00F9225B" w:rsidP="00F9225B">
      <w:pPr>
        <w:pStyle w:val="Kpalrs"/>
      </w:pPr>
      <w:fldSimple w:instr=" SEQ ábra \* ARABIC ">
        <w:r w:rsidR="00BF0643">
          <w:rPr>
            <w:noProof/>
          </w:rPr>
          <w:t>8</w:t>
        </w:r>
      </w:fldSimple>
      <w:r>
        <w:t>. ábra Táblázat az emberek cselekedeteinek sorrendjéről egy szállodai tűz esetén</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 xml:space="preserve">Legyenek </w:t>
      </w:r>
      <w:r>
        <w:lastRenderedPageBreak/>
        <w:t>figyelmesek arra, hogy ők éppen a ter</w:t>
      </w:r>
      <w:r w:rsidR="00037481">
        <w:t>e</w:t>
      </w:r>
      <w:r>
        <w:t>mből kijönnek, azaz elsőbbségük van, vagy a terembe terveznek bemenni</w:t>
      </w:r>
      <w:r w:rsidR="00AD4412">
        <w:t>, így elsőbbséget kell adniuk</w:t>
      </w:r>
      <w:r>
        <w:t>.</w:t>
      </w:r>
    </w:p>
    <w:p w14:paraId="0B2558F1" w14:textId="2BCB3A21" w:rsidR="00985F06" w:rsidRDefault="00985F06" w:rsidP="00985F06">
      <w:r>
        <w:t>Fontos tényező az is, hogy az emberek a mozgásuk közben</w:t>
      </w:r>
      <w:r w:rsidR="007303B1">
        <w:t>,</w:t>
      </w:r>
      <w:r>
        <w:t xml:space="preserve"> ha befordulnak egy sarkon, akkor nem ismerik a sarkon túli környezetet, továbbá a sarokhoz közeledve sebességük le is csökken.</w:t>
      </w:r>
      <w:r w:rsidR="00037481">
        <w:t xml:space="preserve"> </w:t>
      </w:r>
      <w:r>
        <w:t>Ennek megoldása komplex feladat, és csak próbálkozást teszek a programomban ennek figyelembe vételére.</w:t>
      </w:r>
    </w:p>
    <w:p w14:paraId="7EFA7F5D" w14:textId="043801C7" w:rsidR="008A3762" w:rsidRDefault="004B4168" w:rsidP="005244B3">
      <w:pPr>
        <w:pStyle w:val="Cmsor3"/>
      </w:pPr>
      <w:bookmarkStart w:id="21" w:name="_Toc121231489"/>
      <w:r>
        <w:t>Az i</w:t>
      </w:r>
      <w:r w:rsidR="00F9225B">
        <w:t>rodalomkutatás eredménye</w:t>
      </w:r>
      <w:bookmarkEnd w:id="21"/>
    </w:p>
    <w:p w14:paraId="56879984" w14:textId="0B60FCD7" w:rsidR="005244B3" w:rsidRPr="005244B3" w:rsidRDefault="00C336D7" w:rsidP="005244B3">
      <w:r>
        <w:t>Sok munkát olvastam át, amelyekkel nem értettem egyet és nem találtam hasznosnak. Vagy a problémakörbe nem ásták bele kellően magukat</w:t>
      </w:r>
      <w:r w:rsidR="00F9225B">
        <w:t xml:space="preserve"> a szerzők</w:t>
      </w:r>
      <w:r>
        <w:t>, vagy meg</w:t>
      </w:r>
      <w:r w:rsidR="00F9225B">
        <w:t>elégedtek részeredménnyel és</w:t>
      </w:r>
      <w:r>
        <w:t xml:space="preserve"> ennek okán az eredményük helytelen, vagy pontatlan lett, amit nem kí</w:t>
      </w:r>
      <w:r w:rsidR="00F9225B">
        <w:t xml:space="preserve">vántam felhasználni. Sok </w:t>
      </w:r>
      <w:r>
        <w:t>kérdés és terve</w:t>
      </w:r>
      <w:r w:rsidR="00F9225B">
        <w:t>zési feladat maradt meg számomra, de</w:t>
      </w:r>
      <w:r w:rsidR="00AD4412">
        <w:t xml:space="preserve"> a</w:t>
      </w:r>
      <w:r w:rsidR="00F9225B">
        <w:t xml:space="preserve"> kezdeti</w:t>
      </w:r>
      <w:r w:rsidR="00AD4412">
        <w:t xml:space="preserve"> problémakört tudtam szélesíteni, és az ismereteimet bővíteni.</w:t>
      </w:r>
    </w:p>
    <w:p w14:paraId="67B8AB75" w14:textId="3865A728" w:rsidR="00877820" w:rsidRDefault="00037481" w:rsidP="005334AD">
      <w:pPr>
        <w:pStyle w:val="Cmsor1"/>
      </w:pPr>
      <w:bookmarkStart w:id="22" w:name="_Toc121231490"/>
      <w:r>
        <w:lastRenderedPageBreak/>
        <w:t>Saját munka bemutatása</w:t>
      </w:r>
      <w:bookmarkEnd w:id="22"/>
    </w:p>
    <w:p w14:paraId="3042F028" w14:textId="1D863F58" w:rsidR="00C336D7" w:rsidRPr="00C336D7" w:rsidRDefault="00A22A5D" w:rsidP="00C336D7">
      <w:r>
        <w:t>Egy program elkészítésénél első lépésként specifikálni kell az elvárt működését</w:t>
      </w:r>
      <w:r w:rsidR="007303B1">
        <w:t>,</w:t>
      </w:r>
      <w:r>
        <w:t xml:space="preserve"> majd ezt követi a megtervezése és lefejlesztése. Elő kívánom segít</w:t>
      </w:r>
      <w:r w:rsidR="007303B1">
        <w:t>en</w:t>
      </w:r>
      <w:r>
        <w:t>i</w:t>
      </w:r>
      <w:r w:rsidR="00C336D7">
        <w:t xml:space="preserve">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w:t>
      </w:r>
      <w:r w:rsidR="007303B1">
        <w:t>fejleszteni</w:t>
      </w:r>
      <w:r w:rsidR="00C336D7">
        <w:t>. Ennek első lépése, hogy specifikációt készítsek. Azaz írjam le, mit kell tudnia majd a program</w:t>
      </w:r>
      <w:r w:rsidR="00147034">
        <w:t>omnak, mit kell megvalósítanom a tervezés során.</w:t>
      </w:r>
    </w:p>
    <w:p w14:paraId="793056D6" w14:textId="07AED843" w:rsidR="002F032E" w:rsidRDefault="002F032E" w:rsidP="002F032E">
      <w:pPr>
        <w:pStyle w:val="Cmsor2"/>
      </w:pPr>
      <w:bookmarkStart w:id="23" w:name="_Toc121231491"/>
      <w:r>
        <w:t>A program elvárt működése</w:t>
      </w:r>
      <w:bookmarkEnd w:id="23"/>
      <w:r>
        <w:t xml:space="preserve"> </w:t>
      </w:r>
    </w:p>
    <w:p w14:paraId="4F98E4C3" w14:textId="4E80551D" w:rsidR="008A3762" w:rsidRDefault="00147034" w:rsidP="002F032E">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w:t>
      </w:r>
      <w:r w:rsidR="00A22A5D">
        <w:t xml:space="preserve"> és tilos váratlanul leállnia</w:t>
      </w:r>
      <w:r>
        <w:t xml:space="preserve"> vagy a külső beavatkozás</w:t>
      </w:r>
      <w:r w:rsidR="00A22A5D">
        <w:t>ok</w:t>
      </w:r>
      <w:r>
        <w:t>ra nem reagálnia. Alapvető követelmény egy programnál, hogy megbíz</w:t>
      </w:r>
      <w:r w:rsidR="00903B60">
        <w:t>h</w:t>
      </w:r>
      <w:r>
        <w:t xml:space="preserve">ató legyen a működése, de mint követelmény, fontos megemlíteni. </w:t>
      </w:r>
    </w:p>
    <w:p w14:paraId="258D3CDB" w14:textId="7F628300" w:rsidR="00147034" w:rsidRPr="008A3762" w:rsidRDefault="00147034" w:rsidP="008A3762">
      <w:r>
        <w:t>Legyen a program felkészítve arra, hogy valamilyen módon, például a beviteli eszközök segítségével vagy fájlból beolvasva képes legyen új helyszín alaprajzá</w:t>
      </w:r>
      <w:r w:rsidR="00F97B98">
        <w:t>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w:t>
      </w:r>
      <w:r w:rsidR="00A22A5D">
        <w:t xml:space="preserve">ja be, hogy az adatokat szemmel könnyen felfoghatóan </w:t>
      </w:r>
      <w:r w:rsidR="00F97B98">
        <w:t>ábrázolja. Lehessen különböző paraméterű, például különböző szélességű és sebességű embereket h</w:t>
      </w:r>
      <w:r w:rsidR="00A22A5D">
        <w:t>asználni, de elegendő csak</w:t>
      </w:r>
      <w:r w:rsidR="00F97B98">
        <w:t xml:space="preserve"> valós helyzetekre felkészíteni a szimulációt. Nem kell dolgoznia váratlan eseményekkel, min</w:t>
      </w:r>
      <w:r w:rsidR="00A22A5D">
        <w:t>t hogy kidől egy fal a helyéről</w:t>
      </w:r>
      <w:r w:rsidR="00F97B98">
        <w:t xml:space="preserve"> és elállja az utat, ahogy az egyetemen rohanó emberekkel sem.</w:t>
      </w:r>
      <w:r w:rsidR="00A478F3">
        <w:t xml:space="preserve"> Legyen szempont a program hatékonysága is.</w:t>
      </w:r>
    </w:p>
    <w:p w14:paraId="2312D4E2" w14:textId="74A85BE9" w:rsidR="008A3762" w:rsidRDefault="00903C3D" w:rsidP="00903B60">
      <w:pPr>
        <w:pStyle w:val="Cmsor2"/>
      </w:pPr>
      <w:bookmarkStart w:id="24" w:name="_Toc121231492"/>
      <w:r>
        <w:lastRenderedPageBreak/>
        <w:t>Emberek ütközésének elkerülése</w:t>
      </w:r>
      <w:bookmarkEnd w:id="24"/>
    </w:p>
    <w:p w14:paraId="17E5F6C3" w14:textId="3573577D" w:rsidR="008A3762" w:rsidRDefault="00A478F3" w:rsidP="008A3762">
      <w:r>
        <w:t>A valósághű szimuláció megalkotása nehéz feladat. Hatékony megoldást tal</w:t>
      </w:r>
      <w:r w:rsidR="00A22A5D">
        <w:t>álni rá még bonyolultabb. A feladatot jobban át kívántam látni</w:t>
      </w:r>
      <w:r>
        <w:t xml:space="preserve"> saját magam </w:t>
      </w:r>
      <w:r w:rsidR="00A22A5D">
        <w:t>is, nem csak papíron olvasott tapasztalatokra alapozni a programomat. E</w:t>
      </w:r>
      <w:r>
        <w:t>lőször egy szűkebb problémakört kívántam megoldani, és ehhez egy</w:t>
      </w:r>
      <w:r w:rsidR="004617EB">
        <w:t xml:space="preserve"> megkötésekkel</w:t>
      </w:r>
      <w:r>
        <w:t xml:space="preserve"> </w:t>
      </w:r>
      <w:r w:rsidR="004617EB">
        <w:t>megalkotott környezetben dolgoztam.</w:t>
      </w:r>
    </w:p>
    <w:p w14:paraId="196CDA6F" w14:textId="04C2825C" w:rsidR="004617EB" w:rsidRDefault="004617EB" w:rsidP="008A3762">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w:t>
      </w:r>
      <w:r w:rsidR="00A22A5D">
        <w:t xml:space="preserve"> A*</w:t>
      </w:r>
      <w:r>
        <w:t xml:space="preserve"> algoritmus csak a legrövidebb útvonalat biztosítja. Nem számol azzal, hogy az adott útvonalon hányan kívánnak szintén végighaladni. </w:t>
      </w:r>
      <w:r w:rsidR="00A22A5D">
        <w:t>Az esetleges</w:t>
      </w:r>
      <w:r>
        <w:t xml:space="preserve"> szembe fogalommal is </w:t>
      </w:r>
      <w:r w:rsidR="00A22A5D">
        <w:t>számolnia</w:t>
      </w:r>
      <w:r>
        <w:t xml:space="preserve"> kellene a programnak, továbbá </w:t>
      </w:r>
      <w:r w:rsidR="00A22A5D">
        <w:t>hogy ezt</w:t>
      </w:r>
      <w:r>
        <w:t xml:space="preserve"> milyen szinten kell figyelembe venni.</w:t>
      </w:r>
    </w:p>
    <w:p w14:paraId="6E44F904" w14:textId="3D91E3AA" w:rsidR="004617EB" w:rsidRDefault="004617EB" w:rsidP="008A3762">
      <w:r>
        <w:t>Fontos, hogy inkonzisztens állapotba ne lépjen a szimuláci</w:t>
      </w:r>
      <w:r w:rsidR="00A22A5D">
        <w:t>ó sosem. Ne lógjon egyik ember se a másikba</w:t>
      </w:r>
      <w:r>
        <w:t xml:space="preserve">, és nem mozoghat át </w:t>
      </w:r>
      <w:r w:rsidR="00A22A5D">
        <w:t xml:space="preserve">ember kis időre sem </w:t>
      </w:r>
      <w:r>
        <w:t>falakon. Ez elengedhetetlen ahhoz,</w:t>
      </w:r>
      <w:r w:rsidR="00A22A5D">
        <w:t xml:space="preserve"> hogy</w:t>
      </w:r>
      <w:r>
        <w:t xml:space="preserve"> a valóságot minél jobban megközelítse a megoldásom. Ezért minden pillanatban bármi is történik, például torlódás alakul ki ajtóknál, nem szabad, hogy </w:t>
      </w:r>
      <w:r w:rsidR="009E32CB">
        <w:t>a figyelembe vett normák és forgalmi szituációk ezeket az alapvető szabályokat megszegjék</w:t>
      </w:r>
      <w:r>
        <w:t>.</w:t>
      </w:r>
    </w:p>
    <w:p w14:paraId="47124B58" w14:textId="0E0EC917" w:rsidR="00903B60" w:rsidRDefault="00903B60" w:rsidP="00903B60">
      <w:pPr>
        <w:pStyle w:val="Cmsor2"/>
      </w:pPr>
      <w:bookmarkStart w:id="25" w:name="_Toc121231493"/>
      <w:r w:rsidRPr="00903B60">
        <w:t xml:space="preserve">Első program </w:t>
      </w:r>
      <w:r w:rsidR="0094148E">
        <w:t>korlátai</w:t>
      </w:r>
      <w:bookmarkEnd w:id="25"/>
    </w:p>
    <w:p w14:paraId="33012805" w14:textId="6EFF2E46" w:rsidR="004617EB" w:rsidRDefault="004617EB" w:rsidP="008A3762">
      <w:r>
        <w:t xml:space="preserve">Az első programomat ennek a megoldására alkottam meg. </w:t>
      </w:r>
      <w:r w:rsidR="00C0443D">
        <w:t xml:space="preserve">Korlátozásokkal alkottam meg a szabályrendszerét, hogy fókuszálni tudjak a járókelők egymás </w:t>
      </w:r>
      <w:r w:rsidR="009E32CB">
        <w:t>kikerülésére</w:t>
      </w:r>
      <w:r w:rsidR="00C0443D">
        <w:t>. Az embereknek kiterjedésük volt ebben a megoldáso</w:t>
      </w:r>
      <w:r w:rsidR="009E32CB">
        <w:t>mba</w:t>
      </w:r>
      <w:r w:rsidR="009038E3">
        <w:t>n már, viszont mindenki egyenlő</w:t>
      </w:r>
      <w:r w:rsidR="009E32CB">
        <w:t xml:space="preserve"> </w:t>
      </w:r>
      <w:r w:rsidR="00C0443D">
        <w:t>széles volt. A helyszínt lehetett tetszőlegesen paraméterezni, statikus és mozgó falakat is le lehetett helyezni benne.</w:t>
      </w:r>
      <w:r w:rsidR="009038E3">
        <w:t xml:space="preserve"> Az embereknek csak egyszerű te</w:t>
      </w:r>
      <w:r w:rsidR="00C0443D">
        <w:t>e</w:t>
      </w:r>
      <w:r w:rsidR="009E32CB">
        <w:t xml:space="preserve">ndőjük volt, el kellett jutniuk </w:t>
      </w:r>
      <w:r w:rsidR="00C0443D">
        <w:t xml:space="preserve">A pontból B pontba. </w:t>
      </w:r>
      <w:r w:rsidR="009E32CB">
        <w:t xml:space="preserve">A </w:t>
      </w:r>
      <w:r w:rsidR="00C0443D">
        <w:t xml:space="preserve">helyszín leegyszerűsített volt annak </w:t>
      </w:r>
      <w:r w:rsidR="009038E3">
        <w:t>érdekében</w:t>
      </w:r>
      <w:r w:rsidR="00C0443D">
        <w:t>, hogy négyzet</w:t>
      </w:r>
      <w:r w:rsidR="00903B60">
        <w:t>rácson</w:t>
      </w:r>
      <w:r w:rsidR="00C0443D">
        <w:t xml:space="preserve"> lehetett csak haladni. Mezőkből állt a környezet, így csak diszkrét értékekkel és állapotokkal dolgoztam.</w:t>
      </w:r>
    </w:p>
    <w:p w14:paraId="6F326AFE" w14:textId="06E616E8" w:rsidR="00C0443D" w:rsidRDefault="00C0443D" w:rsidP="008A3762">
      <w:r>
        <w:t xml:space="preserve">Mivel minden ember vagy </w:t>
      </w:r>
      <w:r w:rsidR="007D0529">
        <w:t>az egyik</w:t>
      </w:r>
      <w:r w:rsidR="00F85624">
        <w:t xml:space="preserve"> mezőn áll</w:t>
      </w:r>
      <w:r>
        <w:t xml:space="preserve"> vagy egy másikon, így a programomban egy ütemezőt alkottam meg. Az ütemezőt arra alkalmaztam, hogy az </w:t>
      </w:r>
      <w:r>
        <w:lastRenderedPageBreak/>
        <w:t>eseményeket pi</w:t>
      </w:r>
      <w:r w:rsidR="00F85624">
        <w:t>llanatokra osszam. Ennek okán a</w:t>
      </w:r>
      <w:r>
        <w:t xml:space="preserve"> kifejleszt</w:t>
      </w:r>
      <w:r w:rsidR="007D0529">
        <w:t>ett algoritmusok olyan útvonalakat</w:t>
      </w:r>
      <w:r w:rsidR="00F66F48">
        <w:t xml:space="preserve"> adnak</w:t>
      </w:r>
      <w:r>
        <w:t xml:space="preserve"> </w:t>
      </w:r>
      <w:r w:rsidR="00F85624">
        <w:t>meg</w:t>
      </w:r>
      <w:r>
        <w:t xml:space="preserve">, amelyek </w:t>
      </w:r>
      <w:r w:rsidR="00F66F48">
        <w:t xml:space="preserve">olyan </w:t>
      </w:r>
      <w:r>
        <w:t>kezdő és végpontok listájából álltak</w:t>
      </w:r>
      <w:r w:rsidR="007D0529">
        <w:t xml:space="preserve">, </w:t>
      </w:r>
      <w:r w:rsidR="00903B60">
        <w:t>a</w:t>
      </w:r>
      <w:r w:rsidR="007D0529">
        <w:t>melyekhez egy</w:t>
      </w:r>
      <w:r w:rsidR="00F85624">
        <w:t xml:space="preserve"> időpillanat is társul</w:t>
      </w:r>
      <w:r w:rsidR="00F66F48">
        <w:t xml:space="preserve"> lépésenként</w:t>
      </w:r>
      <w:r w:rsidR="007D0529">
        <w:t>. Azt a program fejlesztése során alakítottam ki, hogy a megadott időpillanat az érkezés idejét írja le az adott mezőre, vagy az indulás idejét az adott mezőről. Ezeket mind alkalmaztam a dinamikus falakra is.</w:t>
      </w:r>
    </w:p>
    <w:p w14:paraId="55B86CCA" w14:textId="284B5B39" w:rsidR="007D0529" w:rsidRDefault="007D0529" w:rsidP="008A3762">
      <w:r>
        <w:t xml:space="preserve">Ebben a megoldásban arra is kívántam figyelni, hogy az emberek minél okosabban járják be az útjukat, és nem csak magukat, hanem a többi közlekedésben résztvevőt is vegyék figyelembe. </w:t>
      </w:r>
    </w:p>
    <w:p w14:paraId="6A21A888" w14:textId="63CC6EC0" w:rsidR="007D0529" w:rsidRDefault="007D0529" w:rsidP="008A3762">
      <w:r>
        <w:t>Sok probléma van azzal, hogy a többi résztvevőre</w:t>
      </w:r>
      <w:r w:rsidR="00903B60">
        <w:t xml:space="preserve"> is figyelemmel</w:t>
      </w:r>
      <w:r w:rsidR="001A2A37">
        <w:t xml:space="preserve"> legyenek</w:t>
      </w:r>
      <w:r>
        <w:t>.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engedjem</w:t>
      </w:r>
      <w:r w:rsidR="0094148E">
        <w:t xml:space="preserve"> dolgozni</w:t>
      </w:r>
      <w:r>
        <w:t>. Tudhat</w:t>
      </w:r>
      <w:r w:rsidR="00F85624">
        <w:t>-e mindenről, láthat-e a jövőbe,</w:t>
      </w:r>
      <w:r>
        <w:t xml:space="preserve"> vagy csak a közvetlen környezetéből megszer</w:t>
      </w:r>
      <w:r w:rsidR="00903C3D">
        <w:t>e</w:t>
      </w:r>
      <w:r w:rsidR="0094148E">
        <w:t>zhető információval dolgozhat</w:t>
      </w:r>
      <w:r w:rsidR="00903C3D">
        <w:t xml:space="preserve">. Ebben a megoldásomban </w:t>
      </w:r>
      <w:r w:rsidR="00B4340F">
        <w:t>nem csak a közvetlen környezetéből levonható információkból eng</w:t>
      </w:r>
      <w:r w:rsidR="00F85624">
        <w:t>edem dolgozni az algoritmusokat</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69EDD007" w:rsidR="00903C3D" w:rsidRDefault="00903C3D" w:rsidP="00903C3D">
      <w:r>
        <w:t xml:space="preserve">Minden információ </w:t>
      </w:r>
      <w:r w:rsidR="00F85624">
        <w:t>birtokában</w:t>
      </w:r>
      <w:r>
        <w:t xml:space="preserve"> </w:t>
      </w:r>
      <w:r w:rsidR="0094148E">
        <w:t xml:space="preserve">elég </w:t>
      </w:r>
      <w:r>
        <w:t>csak egyszer</w:t>
      </w:r>
      <w:r w:rsidR="00F85624">
        <w:t xml:space="preserve"> kiszámítani</w:t>
      </w:r>
      <w:r>
        <w:t xml:space="preserve"> az útvonalat és onnantól el van rendeltetve a kimenetele az eseményeknek. Ehhez szükséges az, hogy valóban tudjon mindenről minden résztvevő, és a jövőről is. </w:t>
      </w:r>
      <w:r w:rsidR="00F85624">
        <w:t>Emiatt</w:t>
      </w:r>
      <w:r>
        <w:t xml:space="preserve"> ebbe nem fér bele váratlan helyze</w:t>
      </w:r>
      <w:r w:rsidR="00F85624">
        <w:t>t, egy fal hirtelen megjelenése</w:t>
      </w:r>
      <w:r>
        <w:t xml:space="preserve"> vagy egy kiszámított útvonalról való letérés, mert minden útvonal elrendeltetett. Az elrendeltetett útvonal előnye, hogy a lehető leghatékonyabb áthaladást tudja biztosítani, viszont a dinamikusság rovására megy. </w:t>
      </w:r>
    </w:p>
    <w:p w14:paraId="6206544D" w14:textId="46024A1D" w:rsidR="00463BC0" w:rsidRDefault="0094148E" w:rsidP="00903B60">
      <w:pPr>
        <w:pStyle w:val="Cmsor3"/>
      </w:pPr>
      <w:bookmarkStart w:id="26" w:name="_Toc121231494"/>
      <w:r>
        <w:t>Mezők összeszervezése</w:t>
      </w:r>
      <w:bookmarkEnd w:id="26"/>
    </w:p>
    <w:p w14:paraId="608DAA0B" w14:textId="7BB69F5E" w:rsidR="00463BC0" w:rsidRDefault="00903C3D" w:rsidP="00463BC0">
      <w:r>
        <w:t>A bejárható tér négyzethálój</w:t>
      </w:r>
      <w:r w:rsidR="00F85624">
        <w:t>ának megvalósítását egy két</w:t>
      </w:r>
      <w:r>
        <w:t>dimenziós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24">
        <w:t>ból következik ez</w:t>
      </w:r>
      <w:r w:rsidR="00F85655">
        <w:t xml:space="preserve"> és többletinformációval </w:t>
      </w:r>
      <w:r w:rsidR="00B4340F">
        <w:t>s</w:t>
      </w:r>
      <w:r w:rsidR="00F85655">
        <w:t>em rendelkezn</w:t>
      </w:r>
      <w:r w:rsidR="00B4340F">
        <w:t>éne</w:t>
      </w:r>
      <w:r w:rsidR="00F85655">
        <w:t xml:space="preserve">k ezen adatok. Ezzel az algoritmusok </w:t>
      </w:r>
      <w:r w:rsidR="00F85624">
        <w:t>kisebb memóriaigényűek lehetnek</w:t>
      </w:r>
      <w:r w:rsidR="00F85655">
        <w:t xml:space="preserve"> </w:t>
      </w:r>
      <w:r w:rsidR="00F85624">
        <w:lastRenderedPageBreak/>
        <w:t>és nem kerül számítási időbe</w:t>
      </w:r>
      <w:r w:rsidR="00F85655">
        <w:t xml:space="preserve"> lekérdezni a szomszédjait, hanem tudni lehet a mező adatai nélkül </w:t>
      </w:r>
      <w:r w:rsidR="00B4340F">
        <w:t>is őket</w:t>
      </w:r>
      <w:r w:rsidR="00F85655">
        <w:t xml:space="preserve">. Itt a terület széleire kellett figyelnem hibás eredmény és a túlindexelés </w:t>
      </w:r>
      <w:r w:rsidR="00F85624">
        <w:t>elkerülése érdekében</w:t>
      </w:r>
      <w:r w:rsidR="00F85655">
        <w:t>.</w:t>
      </w:r>
    </w:p>
    <w:p w14:paraId="60E223CF" w14:textId="53933968" w:rsidR="0094148E" w:rsidRDefault="0094148E" w:rsidP="0094148E">
      <w:pPr>
        <w:pStyle w:val="Cmsor3"/>
      </w:pPr>
      <w:bookmarkStart w:id="27" w:name="_Toc121231495"/>
      <w:r>
        <w:t>Útvonal és mozgás megtervezése</w:t>
      </w:r>
      <w:bookmarkEnd w:id="27"/>
    </w:p>
    <w:p w14:paraId="45D997DA" w14:textId="55DD9768" w:rsidR="00F85655" w:rsidRDefault="00F85655" w:rsidP="00463BC0">
      <w:r>
        <w:t xml:space="preserve">Az embereknek aktuális pozíciójuk van, de fontosabb, hogy </w:t>
      </w:r>
      <w:r w:rsidR="00B93428">
        <w:t xml:space="preserve">van </w:t>
      </w:r>
      <w:r w:rsidR="00B4340F">
        <w:t>útpont</w:t>
      </w:r>
      <w:r>
        <w:t xml:space="preserve"> láncolatuk is. A járókelők létrehozásán</w:t>
      </w:r>
      <w:r w:rsidR="00F85624">
        <w:t>ál kiszámítom az útvonalukat, és ők</w:t>
      </w:r>
      <w:r>
        <w:t xml:space="preserve"> a k</w:t>
      </w:r>
      <w:r w:rsidR="0094148E">
        <w:t>ezdeti pozíció</w:t>
      </w:r>
      <w:r w:rsidR="00F85624">
        <w:t>ik</w:t>
      </w:r>
      <w:r w:rsidR="0094148E">
        <w:t>ból kiindulva ezek láncolatán</w:t>
      </w:r>
      <w:r>
        <w:t xml:space="preserve"> halad</w:t>
      </w:r>
      <w:r w:rsidR="00F85624">
        <w:t>nak</w:t>
      </w:r>
      <w:r>
        <w:t xml:space="preserve"> végig egyesével a megadott időpillanatokban.</w:t>
      </w:r>
      <w:r w:rsidR="00B93428">
        <w:t xml:space="preserve"> Ez igaz a</w:t>
      </w:r>
      <w:r w:rsidR="00B4340F">
        <w:t xml:space="preserve"> dinamikus</w:t>
      </w:r>
      <w:r w:rsidR="00B93428">
        <w:t xml:space="preserve">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w:t>
      </w:r>
      <w:r w:rsidR="00F85624">
        <w:t>a</w:t>
      </w:r>
      <w:r w:rsidR="00B4340F">
        <w:t xml:space="preserve"> </w:t>
      </w:r>
      <w:r w:rsidR="00B93428">
        <w:t xml:space="preserve">csak egy közös csúccsal rendelkező mezőre ez az érték </w:t>
      </w:r>
      <m:oMath>
        <m:rad>
          <m:radPr>
            <m:degHide m:val="1"/>
            <m:ctrlPr>
              <w:rPr>
                <w:rFonts w:ascii="Cambria Math" w:hAnsi="Cambria Math"/>
                <w:i/>
              </w:rPr>
            </m:ctrlPr>
          </m:radPr>
          <m:deg/>
          <m:e>
            <m:r>
              <w:rPr>
                <w:rFonts w:ascii="Cambria Math" w:hAnsi="Cambria Math"/>
              </w:rPr>
              <m:t>2</m:t>
            </m:r>
          </m:e>
        </m:rad>
      </m:oMath>
      <w:r w:rsidR="00B93428">
        <w:t xml:space="preserve">  időegység</w:t>
      </w:r>
      <w:r w:rsidR="00B4340F">
        <w:t xml:space="preserve">, az átlós mozgás </w:t>
      </w:r>
      <w:r w:rsidR="00F85624">
        <w:t>miatt</w:t>
      </w:r>
      <w:r w:rsidR="00B93428">
        <w:t xml:space="preserve">. </w:t>
      </w:r>
    </w:p>
    <w:p w14:paraId="54715505" w14:textId="79E2AF14"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w:t>
      </w:r>
      <w:r w:rsidR="00174B40">
        <w:t xml:space="preserve"> Amikor 10.000 időegységbe, 5 időegységbe és 2 időegységbe kerül az élszomszédos mezőre áthaladás.</w:t>
      </w:r>
    </w:p>
    <w:p w14:paraId="482875F1" w14:textId="3F4D1271" w:rsidR="00B4340F" w:rsidRDefault="00B4340F" w:rsidP="00B4340F">
      <w:pPr>
        <w:pStyle w:val="Cmsor3"/>
      </w:pPr>
      <w:bookmarkStart w:id="28" w:name="_Toc121231496"/>
      <w:r>
        <w:t>Időegység nagyságának megválasztása</w:t>
      </w:r>
      <w:bookmarkEnd w:id="28"/>
    </w:p>
    <w:p w14:paraId="124822F3" w14:textId="7151BC20" w:rsidR="00B93428" w:rsidRDefault="00311128" w:rsidP="00463BC0">
      <w:r>
        <w:t xml:space="preserve">A három megoldás közül a végső választást az az információ segítette elő, hogy ha egy ember a négyzethálón, csak </w:t>
      </w:r>
      <w:r w:rsidR="00B4340F">
        <w:t>él</w:t>
      </w:r>
      <w:r>
        <w:t xml:space="preserve">szomszédokra, vagy átlósan léphet, mint a sakkban a király, akkor száz időegység alatt nem egy száz időegység alatt megtehető távolságnak megfelelő sugarú, négyzetekből álló „kör” valamely </w:t>
      </w:r>
      <w:r w:rsidR="006974E7">
        <w:t>mezőjére</w:t>
      </w:r>
      <w:r>
        <w:t xml:space="preserve"> lehet eljutni. Az átlós és a szomszédos lépés </w:t>
      </w:r>
      <w:r w:rsidR="006974E7">
        <w:t xml:space="preserve">időszükséglet szerinti </w:t>
      </w:r>
      <w:r>
        <w:t>arányának függvényében</w:t>
      </w:r>
      <w:r w:rsidR="00B4340F">
        <w:t xml:space="preserve"> más-más al</w:t>
      </w:r>
      <w:r w:rsidR="00696476">
        <w:t>a</w:t>
      </w:r>
      <w:r w:rsidR="001A2A37">
        <w:t>kzatot ad</w:t>
      </w:r>
      <w:r w:rsidR="00B4340F">
        <w:t xml:space="preserve"> bejárható térként. Ha</w:t>
      </w:r>
      <w:r>
        <w:t xml:space="preserve"> ez az </w:t>
      </w:r>
      <w:r w:rsidR="00B4340F">
        <w:t>arány</w:t>
      </w:r>
      <w:r>
        <w:t xml:space="preserve"> 1 és 2 között található, akkor egy nyolcszöget </w:t>
      </w:r>
      <w:r w:rsidR="001A2A37">
        <w:t>ad</w:t>
      </w:r>
      <w:r>
        <w:t xml:space="preserve"> eredményül. Ezen nyolcszög csúcsai a következők</w:t>
      </w:r>
      <w:r w:rsidR="00B4340F">
        <w:t>. A</w:t>
      </w:r>
      <w:r>
        <w:t xml:space="preserve"> négy főégtájban száz időegységnyit halad élszomszédos mezőkön</w:t>
      </w:r>
      <w:r w:rsidR="00B4340F">
        <w:t xml:space="preserve"> egyenesen</w:t>
      </w:r>
      <w:r>
        <w:t>, továbbá a fő</w:t>
      </w:r>
      <w:r w:rsidR="004176AB">
        <w:t xml:space="preserve"> </w:t>
      </w:r>
      <w:r>
        <w:t xml:space="preserve">mellékégtájak </w:t>
      </w:r>
      <w:r>
        <w:lastRenderedPageBreak/>
        <w:t>irányában száz időegységnyit halad átlósan</w:t>
      </w:r>
      <w:r w:rsidR="00B4340F">
        <w:t xml:space="preserve"> szintén egyenesen, ekkor 8 mezőre jut el a </w:t>
      </w:r>
      <w:r w:rsidR="006974E7">
        <w:t>kezdeti mezőről a király, és ezek a</w:t>
      </w:r>
      <w:r w:rsidR="00B4340F">
        <w:t xml:space="preserve"> mező</w:t>
      </w:r>
      <w:r w:rsidR="006974E7">
        <w:t>k, mint csúcsai a síkidomnak</w:t>
      </w:r>
      <w:r w:rsidR="00174B40">
        <w:t>,</w:t>
      </w:r>
      <w:r w:rsidR="00B4340F">
        <w:t xml:space="preserve"> alkotják a nyolcszöget</w:t>
      </w:r>
      <w:r>
        <w:t xml:space="preserve">. </w:t>
      </w:r>
      <w:r w:rsidR="006974E7">
        <w:t>A</w:t>
      </w:r>
      <w:r w:rsidR="008D2C49">
        <w:t xml:space="preserve"> nyolcszög alak azzal magyarázható, hogy a nyolc irányon kívül nem lehet más pontját a körnek elérni</w:t>
      </w:r>
      <w:r w:rsidR="00B4340F">
        <w:t xml:space="preserve"> egyenes vonalú mozgással</w:t>
      </w:r>
      <w:r w:rsidR="006974E7">
        <w:t>, csak</w:t>
      </w:r>
      <w:r w:rsidR="008D2C49">
        <w:t xml:space="preserve"> </w:t>
      </w:r>
      <w:r w:rsidR="006974E7">
        <w:t>t</w:t>
      </w:r>
      <w:r w:rsidR="008D2C49">
        <w:t>örtvonalat leíró mozgással</w:t>
      </w:r>
      <w:r w:rsidR="006974E7">
        <w:t>. Ez esetben a király</w:t>
      </w:r>
      <w:r w:rsidR="008D2C49">
        <w:t xml:space="preserve"> több utat tesz meg, mint </w:t>
      </w:r>
      <w:r w:rsidR="00174B40">
        <w:t>légvonalban</w:t>
      </w:r>
      <w:r w:rsidR="008D2C49">
        <w:t xml:space="preserve"> nézve az út végére, ezzel a kör alakja torzul és egy nyolcszöggé alakul.</w:t>
      </w:r>
    </w:p>
    <w:p w14:paraId="46140ABB" w14:textId="4543FAAB"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mint az élszomszédos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w:t>
      </w:r>
      <w:r w:rsidR="006974E7">
        <w:t xml:space="preserve"> egy</w:t>
      </w:r>
      <w:r w:rsidR="00B4340F">
        <w:t xml:space="preserve"> adott időn belül</w:t>
      </w:r>
      <w:r w:rsidR="006974E7">
        <w:t>. A</w:t>
      </w:r>
      <w:r>
        <w:t xml:space="preserve"> részletes, például 10.000-es időfelbontásról, ahol 10.000 időegységbe kerül egy </w:t>
      </w:r>
      <w:r w:rsidR="00BC1DE3">
        <w:t>él</w:t>
      </w:r>
      <w:r>
        <w:t>szomszédos mezőre áthaladni, és 14.142 időegységbe kerül egy átlós mezőre történő átmozgás</w:t>
      </w:r>
      <w:r w:rsidR="00BC1DE3">
        <w:t>, n</w:t>
      </w:r>
      <w:r>
        <w:t xml:space="preserve">agyságrendekkel </w:t>
      </w:r>
      <w:r w:rsidR="006974E7">
        <w:t>több ideig futna az algoritmus, de szemmel l</w:t>
      </w:r>
      <w:r w:rsidR="00BC1DE3">
        <w:t>átható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w:t>
      </w:r>
      <w:r w:rsidR="006974E7">
        <w:t>zomszédos mező, amire át kívánna</w:t>
      </w:r>
      <w:r w:rsidR="004176AB">
        <w:t>k haladni a cél érdekében. Ezért egy kisebb, 10x10-es négyzethálón keresztbe áthaladni, még ha csak kis forgalom van 1.4 millió időpillanatot át kell</w:t>
      </w:r>
      <w:r w:rsidR="00E4417C">
        <w:t>ene</w:t>
      </w:r>
      <w:r w:rsidR="004176AB">
        <w:t xml:space="preserve"> vizsgálni.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tját, akkor őt meg kell várni</w:t>
      </w:r>
      <w:r w:rsidR="00BC1DE3">
        <w:t xml:space="preserve"> vagy alternatív útvonalat kellene kiszámítani</w:t>
      </w:r>
      <w:r w:rsidR="004176AB">
        <w:t xml:space="preserve">. </w:t>
      </w:r>
      <w:r w:rsidR="00BC1DE3">
        <w:t xml:space="preserve">Várakozás </w:t>
      </w:r>
      <w:r w:rsidR="004176AB">
        <w:t>s</w:t>
      </w:r>
      <w:r w:rsidR="00174B40">
        <w:t>orán lehet, hogy egy következőt</w:t>
      </w:r>
      <w:r w:rsidR="004176AB">
        <w:t xml:space="preserve"> és egy</w:t>
      </w:r>
      <w:r w:rsidR="00E4417C">
        <w:t xml:space="preserve"> azt </w:t>
      </w:r>
      <w:r w:rsidR="004176AB">
        <w:t>követő</w:t>
      </w:r>
      <w:r w:rsidR="00BC1DE3">
        <w:t xml:space="preserve"> embert is </w:t>
      </w:r>
      <w:r w:rsidR="00E4417C">
        <w:t>meg kell várni</w:t>
      </w:r>
      <w:r w:rsidR="00BC1DE3">
        <w:t xml:space="preserve">, </w:t>
      </w:r>
      <w:r w:rsidR="00174B40">
        <w:t>de akár</w:t>
      </w:r>
      <w:r w:rsidR="00BC1DE3">
        <w:t xml:space="preserve"> egy statikus falra</w:t>
      </w:r>
      <w:r w:rsidR="00174B40">
        <w:t xml:space="preserve"> is várhat</w:t>
      </w:r>
      <w:r w:rsidR="00BC1DE3">
        <w:t xml:space="preserve"> a szimuláció végéig</w:t>
      </w:r>
      <w:r w:rsidR="004176AB">
        <w:t>.</w:t>
      </w:r>
      <w:r w:rsidR="00E4417C">
        <w:t xml:space="preserve"> </w:t>
      </w:r>
      <w:r w:rsidR="00174B40">
        <w:t>Az emberek esetében</w:t>
      </w:r>
      <w:r w:rsidR="00E4417C">
        <w:t xml:space="preserve"> a többi embertől</w:t>
      </w:r>
      <w:r w:rsidR="00174B40">
        <w:t xml:space="preserve"> tudná</w:t>
      </w:r>
      <w:r w:rsidR="00E4417C">
        <w:t xml:space="preserve"> meg azt, hogy ők mikor terveznek </w:t>
      </w:r>
      <w:r w:rsidR="00BC1DE3">
        <w:t>tovább haladni</w:t>
      </w:r>
      <w:r w:rsidR="00E4417C">
        <w:t xml:space="preserve">. </w:t>
      </w:r>
      <w:r w:rsidR="00174B40">
        <w:t xml:space="preserve">A fal esetében a fal tulajdonságát venné figyelembe. Ha a fal mozog, úgy kezeli, mint egy embert, ha statikus, akkor a szimuláció végéig gátolja az adott mezőn keresztül a mozgást. </w:t>
      </w:r>
      <w:r w:rsidR="00E4417C">
        <w:t>Ezt azért kívántam elvetni, mert nem tette lehetővé ennek a környezetnek a maximális kihasználtságát.</w:t>
      </w:r>
    </w:p>
    <w:p w14:paraId="3E06C1B2" w14:textId="35F29156"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élszomszédos mezőre való </w:t>
      </w:r>
      <w:r w:rsidR="0005092C">
        <w:lastRenderedPageBreak/>
        <w:t>áthaladás időszükségét. Hogy pontos legyen viszonylag a végeredmény, fontos, hogy az átlós lépés időigényét ne kerekítsem sokat. Ez a gondolat szülte a 0.2-es időegységgel dolgozó megoldást, hogy mind az 1, mind az 1.4 egész számú többszöröse legyen. Egy ennek egy változata az</w:t>
      </w:r>
      <w:r w:rsidR="00BC1DE3">
        <w:t xml:space="preserve"> az, hogy</w:t>
      </w:r>
      <w:r w:rsidR="0005092C">
        <w:t xml:space="preserve"> 5 időegységbe kerül az élszomszédos mezőre történő </w:t>
      </w:r>
      <w:r w:rsidR="00BC1DE3">
        <w:t xml:space="preserve">átmozgás </w:t>
      </w:r>
      <w:r w:rsidR="0005092C">
        <w:t>mozgás és 7-be az átlós. Ezen kerekítés nem hagyható figyelmen kívül, de a jelen környezetben elengedhető pontatlanság a nyolcszög alakú bejárható terület miatt.</w:t>
      </w:r>
    </w:p>
    <w:p w14:paraId="29833051" w14:textId="24AFEC1F" w:rsidR="0005092C" w:rsidRDefault="00905C71" w:rsidP="00463BC0">
      <w:r>
        <w:t>Ennek</w:t>
      </w:r>
      <w:r w:rsidR="0005092C">
        <w:t xml:space="preserve"> nagyságr</w:t>
      </w:r>
      <w:r>
        <w:t>endekkel kisebb számításigénye</w:t>
      </w:r>
      <w:r w:rsidR="0005092C">
        <w:t xml:space="preserve"> </w:t>
      </w:r>
      <w:r>
        <w:t>van</w:t>
      </w:r>
      <w:r w:rsidR="0005092C">
        <w:t>, de még ezt is gyorsítani kívántam</w:t>
      </w:r>
      <w:r>
        <w:t xml:space="preserve"> </w:t>
      </w:r>
      <w:r w:rsidR="0005092C">
        <w:t>egy</w:t>
      </w:r>
      <w:r>
        <w:t xml:space="preserve"> okos megoldással kiváltva </w:t>
      </w:r>
      <w:r w:rsidR="0005092C">
        <w:t xml:space="preserve">az emberek kérdezgetését a </w:t>
      </w:r>
      <w:r w:rsidR="0035473A">
        <w:t>tovább haladással</w:t>
      </w:r>
      <w:r w:rsidR="0005092C">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rsidR="0005092C">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w:t>
      </w:r>
      <w:r>
        <w:t>tenné</w:t>
      </w:r>
      <w:r w:rsidR="00B95DB9">
        <w:t xml:space="preserve"> és négyzetté alakítaná</w:t>
      </w:r>
      <w:r>
        <w:t xml:space="preserve"> át</w:t>
      </w:r>
      <w:r w:rsidR="00B95DB9">
        <w:t>, amit eredetileg körnek szántam</w:t>
      </w:r>
      <w:r w:rsidR="0035473A">
        <w:t>, így elvetettem ezen egyszerűbb lehetőségeket</w:t>
      </w:r>
      <w:r w:rsidR="00B95DB9">
        <w:t xml:space="preserve">. </w:t>
      </w:r>
      <w:r>
        <w:t>A</w:t>
      </w:r>
      <w:r w:rsidR="00B95DB9">
        <w:t xml:space="preserve"> 10x10-es négyzethálón az átlós áthaladás</w:t>
      </w:r>
      <w:r w:rsidR="0035473A">
        <w:t xml:space="preserve"> időpillanat igényét</w:t>
      </w:r>
      <w:r w:rsidR="00B95DB9">
        <w:t xml:space="preserve"> 1.4 millióról</w:t>
      </w:r>
      <w:r>
        <w:t xml:space="preserve"> radikálisan</w:t>
      </w:r>
      <w:r w:rsidR="00B95DB9">
        <w:t>, 70-e</w:t>
      </w:r>
      <w:r>
        <w:t>n keresztül 30-ra csökkentettem. Ez</w:t>
      </w:r>
      <w:r w:rsidR="00B95DB9">
        <w:t xml:space="preserve"> utat engedett annak a megoldásnak, hogy minden időpillanatot leképezhessek külön.</w:t>
      </w:r>
    </w:p>
    <w:p w14:paraId="4E1D1FA0" w14:textId="0B3FAA52" w:rsidR="0035473A" w:rsidRDefault="0035473A" w:rsidP="0035473A">
      <w:pPr>
        <w:pStyle w:val="Cmsor3"/>
      </w:pPr>
      <w:bookmarkStart w:id="29" w:name="_Toc121231497"/>
      <w:r>
        <w:t>Időpillanatonként állapotképek</w:t>
      </w:r>
      <w:bookmarkEnd w:id="29"/>
    </w:p>
    <w:p w14:paraId="63C41674" w14:textId="391578FB"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w:t>
      </w:r>
      <w:r w:rsidR="0065566A">
        <w:t xml:space="preserve"> útvonal kiszámítása után nem</w:t>
      </w:r>
      <w:r>
        <w:t xml:space="preserve"> foglalkozom</w:t>
      </w:r>
      <w:r w:rsidR="0065566A">
        <w:t xml:space="preserve"> tovább</w:t>
      </w:r>
      <w:r>
        <w:t xml:space="preserve"> az </w:t>
      </w:r>
      <w:r w:rsidR="0065566A">
        <w:t>adott járókelővel</w:t>
      </w:r>
      <w:r>
        <w:t xml:space="preserve">, így már csak a megjelenítésnél </w:t>
      </w:r>
      <w:r w:rsidR="0065566A">
        <w:t>használtam fel újra az útvonalát</w:t>
      </w:r>
      <w:r>
        <w:t xml:space="preserve">, amelynél segítség volt </w:t>
      </w:r>
      <w:r w:rsidR="0065566A">
        <w:t>a várakozást is eltárolni.</w:t>
      </w:r>
    </w:p>
    <w:p w14:paraId="3B421DEE" w14:textId="712E9D36"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mezőnként,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w:t>
      </w:r>
      <w:r>
        <w:lastRenderedPageBreak/>
        <w:t xml:space="preserve">játéktérről, </w:t>
      </w:r>
      <w:r w:rsidR="0035473A">
        <w:t xml:space="preserve">és </w:t>
      </w:r>
      <w:r>
        <w:t>annak minden mezőjéről, így már 30x10x10, 3000 mezőt tárolok el</w:t>
      </w:r>
      <w:r w:rsidR="0035473A">
        <w:t xml:space="preserve"> különböző időpillanatokból, továbbá</w:t>
      </w:r>
      <w:r>
        <w:t xml:space="preserve"> mezőnként eltárolom mind a 3x3 igaz agy hamis értéket. Ez 27.000 bool</w:t>
      </w:r>
      <w:r w:rsidR="00905C71">
        <w:t xml:space="preserve"> (igaz vagy </w:t>
      </w:r>
      <w:r w:rsidR="0035473A">
        <w:t>hamis)</w:t>
      </w:r>
      <w:r>
        <w:t xml:space="preserve"> típusú érték, ami 27 kB</w:t>
      </w:r>
      <w:r w:rsidR="00905C71">
        <w:t xml:space="preserve"> (kilo</w:t>
      </w:r>
      <w:r w:rsidR="008F1EF0">
        <w:t>bájt)</w:t>
      </w:r>
      <w:r>
        <w:t xml:space="preserve"> memóriát foglal le, </w:t>
      </w:r>
      <w:r w:rsidR="0035473A">
        <w:t xml:space="preserve">és ez </w:t>
      </w:r>
      <w:r>
        <w:t>csak a nyers</w:t>
      </w:r>
      <w:r w:rsidR="00905C71">
        <w:t xml:space="preserve"> adat. Sajnos, a pálya méretével</w:t>
      </w:r>
      <w:r>
        <w:t xml:space="preserve"> és a szimuláció hosszával a 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0C9A4ECD" w:rsidR="00636F56" w:rsidRDefault="008F1EF0" w:rsidP="00463BC0">
      <w:r>
        <w:t>A szimulációt futtatni már egy 9x9-es négyzet alakú pályán is érdemes, mert annak mérete már elegendő ahhoz, hogy a járókelők ki tudják egymást kerülni, és már 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w:t>
      </w:r>
      <w:r w:rsidR="00905C71">
        <w:t xml:space="preserve">nagyon sok járókelőt </w:t>
      </w:r>
      <w:r w:rsidR="005A74F9">
        <w:t>igényelt volna</w:t>
      </w:r>
      <w:r w:rsidR="00AD20C1">
        <w:t>,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bookmarkStart w:id="30" w:name="_Toc121231498"/>
      <w:r>
        <w:t>Falak a játéktérben</w:t>
      </w:r>
      <w:bookmarkEnd w:id="30"/>
    </w:p>
    <w:p w14:paraId="4D3A0402" w14:textId="09538C78" w:rsidR="00AD20C1" w:rsidRDefault="00AD20C1" w:rsidP="00463BC0">
      <w:r>
        <w:t>A falak olyanok</w:t>
      </w:r>
      <w:r w:rsidR="0035473A">
        <w:t>,</w:t>
      </w:r>
      <w:r>
        <w:t xml:space="preserve"> mint az emberek, tudnak akár mozogni is, például ha egy forgóajtóról </w:t>
      </w:r>
      <w:r w:rsidR="00696476">
        <w:t>van</w:t>
      </w:r>
      <w:r>
        <w:t xml:space="preserve"> szó. Nem ütközhetnek </w:t>
      </w:r>
      <w:r w:rsidR="005A74F9">
        <w:t>bele ebbe</w:t>
      </w:r>
      <w:r>
        <w:t xml:space="preserv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w:t>
      </w:r>
      <w:r w:rsidR="005A74F9">
        <w:t>a fal irányába történő haladást</w:t>
      </w:r>
      <w:r>
        <w:t xml:space="preserve"> és a fal mezőjéről történő bármilyen haladást is. Ezzel az útvonal kereső algoritmus nem kíván a falakba belevezetni embereket, mert az adott me</w:t>
      </w:r>
      <w:r w:rsidR="005A74F9">
        <w:t>zőről tilos arra tovább haladni</w:t>
      </w:r>
      <w:r>
        <w:t xml:space="preserve"> minden időpillanatban. A nem lek</w:t>
      </w:r>
      <w:r w:rsidR="00071F25">
        <w:t xml:space="preserve">erekített oszlopok több tiltást </w:t>
      </w:r>
      <w:r w:rsidR="005A74F9">
        <w:t>jelentenek</w:t>
      </w:r>
      <w:r>
        <w:t xml:space="preserve">, ugyanis az élszomszédos mezők </w:t>
      </w:r>
      <w:r w:rsidR="00FF1112">
        <w:t xml:space="preserve">feléjük irányuló </w:t>
      </w:r>
      <w:r>
        <w:t xml:space="preserve">két átlós mozgását is </w:t>
      </w:r>
      <w:r w:rsidR="005A74F9">
        <w:t xml:space="preserve">külön </w:t>
      </w:r>
      <w:r>
        <w:t>letiltják mi</w:t>
      </w:r>
      <w:r w:rsidR="00FF1112">
        <w:t xml:space="preserve">nden időpillanatra. Ezt lehet úgy tekinteni, mintha egy lenyomatot hagyna a fal a játéktérnek a pillanatképein. A </w:t>
      </w:r>
      <w:r w:rsidR="005A74F9">
        <w:t>dinamikus lekerekített falaknak</w:t>
      </w:r>
      <w:r w:rsidR="00FF1112">
        <w:t xml:space="preserve"> és az embereknek </w:t>
      </w:r>
      <w:r w:rsidR="005A74F9">
        <w:t>a</w:t>
      </w:r>
      <w:r w:rsidR="00FF1112">
        <w:t xml:space="preserve"> lenyomat</w:t>
      </w:r>
      <w:r w:rsidR="005A74F9">
        <w:t>ai viszont nem triviálisak. Ezek a tiltó lenyomatok</w:t>
      </w:r>
      <w:r w:rsidR="00FF1112">
        <w:t xml:space="preserve"> összefügg</w:t>
      </w:r>
      <w:r w:rsidR="0035473A">
        <w:t>e</w:t>
      </w:r>
      <w:r w:rsidR="00FF1112">
        <w:t>nek az emberek szélességével. Ha túl hatalmasak lennének, akkor nem lehetne átlósan</w:t>
      </w:r>
      <w:r w:rsidR="005A74F9">
        <w:t>,</w:t>
      </w:r>
      <w:r w:rsidR="00FF1112">
        <w:t xml:space="preserve"> ütközés nélkül </w:t>
      </w:r>
      <w:r w:rsidR="00FF1112">
        <w:lastRenderedPageBreak/>
        <w:t>egymás mellett elhaladni. Akkorára választottam a szélességüket, hogy az átlós</w:t>
      </w:r>
      <w:r w:rsidR="005A74F9">
        <w:t xml:space="preserve"> elhaladás lehetséges legyen, sőt még</w:t>
      </w:r>
      <w:r w:rsidR="00FF1112">
        <w:t xml:space="preserve"> annál valamivel kisebbre.</w:t>
      </w:r>
    </w:p>
    <w:p w14:paraId="11C7F130" w14:textId="6CB620E0" w:rsidR="00F84FB3" w:rsidRDefault="00F84FB3" w:rsidP="00F84FB3">
      <w:pPr>
        <w:pStyle w:val="Cmsor3"/>
      </w:pPr>
      <w:bookmarkStart w:id="31" w:name="_Toc121231499"/>
      <w:r>
        <w:t>Ütközések elkerülésének megvalósítása</w:t>
      </w:r>
      <w:bookmarkEnd w:id="31"/>
    </w:p>
    <w:p w14:paraId="5133AC37" w14:textId="68DB9665" w:rsidR="00F84FB3" w:rsidRPr="00F84FB3" w:rsidRDefault="00F84FB3" w:rsidP="00F84FB3">
      <w:r>
        <w:t xml:space="preserve">Az időpillanatokra osztott megvalósításban mindenképp </w:t>
      </w:r>
      <w:r w:rsidR="005A74F9">
        <w:t>el akartam érni</w:t>
      </w:r>
      <w:r>
        <w:t>, hogy folyamatos is lehessen</w:t>
      </w:r>
      <w:r w:rsidR="005A74F9">
        <w:t xml:space="preserve"> a mozgásuk, azaz a mozgásuk ne</w:t>
      </w:r>
      <w:r>
        <w:t xml:space="preserve"> egy pillanat alatt történjen meg, hanem a megjelenítésnél ezt folyamatosnak is lehessen ábrázolni. Ekkor az átmozgások során ütközések</w:t>
      </w:r>
      <w:r w:rsidR="005A74F9">
        <w:t xml:space="preserve"> is</w:t>
      </w:r>
      <w:r>
        <w:t xml:space="preserve"> megtörténhetnének. Ezen ütközéseket kívánom feloldani.</w:t>
      </w:r>
    </w:p>
    <w:p w14:paraId="02643F9A" w14:textId="0499B71F" w:rsidR="00FF1112" w:rsidRDefault="00FF1112" w:rsidP="00463BC0">
      <w:r>
        <w:t xml:space="preserve">Azért terveztem kisebbre </w:t>
      </w:r>
      <w:r w:rsidR="005A74F9">
        <w:t>az emberek szélességét, hogy ne</w:t>
      </w:r>
      <w:r>
        <w:t xml:space="preserve"> csak az átlós haladást könnyítse meg, hanem a mások helyére érkezését is. Ne kelljen megvárni azt, hogy a másik ember a mezőről teljesen ellépjen, hanem elegendő az is, hogy már félig kint van, mert akkor szomszédos mezőről megkezdhetem az áthaladást. H</w:t>
      </w:r>
      <w:r w:rsidR="005A74F9">
        <w:t>a ugyan abba az irányba tervez</w:t>
      </w:r>
      <w:r>
        <w:t xml:space="preserve"> haladni</w:t>
      </w:r>
      <w:r w:rsidR="005A74F9">
        <w:t xml:space="preserve"> egy ember</w:t>
      </w:r>
      <w:r>
        <w:t>, mint a másik embe</w:t>
      </w:r>
      <w:r w:rsidR="005A74F9">
        <w:t>r, és a szomszédos mezőről lép</w:t>
      </w:r>
      <w:r>
        <w:t xml:space="preserve"> a helyére, akkor még egy időpill</w:t>
      </w:r>
      <w:r w:rsidR="005A74F9">
        <w:t>anattal korábban is megkezdheti</w:t>
      </w:r>
      <w:r>
        <w:t xml:space="preserve"> az áthaladást, ha az emberek szélességét fél eg</w:t>
      </w:r>
      <w:r w:rsidR="005A74F9">
        <w:t>ységnek választom. Ezért fontos</w:t>
      </w:r>
      <w:r>
        <w:t xml:space="preserve"> az ember szélességének meghatározása, mert ezek alapján kell elkészítenem a mozgásuknak</w:t>
      </w:r>
      <w:r w:rsidR="005A74F9">
        <w:t xml:space="preserve"> a</w:t>
      </w:r>
      <w:r>
        <w:t xml:space="preserve"> tiltólenyomatát.</w:t>
      </w:r>
    </w:p>
    <w:p w14:paraId="1B5DF318" w14:textId="77777777" w:rsidR="00787CB0" w:rsidRDefault="00CA03AE" w:rsidP="00787CB0">
      <w:r>
        <w:t>A 9.</w:t>
      </w:r>
      <w:r w:rsidR="00E0775E">
        <w:t xml:space="preserve"> ábrán az átlós mo</w:t>
      </w:r>
      <w:r w:rsidR="005A74F9">
        <w:t>zgást,</w:t>
      </w:r>
      <w:r w:rsidR="00E0775E">
        <w:t xml:space="preserve"> a vízszi</w:t>
      </w:r>
      <w:r w:rsidR="005A74F9">
        <w:t>ntes vagy függőleges áthaladást</w:t>
      </w:r>
      <w:r w:rsidR="00E0775E">
        <w:t xml:space="preserve"> és a várakozást mutatom be, hogy </w:t>
      </w:r>
      <w:r w:rsidR="005A74F9">
        <w:t>ezeknek</w:t>
      </w:r>
      <w:r w:rsidR="00E0775E">
        <w:t xml:space="preserve"> milyen tiltólenyomatuk van</w:t>
      </w:r>
      <w:r w:rsidR="00F84FB3">
        <w:t xml:space="preserve"> a mozgás megkezdéséhez képest</w:t>
      </w:r>
      <w:r w:rsidR="00E0775E">
        <w:t xml:space="preserve"> egyes időpillanatokban.</w:t>
      </w:r>
    </w:p>
    <w:p w14:paraId="503D1339" w14:textId="2DC5E138" w:rsidR="00CA03AE" w:rsidRDefault="00A65037" w:rsidP="00787CB0">
      <w:pPr>
        <w:pStyle w:val="Kp"/>
      </w:pPr>
      <w:r>
        <w:rPr>
          <w:noProof/>
          <w:lang w:eastAsia="hu-HU"/>
        </w:rPr>
        <w:drawing>
          <wp:inline distT="0" distB="0" distL="0" distR="0" wp14:anchorId="787DF4C7" wp14:editId="51F88FB5">
            <wp:extent cx="5391150" cy="31623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p w14:paraId="52175DFB" w14:textId="28A0969B" w:rsidR="00CA03AE" w:rsidRDefault="00CA03AE" w:rsidP="00CA03AE">
      <w:pPr>
        <w:pStyle w:val="Kpalrs"/>
      </w:pPr>
      <w:fldSimple w:instr=" SEQ ábra \* ARABIC ">
        <w:r w:rsidR="00BF0643">
          <w:rPr>
            <w:noProof/>
          </w:rPr>
          <w:t>9</w:t>
        </w:r>
      </w:fldSimple>
      <w:r>
        <w:t>. ábra Tiltólenyomatok adott időpillanatban adott irányú mozgás esetén</w:t>
      </w:r>
    </w:p>
    <w:p w14:paraId="1395214A" w14:textId="00FBA030" w:rsidR="00E0775E" w:rsidRDefault="009136DA" w:rsidP="00463BC0">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bookmarkStart w:id="32" w:name="_Toc121231500"/>
      <w:r>
        <w:t>Útvonalkereső algoritmus megalkotás</w:t>
      </w:r>
      <w:bookmarkEnd w:id="32"/>
    </w:p>
    <w:p w14:paraId="7626843D" w14:textId="4D1ABF14" w:rsidR="00CB0E8A" w:rsidRDefault="00314D1A" w:rsidP="00463BC0">
      <w:r>
        <w:t>Az útvonal</w:t>
      </w:r>
      <w:r w:rsidR="00CB0E8A">
        <w:t>kereső algoritmus</w:t>
      </w:r>
      <w:r>
        <w:t>,</w:t>
      </w:r>
      <w:r w:rsidR="00CB0E8A">
        <w:t xml:space="preserve"> amit itt használtam, az az A* tovább gondolt változata. Az A* egy gráffal dolgozik, viszont itt időpillanatonként van egy</w:t>
      </w:r>
      <w:r w:rsidR="00F84FB3">
        <w:t>-egy külön</w:t>
      </w:r>
      <w:r w:rsidR="00CB0E8A">
        <w:t xml:space="preserve"> gráf, azaz akár több száz gráffal kell dolgoznia</w:t>
      </w:r>
      <w:r w:rsidR="00F84FB3">
        <w:t xml:space="preserve"> egy útvonal kiszámítása során</w:t>
      </w:r>
      <w:r w:rsidR="00CB0E8A">
        <w:t xml:space="preserve">. </w:t>
      </w:r>
      <w:r w:rsidR="00F84FB3">
        <w:t>A</w:t>
      </w:r>
      <w:r w:rsidR="00CB0E8A">
        <w:t xml:space="preserve"> </w:t>
      </w:r>
      <w:r w:rsidR="00F84FB3">
        <w:t>szomszédságok</w:t>
      </w:r>
      <w:r w:rsidR="00CB0E8A">
        <w:t xml:space="preserve"> nem mindig ugyan azok a</w:t>
      </w:r>
      <w:r w:rsidR="00F84FB3">
        <w:t xml:space="preserve"> különböző időpillanatból leképzett</w:t>
      </w:r>
      <w:r w:rsidR="00CB0E8A">
        <w:t xml:space="preserve"> gráfban és az adott élek súlyozottak.</w:t>
      </w:r>
      <w:r w:rsidR="00F84FB3">
        <w:t xml:space="preserve"> Megoldandó</w:t>
      </w:r>
      <w:r w:rsidR="00CB0E8A">
        <w:t xml:space="preserve"> probléma volt megoldani az A* algoritmushoz, hogy ha a játékteret gráfnak veszem, akkor van hurokél is benne, lehet egy helyben várakozni, továbbá lehet, hogy nem az egyhelyben állás segít a </w:t>
      </w:r>
      <w:r w:rsidR="00F84FB3">
        <w:t>tovább haladáson</w:t>
      </w:r>
      <w:r w:rsidR="00CB0E8A">
        <w:t xml:space="preserve">,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w:t>
      </w:r>
      <w:r w:rsidR="00071F25">
        <w:t>időben a legrövidebb utat adja</w:t>
      </w:r>
      <w:r w:rsidR="00CB0E8A">
        <w:t xml:space="preserve"> meg. Ettől a heurisztikát teljesen át kellett gondolnom és az algoritmus leállításának okát szintén.</w:t>
      </w:r>
    </w:p>
    <w:p w14:paraId="090F6599" w14:textId="713CA2B9" w:rsidR="00CB0E8A" w:rsidRDefault="00CB0E8A" w:rsidP="00463BC0">
      <w:r>
        <w:t>Az A*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A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xml:space="preserve">, amin keresztül a szimuláció végéig nem lehet átjutni. Ennek felismerésére, kezelésére és </w:t>
      </w:r>
      <w:r w:rsidR="00E97B39">
        <w:lastRenderedPageBreak/>
        <w:t>eltárolására jó megoldást nem találtam, így próbáltam máshonnan megközelíteni a problémát.</w:t>
      </w:r>
    </w:p>
    <w:p w14:paraId="38A63F5C" w14:textId="5B809B2C" w:rsidR="00E97B39" w:rsidRDefault="00E97B39" w:rsidP="00463BC0">
      <w:r>
        <w:t>A heurisztikában próbáltam a megoldást meglelni. Az emberek vagy az idő,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re ezen</w:t>
      </w:r>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Ezzel valamivel közelebb került az algori</w:t>
      </w:r>
      <w:r w:rsidR="00C179DD">
        <w:t>tmus az időt alapul vevő megoldáshoz, viszont mégsem ragadt le a kezdő mező környékén. Ezen megoldás az eltelt idő és a megtett, illetve a becsült hátramaradt távolság összegével dolgozott, aminek eredménye működőképes szimuláció lett.</w:t>
      </w:r>
    </w:p>
    <w:p w14:paraId="6FCDD2F4" w14:textId="1DE5A510" w:rsidR="00696476" w:rsidRDefault="00696476" w:rsidP="00696476">
      <w:pPr>
        <w:pStyle w:val="Cmsor3"/>
      </w:pPr>
      <w:bookmarkStart w:id="33" w:name="_Toc121231501"/>
      <w:r>
        <w:t>Megmaradt problémák orvoslása</w:t>
      </w:r>
      <w:bookmarkEnd w:id="33"/>
    </w:p>
    <w:p w14:paraId="0157983C" w14:textId="33768FD5" w:rsidR="00C179DD" w:rsidRDefault="00C179DD" w:rsidP="00463BC0">
      <w:r>
        <w:t>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mezőinek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bookmarkStart w:id="34" w:name="_Toc121231502"/>
      <w:r>
        <w:t>Első program eredménye</w:t>
      </w:r>
      <w:bookmarkEnd w:id="34"/>
    </w:p>
    <w:p w14:paraId="5EB3F0C9" w14:textId="370907B6" w:rsidR="00314D1A" w:rsidRDefault="003D1678" w:rsidP="00463BC0">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w:t>
      </w:r>
      <w:r>
        <w:lastRenderedPageBreak/>
        <w:t>elrendeltetett a járókelő létrehozása során. Ez időpillanatokra osztott környezetben megvalósítható kis állapottéren, viszont a mezők me</w:t>
      </w:r>
      <w:r w:rsidR="00314D1A">
        <w:t xml:space="preserve">gszüntetésével ez az állapottér nagyságrendekkel </w:t>
      </w:r>
      <w:r>
        <w:t>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r w:rsidR="00314D1A">
        <w:t xml:space="preserve"> </w:t>
      </w:r>
    </w:p>
    <w:p w14:paraId="7079A20A" w14:textId="054A3A12" w:rsidR="00314D1A" w:rsidRDefault="00314D1A" w:rsidP="00314D1A">
      <w:pPr>
        <w:pStyle w:val="Cmsor3"/>
      </w:pPr>
      <w:bookmarkStart w:id="35" w:name="_Toc121231503"/>
      <w:r>
        <w:t>Megalkotott program grafikus felülete</w:t>
      </w:r>
      <w:bookmarkEnd w:id="35"/>
    </w:p>
    <w:p w14:paraId="08590E05" w14:textId="324F39ED" w:rsidR="00903B60" w:rsidRDefault="00314D1A" w:rsidP="00463BC0">
      <w:r>
        <w:t>A megalkotott program grafikus felületét is véglegesítettem. Az emberek színes</w:t>
      </w:r>
      <w:r w:rsidR="00071F25">
        <w:t xml:space="preserve"> körök</w:t>
      </w:r>
      <w:r w:rsidR="0000445A">
        <w:t>,</w:t>
      </w:r>
      <w:r>
        <w:t xml:space="preserve"> akik a színüknek megfelelő sarokba hala</w:t>
      </w:r>
      <w:r w:rsidR="0000445A">
        <w:t>dnak. A szürke körök a falak.</w:t>
      </w:r>
    </w:p>
    <w:p w14:paraId="3921D192" w14:textId="77777777" w:rsidR="00CA03AE" w:rsidRDefault="00CA03AE" w:rsidP="00D02E26">
      <w:pPr>
        <w:pStyle w:val="Kp"/>
      </w:pPr>
      <w:r w:rsidRPr="00CA03AE">
        <w:rPr>
          <w:noProof/>
          <w:lang w:eastAsia="hu-HU"/>
        </w:rPr>
        <w:drawing>
          <wp:inline distT="0" distB="0" distL="0" distR="0" wp14:anchorId="2BE8A0C8" wp14:editId="166CD414">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34533" cy="4515480"/>
                    </a:xfrm>
                    <a:prstGeom prst="rect">
                      <a:avLst/>
                    </a:prstGeom>
                  </pic:spPr>
                </pic:pic>
              </a:graphicData>
            </a:graphic>
          </wp:inline>
        </w:drawing>
      </w:r>
    </w:p>
    <w:p w14:paraId="6A282D10" w14:textId="0A0ABD1B" w:rsidR="00CA03AE" w:rsidRDefault="00CA03AE" w:rsidP="00314D1A">
      <w:pPr>
        <w:pStyle w:val="Kpalrs"/>
      </w:pPr>
      <w:fldSimple w:instr=" SEQ ábra \* ARABIC ">
        <w:r w:rsidR="00BF0643">
          <w:rPr>
            <w:noProof/>
          </w:rPr>
          <w:t>10</w:t>
        </w:r>
      </w:fldSimple>
      <w:r>
        <w:t xml:space="preserve">. ábra </w:t>
      </w:r>
      <w:r w:rsidR="0000445A">
        <w:t xml:space="preserve">Kékek a jobb alsó sarokba haladnak, a pirosak a bal felsőbe, a feketék bal alsó sarokba és a zöldek jobb felsőbe </w:t>
      </w:r>
    </w:p>
    <w:p w14:paraId="7BA4B207" w14:textId="1839B9A0" w:rsidR="0003322C" w:rsidRDefault="0003322C" w:rsidP="00CA03AE">
      <w:pPr>
        <w:pStyle w:val="Cmsor1"/>
      </w:pPr>
      <w:bookmarkStart w:id="36" w:name="_Toc121231504"/>
      <w:r>
        <w:lastRenderedPageBreak/>
        <w:t>Második program</w:t>
      </w:r>
      <w:r w:rsidR="0000445A">
        <w:t>,</w:t>
      </w:r>
      <w:bookmarkEnd w:id="36"/>
      <w:r w:rsidR="0000445A">
        <w:t xml:space="preserve"> </w:t>
      </w:r>
    </w:p>
    <w:p w14:paraId="02FF379B" w14:textId="1F46FC73" w:rsidR="00566EAC" w:rsidRDefault="0003322C" w:rsidP="00566EAC">
      <w:r>
        <w:t xml:space="preserve">Ezen programomat </w:t>
      </w:r>
      <w:r w:rsidR="0000445A">
        <w:t>négy</w:t>
      </w:r>
      <w:r>
        <w:t xml:space="preserve"> jól elkülöníthető részre lehet osztani. A navigációs háló csúcsainak, azaz a teret határoló síki</w:t>
      </w:r>
      <w:r w:rsidR="0000445A">
        <w:t>domok létrehozásáért felelős</w:t>
      </w:r>
      <w:r>
        <w:t xml:space="preserve"> rész</w:t>
      </w:r>
      <w:r w:rsidR="0000445A">
        <w:t>e az első rész</w:t>
      </w:r>
      <w:r>
        <w:t>, amely az alaprajzot figyelembevéve képes megalkotni ezen határló síkidomokat. A második része az, ami a határoló síkidomok által alkotott teret háromszögekre bontja. A harmadik rész</w:t>
      </w:r>
      <w:r w:rsidR="0000445A">
        <w:t>e</w:t>
      </w:r>
      <w:r>
        <w:t xml:space="preserve"> az, ami keretet ad ezen háromszöghálónak, helyiségeket köt össze és tárol el róluk különböző adatokat. Továbbá van a fő feladatot megvalósító</w:t>
      </w:r>
      <w:r w:rsidR="0000445A">
        <w:t xml:space="preserve"> negyedik</w:t>
      </w:r>
      <w:r>
        <w:t xml:space="preserve"> rés</w:t>
      </w:r>
      <w:r w:rsidR="0000445A">
        <w:t>ze a programnak, amely a járókelők eltárolásáért, és a mozgatásuk</w:t>
      </w:r>
      <w:r>
        <w:t xml:space="preserve">ért felelős. </w:t>
      </w:r>
      <w:r w:rsidR="0000445A">
        <w:t>Az</w:t>
      </w:r>
      <w:r>
        <w:t xml:space="preserve"> utolsó kettő szorosabban összetartozik, és komplexitásában megegyezik az első két résszel.</w:t>
      </w:r>
    </w:p>
    <w:p w14:paraId="475EEA15" w14:textId="64C4956B" w:rsidR="00566EAC" w:rsidRDefault="00566EAC" w:rsidP="00566EAC">
      <w:pPr>
        <w:spacing w:after="0" w:line="240" w:lineRule="auto"/>
        <w:ind w:firstLine="0"/>
        <w:jc w:val="left"/>
      </w:pPr>
      <w:r>
        <w:br w:type="page"/>
      </w:r>
    </w:p>
    <w:p w14:paraId="68E3A7E0" w14:textId="57A3569B" w:rsidR="00463BC0" w:rsidRDefault="0003322C" w:rsidP="0000445A">
      <w:pPr>
        <w:pStyle w:val="Cmsor2"/>
      </w:pPr>
      <w:bookmarkStart w:id="37" w:name="_Toc121231505"/>
      <w:r>
        <w:lastRenderedPageBreak/>
        <w:t>Navigációs hálót határoló síkidomok létrehozása</w:t>
      </w:r>
      <w:bookmarkEnd w:id="37"/>
    </w:p>
    <w:p w14:paraId="67BCEC8B" w14:textId="53046585" w:rsidR="00463BC0" w:rsidRDefault="00D23D90" w:rsidP="00463BC0">
      <w:r>
        <w:t>A határoló síkidomok azon sokszögek lesznek a hely</w:t>
      </w:r>
      <w:r w:rsidR="0000445A">
        <w:t>sz</w:t>
      </w:r>
      <w:r>
        <w:t>ín síkjára vetítve, amelyeken a járókelők középpontja tartózkodhat. Ennek okán a járókelők szél</w:t>
      </w:r>
      <w:r w:rsidR="0000445A">
        <w:t>ességével ez szorosan összefügg, u</w:t>
      </w:r>
      <w:r>
        <w:t xml:space="preserve">gyanis az alaprajz csak a falakat tartalmazza, a járókelők szélességével nem számol. </w:t>
      </w:r>
      <w:r w:rsidR="0000445A">
        <w:t>Ezért a</w:t>
      </w:r>
      <w:r>
        <w:t xml:space="preserve"> létrehozott határoló</w:t>
      </w:r>
      <w:r w:rsidR="0042696D">
        <w:t xml:space="preserve"> </w:t>
      </w:r>
      <w:r>
        <w:t>síkidomok a különböző s</w:t>
      </w:r>
      <w:r w:rsidR="0042696D">
        <w:t>zélességű járókelőkre mind mások</w:t>
      </w:r>
      <w:r>
        <w:t>. A létrehozott síkidomokat a falakat leíró síkidomoktól pontosan egy megadott távolságra lévő pontok ha</w:t>
      </w:r>
      <w:r w:rsidR="0042696D">
        <w:t xml:space="preserve">lmaza képzi. Egy kör alakú fal - </w:t>
      </w:r>
      <w:r>
        <w:t>például egy oszlop</w:t>
      </w:r>
      <w:r w:rsidR="0042696D">
        <w:t xml:space="preserve"> -</w:t>
      </w:r>
      <w:r>
        <w:t xml:space="preserve"> esetében az létrehozott síkidom egy nagyobb sugarú kör lenne. Egy téglalap alakú fal esetében egy téglalapot ad vissza, viszont széleseb</w:t>
      </w:r>
      <w:r w:rsidR="0042696D">
        <w:t>b</w:t>
      </w:r>
      <w:r>
        <w:t>et, és hosszabbat, de minden toldását a sarkoknál lekerekíti</w:t>
      </w:r>
      <w:r w:rsidR="0042696D">
        <w:t xml:space="preserve"> (11. ábra)</w:t>
      </w:r>
      <w:r>
        <w:t xml:space="preserve">. Ennek két megoldását alkottam meg. Először én adtam meg ezt a létrehozott csúcshálót, és ahhoz rendeltem a falakat, ami remekül működött, de nem ez az elvárt iránya </w:t>
      </w:r>
      <w:r w:rsidR="0042696D">
        <w:t xml:space="preserve">a </w:t>
      </w:r>
      <w:r>
        <w:t>folyamatnak, és kézzel kellett volna megalkotnom különböző szélességű járókelőkre minden egyes ilyen csúcspont halmazt.</w:t>
      </w:r>
    </w:p>
    <w:p w14:paraId="23779749" w14:textId="3999291D" w:rsidR="0042696D" w:rsidRDefault="00566EAC" w:rsidP="00D02E26">
      <w:pPr>
        <w:pStyle w:val="Kp"/>
      </w:pPr>
      <w:r>
        <w:rPr>
          <w:noProof/>
          <w:lang w:eastAsia="hu-HU"/>
        </w:rPr>
        <w:drawing>
          <wp:inline distT="0" distB="0" distL="0" distR="0" wp14:anchorId="5867DD86" wp14:editId="44ED8AB2">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4FA9D2FF" w14:textId="29CB7769" w:rsidR="0042696D" w:rsidRDefault="0042696D" w:rsidP="0042696D">
      <w:pPr>
        <w:pStyle w:val="Kpalrs"/>
      </w:pPr>
      <w:fldSimple w:instr=" SEQ ábra \* ARABIC ">
        <w:r w:rsidR="00BF0643">
          <w:rPr>
            <w:noProof/>
          </w:rPr>
          <w:t>11</w:t>
        </w:r>
      </w:fldSimple>
      <w:r>
        <w:t>. ábra Téglalap esetén a határoló síkidom alakja lekerekített</w:t>
      </w:r>
      <w:r w:rsidR="00566EAC">
        <w:t xml:space="preserve"> ha a síkidom belseje a nem bejárható, míg ha a szoba határát jelzi, azaz kívülről nem járható be a síkidom, akkor téglalap lesz a határoló síkidomja</w:t>
      </w:r>
    </w:p>
    <w:p w14:paraId="18B7177A" w14:textId="77777777" w:rsidR="00566EAC" w:rsidRDefault="00566EAC">
      <w:pPr>
        <w:spacing w:after="0" w:line="240" w:lineRule="auto"/>
        <w:ind w:firstLine="0"/>
        <w:jc w:val="left"/>
      </w:pPr>
      <w:r>
        <w:br w:type="page"/>
      </w:r>
    </w:p>
    <w:p w14:paraId="430C5CB7" w14:textId="3F75B565" w:rsidR="00566EAC" w:rsidRDefault="00566EAC" w:rsidP="00566EAC">
      <w:pPr>
        <w:pStyle w:val="Cmsor3"/>
      </w:pPr>
      <w:bookmarkStart w:id="38" w:name="_Toc121231506"/>
      <w:r>
        <w:lastRenderedPageBreak/>
        <w:t>A navigációs háló háromszögeinek létrehozása</w:t>
      </w:r>
      <w:bookmarkEnd w:id="38"/>
    </w:p>
    <w:p w14:paraId="5AB2B0C6" w14:textId="2A442E2D" w:rsidR="00D02E26" w:rsidRDefault="00D23D90" w:rsidP="00D02E26">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w:t>
      </w:r>
      <w:r w:rsidR="0042696D">
        <w:t>ezekkel a paraméterekkel a</w:t>
      </w:r>
      <w:r w:rsidR="0041405C">
        <w:t xml:space="preserve"> síkidomok közötti rész</w:t>
      </w:r>
      <w:r w:rsidR="0042696D">
        <w:t>t</w:t>
      </w:r>
      <w:r w:rsidR="0041405C">
        <w:t xml:space="preserve"> háromszögekre feldarabolja</w:t>
      </w:r>
      <w:r w:rsidR="0042696D">
        <w:t xml:space="preserve"> és hézagmentesen és átlapolódás</w:t>
      </w:r>
      <w:r w:rsidR="00AB5853">
        <w:t xml:space="preserve"> </w:t>
      </w:r>
      <w:r w:rsidR="0042696D">
        <w:t>mentesen lefedi.</w:t>
      </w:r>
    </w:p>
    <w:p w14:paraId="3ED0BD13" w14:textId="143485F5" w:rsidR="00392895" w:rsidRDefault="00392895" w:rsidP="00D02E26">
      <w:pPr>
        <w:pStyle w:val="Kp"/>
      </w:pPr>
      <w:r w:rsidRPr="00392895">
        <w:rPr>
          <w:noProof/>
          <w:lang w:eastAsia="hu-HU"/>
        </w:rPr>
        <w:drawing>
          <wp:inline distT="0" distB="0" distL="0" distR="0" wp14:anchorId="3104F186" wp14:editId="3F67123B">
            <wp:extent cx="5400040" cy="3984869"/>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984869"/>
                    </a:xfrm>
                    <a:prstGeom prst="rect">
                      <a:avLst/>
                    </a:prstGeom>
                  </pic:spPr>
                </pic:pic>
              </a:graphicData>
            </a:graphic>
          </wp:inline>
        </w:drawing>
      </w:r>
    </w:p>
    <w:p w14:paraId="78E4B08E" w14:textId="06F1F578" w:rsidR="00392895" w:rsidRDefault="00392895" w:rsidP="00392895">
      <w:pPr>
        <w:pStyle w:val="Kpalrs"/>
      </w:pPr>
      <w:fldSimple w:instr=" SEQ ábra \* ARABIC ">
        <w:r w:rsidR="00BF0643">
          <w:rPr>
            <w:noProof/>
          </w:rPr>
          <w:t>12</w:t>
        </w:r>
      </w:fldSimple>
      <w:r>
        <w:t>. ábra Az IB413-as terem határoló síkidomjai és falai</w:t>
      </w:r>
    </w:p>
    <w:p w14:paraId="473B2852" w14:textId="77777777" w:rsidR="00E0445D" w:rsidRDefault="0041405C" w:rsidP="00463BC0">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2861CCFF" w14:textId="77777777" w:rsidR="00E0445D" w:rsidRPr="00B93A7F" w:rsidRDefault="00000000" w:rsidP="00E0445D">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221F5DE5" w14:textId="10206903" w:rsidR="00E0445D" w:rsidRDefault="00E0445D" w:rsidP="00463BC0">
      <w:r>
        <w:t>Itt a szakasz két végpontjától mért távolsága a pontnak „a” és „b”. A szakasz hossza „c” és a pont távolsága a szakaszra illeszkedő egyenestől a kapott „x” érték.</w:t>
      </w:r>
    </w:p>
    <w:p w14:paraId="56484D03" w14:textId="4386B6CB" w:rsidR="0041405C" w:rsidRDefault="0041405C" w:rsidP="00463BC0">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 xml:space="preserve">két oldal közös csúcsától az oldalakra merőlegesen adott távolságra elhelyezkedő pontok adják. </w:t>
      </w:r>
      <w:r w:rsidR="00E0445D">
        <w:t>(11. ábra belső téglalap határoló síkidomjának sarkai)</w:t>
      </w:r>
    </w:p>
    <w:p w14:paraId="78605B80" w14:textId="4275CFEB" w:rsidR="00F2047A" w:rsidRDefault="00F2047A" w:rsidP="00463BC0">
      <w:r>
        <w:t>Ezen szabályo</w:t>
      </w:r>
      <w:r w:rsidR="00E0445D">
        <w:t>k alapján egy emelet alaprajzát fel tudja dolgozni helyesen</w:t>
      </w:r>
      <w:r>
        <w:t xml:space="preserve"> a program. Nagyon széles emberek esetében lehetne ezzel csak probléma. Ugyanis akkor fel kéne készítenem olyan esetekre is</w:t>
      </w:r>
      <w:r w:rsidR="00E0445D">
        <w:t xml:space="preserve"> a programot</w:t>
      </w:r>
      <w:r>
        <w:t>, amikor egy szoba elérhetetlen az illető számára, mert az ajtón nem fér be. Ekkor a létrehozott síkidomok metszenék e</w:t>
      </w:r>
      <w:r w:rsidR="00E0445D">
        <w:t>gymást, és megfelelő vágást kellene eszközölni közöttük</w:t>
      </w:r>
      <w:r>
        <w:t>.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w:t>
      </w:r>
      <w:r w:rsidR="00E0445D">
        <w:t>szögelléseknél lévő első és</w:t>
      </w:r>
      <w:r>
        <w:t xml:space="preserve"> utolsó csúcs lehet, hogy közelebb kerül a falhoz, mint az ember </w:t>
      </w:r>
      <w:r w:rsidR="00FA6187">
        <w:t>szélessége</w:t>
      </w:r>
      <w:r>
        <w:t>. Ezt a problémát ennek külön ellenőrzésével oldottam meg, azaz nem csak a két vizsgált oldal távolságát vettem alapul, hanem az azt megelőzőt</w:t>
      </w:r>
      <w:r w:rsidR="00FA6187">
        <w:t xml:space="preserve"> is</w:t>
      </w:r>
      <w:r>
        <w:t xml:space="preserve"> és az azt követőt is. Ezzel a vizsgálattal megoldottam minden felmerült problémát az egyetem I épület 4. emeletének lemodellezésénél.</w:t>
      </w:r>
    </w:p>
    <w:p w14:paraId="777AEE81" w14:textId="6F846889" w:rsidR="00F2047A" w:rsidRDefault="00F2047A" w:rsidP="00F2047A">
      <w:pPr>
        <w:pStyle w:val="Cmsor3"/>
      </w:pPr>
      <w:bookmarkStart w:id="39" w:name="_Toc121231507"/>
      <w:r>
        <w:t>A bejárható tér háromszögekre bontása</w:t>
      </w:r>
      <w:bookmarkEnd w:id="39"/>
    </w:p>
    <w:p w14:paraId="2E1B7D52" w14:textId="77777777" w:rsidR="00AB5853" w:rsidRDefault="00392895" w:rsidP="00AB5853">
      <w:r>
        <w:t>Az irodalom</w:t>
      </w:r>
      <w:r w:rsidR="00F2047A">
        <w:t xml:space="preserve">kutatás során </w:t>
      </w:r>
      <w:r w:rsidR="00004B12">
        <w:t xml:space="preserve">kifejtettem, hogy miként lehet ezt a problémát megoldani könnyen. Azt abban a részben nem fejtettem ki, hogy nem annyira könnyű mint a leírtak. A „fülező” módszer </w:t>
      </w:r>
      <w:r w:rsidR="00AB7261">
        <w:t>– (13. ábra)</w:t>
      </w:r>
      <w:r w:rsidR="00004B12">
        <w:t xml:space="preserve">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w:t>
      </w:r>
      <w:r w:rsidR="00071F25">
        <w:t xml:space="preserve"> akkor az új szakaszt hozzáadja</w:t>
      </w:r>
      <w:r w:rsidR="00004B12">
        <w:t xml:space="preserve"> a határoló síkidomokhoz a két kiválasztott szakasz helyére illesztve. Így minden behú</w:t>
      </w:r>
      <w:r w:rsidR="001A2A37">
        <w:t>zott szakasszal kettőt kitöröl</w:t>
      </w:r>
      <w:r w:rsidR="00004B12">
        <w:t>,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w:t>
      </w:r>
      <w:r w:rsidR="004D17B0">
        <w:lastRenderedPageBreak/>
        <w:t xml:space="preserve">szoba, amelyből egy </w:t>
      </w:r>
      <w:r w:rsidR="00FA6187">
        <w:t>téglalap</w:t>
      </w:r>
      <w:r w:rsidR="004D17B0">
        <w:t xml:space="preserve"> ki van vágva.</w:t>
      </w:r>
      <w:r w:rsidR="00FA6187">
        <w:t xml:space="preserve"> (11. ábra) E</w:t>
      </w:r>
      <w:r w:rsidR="004D17B0">
        <w:t xml:space="preserve">kkor semelyik két szomszédos élből nem alkotható olyan háromszög, ami azt a teret fedi le, és csak is azt, amit kívánnánk lefedni. </w:t>
      </w:r>
    </w:p>
    <w:p w14:paraId="6E0DE414" w14:textId="6FA38F2C" w:rsidR="00AB7261" w:rsidRDefault="00AB7261" w:rsidP="00AB5853">
      <w:pPr>
        <w:pStyle w:val="Kp"/>
      </w:pPr>
      <w:r w:rsidRPr="00AB7261">
        <w:rPr>
          <w:noProof/>
          <w:lang w:eastAsia="hu-HU"/>
        </w:rPr>
        <w:drawing>
          <wp:inline distT="0" distB="0" distL="0" distR="0" wp14:anchorId="28EDBA4E" wp14:editId="2D4434A2">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690834"/>
                    </a:xfrm>
                    <a:prstGeom prst="rect">
                      <a:avLst/>
                    </a:prstGeom>
                  </pic:spPr>
                </pic:pic>
              </a:graphicData>
            </a:graphic>
          </wp:inline>
        </w:drawing>
      </w:r>
    </w:p>
    <w:p w14:paraId="4E82DE09" w14:textId="26132B20" w:rsidR="004D17B0" w:rsidRDefault="00AB7261" w:rsidP="00AB7261">
      <w:pPr>
        <w:pStyle w:val="Kpalrs"/>
      </w:pPr>
      <w:fldSimple w:instr=" SEQ ábra \* ARABIC ">
        <w:r w:rsidR="00BF0643">
          <w:rPr>
            <w:noProof/>
          </w:rPr>
          <w:t>13</w:t>
        </w:r>
      </w:fldSimple>
      <w:r>
        <w:t>. ábra „fülező” módszer, egy-egy háromszög leválasztása a síkidomból</w:t>
      </w:r>
    </w:p>
    <w:p w14:paraId="596C1B02" w14:textId="56804AB2" w:rsidR="004D17B0" w:rsidRDefault="00AB7261" w:rsidP="004D17B0">
      <w:r>
        <w:t>Ha a határoló síkidomokat nem dolgozza egybe az algoritmus, akkor e</w:t>
      </w:r>
      <w:r w:rsidR="004D17B0">
        <w:t>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4F7EA725" w14:textId="4C626E75" w:rsidR="004D17B0" w:rsidRDefault="004D17B0" w:rsidP="004D17B0">
      <w:r>
        <w:t xml:space="preserve">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w:t>
      </w:r>
      <w:r w:rsidR="00AB7261">
        <w:t>hozott létre</w:t>
      </w:r>
      <w:r w:rsidR="008D4E4B">
        <w:t xml:space="preserve"> egy háromszöget. Ezt kö</w:t>
      </w:r>
      <w:r w:rsidR="00AB7261">
        <w:t>vetően azon háromszögeket hozza</w:t>
      </w:r>
      <w:r w:rsidR="008D4E4B">
        <w:t xml:space="preserve"> létre</w:t>
      </w:r>
      <w:r w:rsidR="00AB7261">
        <w:t>,</w:t>
      </w:r>
      <w:r w:rsidR="008D4E4B">
        <w:t xml:space="preserve"> amit csak egy síkidom csúcsaival lehet létrehozni. </w:t>
      </w:r>
      <w:r w:rsidR="00AB7261">
        <w:t xml:space="preserve">Ez a </w:t>
      </w:r>
      <w:r w:rsidR="00827942">
        <w:t>konkáv</w:t>
      </w:r>
      <w:r w:rsidR="00AB7261">
        <w:t xml:space="preserve"> síkidomokra jellemző.</w:t>
      </w:r>
    </w:p>
    <w:p w14:paraId="01CD57F8" w14:textId="3B97C15F" w:rsidR="008D4E4B" w:rsidRDefault="008D4E4B" w:rsidP="004D17B0">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w:t>
      </w:r>
      <w:r>
        <w:lastRenderedPageBreak/>
        <w:t>határolósíkidom oldal. Mind a kettő esetben kétszer kell szerepelnie az összes szakasznak. Amely nem szerepel kétszer, az biztos, hogy lefedetlen területeket határol.</w:t>
      </w:r>
    </w:p>
    <w:p w14:paraId="6C6AE1A7" w14:textId="77777777" w:rsidR="00392895" w:rsidRDefault="00392895" w:rsidP="00AB5853">
      <w:pPr>
        <w:pStyle w:val="Kp"/>
      </w:pPr>
      <w:r w:rsidRPr="00566EAC">
        <w:rPr>
          <w:noProof/>
          <w:lang w:eastAsia="hu-HU"/>
        </w:rPr>
        <w:drawing>
          <wp:inline distT="0" distB="0" distL="0" distR="0" wp14:anchorId="01B98CE8" wp14:editId="465F5149">
            <wp:extent cx="5400040" cy="393262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932625"/>
                    </a:xfrm>
                    <a:prstGeom prst="rect">
                      <a:avLst/>
                    </a:prstGeom>
                  </pic:spPr>
                </pic:pic>
              </a:graphicData>
            </a:graphic>
          </wp:inline>
        </w:drawing>
      </w:r>
    </w:p>
    <w:p w14:paraId="5B5FB542" w14:textId="77777777" w:rsidR="00392895" w:rsidRDefault="00392895" w:rsidP="00392895">
      <w:pPr>
        <w:pStyle w:val="Kpalrs"/>
      </w:pPr>
      <w:fldSimple w:instr=" SEQ ábra \* ARABIC ">
        <w:r w:rsidR="00BF0643">
          <w:rPr>
            <w:noProof/>
          </w:rPr>
          <w:t>14</w:t>
        </w:r>
      </w:fldSimple>
      <w:r>
        <w:t>. ábra Az IB413-as terem navigációs hálójának háromszögei</w:t>
      </w:r>
    </w:p>
    <w:p w14:paraId="226E8E3B" w14:textId="4D09725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w:t>
      </w:r>
      <w:r w:rsidR="00827942">
        <w:t>en metszőnek vélte a szakaszokat</w:t>
      </w:r>
      <w:r w:rsidR="00553CC8">
        <w: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7E74031D" w14:textId="5796A452" w:rsidR="00827942" w:rsidRDefault="00827942" w:rsidP="00553CC8">
      <w:r>
        <w:lastRenderedPageBreak/>
        <w:t>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időkomplexitás függvényének paraméter így.</w:t>
      </w:r>
      <w:r w:rsidR="00C76D19">
        <w:t xml:space="preserve"> Ezért ezt csökkentve az algoritmus futásidejét csökkentettem, ezzel nem az algoritmus, hanem az algoritmus használatának hatékonyságát növeltem meg.</w:t>
      </w:r>
    </w:p>
    <w:p w14:paraId="1735AFDF" w14:textId="373930A1" w:rsidR="00553CC8" w:rsidRDefault="00F57397" w:rsidP="00553CC8">
      <w:pPr>
        <w:pStyle w:val="Cmsor3"/>
      </w:pPr>
      <w:bookmarkStart w:id="40" w:name="_Toc121231508"/>
      <w:r>
        <w:t xml:space="preserve">A szobák </w:t>
      </w:r>
      <w:r w:rsidR="00553CC8">
        <w:t>emeletté alakítása</w:t>
      </w:r>
      <w:bookmarkEnd w:id="40"/>
    </w:p>
    <w:p w14:paraId="14D1C833" w14:textId="62BFB78D" w:rsidR="00553CC8" w:rsidRDefault="008A2757" w:rsidP="00553CC8">
      <w:r>
        <w:t>Fontos, hogy az útvonalkeresés során ne a teljes emeletet adjam meg a bejárható térnek az algoritmusnak, hanem lehetőleg szobákra bontva legyen ez megoldva.</w:t>
      </w:r>
      <w:r w:rsidR="00C7718C">
        <w:t xml:space="preserve"> A 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 xml:space="preserve">hogy azok melyik másik helyiségekbe vezetnek. Ezen kívül a szobának van egy kapacitása, amely nem egy szám, hanem a szobában a diákoknak és </w:t>
      </w:r>
      <w:r w:rsidR="00827942">
        <w:t>az oktatóknak van külön helyük, ami a kapacitását adja a szobának</w:t>
      </w:r>
      <w:r>
        <w:t xml:space="preserve">. Továbbá a helyiségnek van egy tulajdonsága, ami azt mondja meg, hogy átjárásra használható-e. A szobákban a helyeknek </w:t>
      </w:r>
      <w:r w:rsidR="00827942">
        <w:t>van</w:t>
      </w:r>
      <w:r>
        <w:t xml:space="preserve"> egy pozíciójuk és</w:t>
      </w:r>
      <w:r w:rsidR="00827942">
        <w:t xml:space="preserve"> egy igaz/hamis értékük</w:t>
      </w:r>
      <w:r>
        <w:t xml:space="preserve">, hogy foglalt-e. </w:t>
      </w:r>
    </w:p>
    <w:p w14:paraId="7A6EFC90" w14:textId="1261A43D" w:rsidR="0066693F" w:rsidRDefault="008A2757" w:rsidP="00553CC8">
      <w:r>
        <w:t>Ezt követően a szobákat össze kell kötni</w:t>
      </w:r>
      <w:r w:rsidR="00827942">
        <w:t>e a program ezen részének</w:t>
      </w:r>
      <w:r>
        <w:t xml:space="preserve">.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46E679B9" w14:textId="77777777" w:rsidR="0066693F" w:rsidRDefault="0066693F">
      <w:pPr>
        <w:spacing w:after="0" w:line="240" w:lineRule="auto"/>
        <w:ind w:firstLine="0"/>
        <w:jc w:val="left"/>
      </w:pPr>
      <w:r>
        <w:br w:type="page"/>
      </w:r>
    </w:p>
    <w:p w14:paraId="544C68E9" w14:textId="77777777" w:rsidR="008A2757" w:rsidRPr="00553CC8" w:rsidRDefault="008A2757" w:rsidP="00553CC8"/>
    <w:p w14:paraId="76A7B87A" w14:textId="68E76D03" w:rsidR="00502632" w:rsidRDefault="00F57397" w:rsidP="00502632">
      <w:pPr>
        <w:pStyle w:val="Cmsor3"/>
      </w:pPr>
      <w:bookmarkStart w:id="41" w:name="_Toc121231509"/>
      <w:r>
        <w:t>Az úrvonal tervezése</w:t>
      </w:r>
      <w:bookmarkEnd w:id="41"/>
    </w:p>
    <w:p w14:paraId="5F595EFA" w14:textId="332F961A" w:rsidR="00502632" w:rsidRDefault="00F57397" w:rsidP="00502632">
      <w:r>
        <w:t xml:space="preserve">Az útvonal tervezéséhez a navigációs háló háromszögeit az A* algoritmusnak </w:t>
      </w:r>
      <w:r w:rsidR="0066693F">
        <w:t>feldolgozható módon kell átadni. Ennek megoldására három lehetőséget találtam. (15. ábra)</w:t>
      </w:r>
    </w:p>
    <w:p w14:paraId="23BEED25" w14:textId="77777777" w:rsidR="0066693F" w:rsidRDefault="0066693F" w:rsidP="00AB5853">
      <w:pPr>
        <w:pStyle w:val="Kp"/>
      </w:pPr>
      <w:r w:rsidRPr="0066693F">
        <w:rPr>
          <w:noProof/>
          <w:lang w:eastAsia="hu-HU"/>
        </w:rPr>
        <w:drawing>
          <wp:inline distT="0" distB="0" distL="0" distR="0" wp14:anchorId="022A9E9E" wp14:editId="2D75A2DF">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383021"/>
                    </a:xfrm>
                    <a:prstGeom prst="rect">
                      <a:avLst/>
                    </a:prstGeom>
                  </pic:spPr>
                </pic:pic>
              </a:graphicData>
            </a:graphic>
          </wp:inline>
        </w:drawing>
      </w:r>
    </w:p>
    <w:p w14:paraId="110FD7B9" w14:textId="439E2A8D" w:rsidR="0066693F" w:rsidRDefault="0066693F" w:rsidP="0066693F">
      <w:pPr>
        <w:pStyle w:val="Kpalrs"/>
      </w:pPr>
      <w:fldSimple w:instr=" SEQ ábra \* ARABIC ">
        <w:r w:rsidR="00BF0643">
          <w:rPr>
            <w:noProof/>
          </w:rPr>
          <w:t>15</w:t>
        </w:r>
      </w:fldSimple>
      <w:r>
        <w:t>. ábra Három lehetséges megoldás</w:t>
      </w:r>
    </w:p>
    <w:p w14:paraId="3B4FEAF2" w14:textId="734EF210" w:rsidR="0037340E" w:rsidRDefault="0066693F" w:rsidP="0066693F">
      <w:r>
        <w:t>Első megoldás során a háromszögek súlypontjait összekötő gráfot adom meg az A* algoritmusnak. Ezt a megoldást azért nem választottam, mert a gráf élei kilóghatnak a síkidomon kívülre.</w:t>
      </w:r>
      <w:r w:rsidR="0037340E">
        <w:t xml:space="preserve"> Ezzel a gráf a valós távolságokat torzíthatja. Az ábrán a harmadik megoldást, a csúcspontok mentén haladást azért nem választottam, mert túl szögletes utat </w:t>
      </w:r>
      <w:r w:rsidR="001A2A37">
        <w:t>ad</w:t>
      </w:r>
      <w:r w:rsidR="0037340E">
        <w:t>,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737EE808" w14:textId="6034192B" w:rsidR="00751C26" w:rsidRDefault="0037340E" w:rsidP="0066693F">
      <w:r>
        <w:t>Ekkor az útvonalat ki kel</w:t>
      </w:r>
      <w:r w:rsidR="00751C26">
        <w:t>l egyenesíteni, hogy ne egy tört vonalon történjen a járókelő mozgása, miközben végezhetné akár egyenesen is. Ennek megoldására a „</w:t>
      </w:r>
      <w:r w:rsidR="0003280F">
        <w:t>tölcsérező</w:t>
      </w:r>
      <w:r w:rsidR="00751C26">
        <w:t xml:space="preserve">” (angol nevén funneling) algoritmust használtam. Az adott </w:t>
      </w:r>
      <w:r w:rsidR="00DA6154">
        <w:t>háromszög láncot</w:t>
      </w:r>
      <w:r w:rsidR="00751C26">
        <w:t xml:space="preserve"> végigkövetve az algoritmus visszaadja a</w:t>
      </w:r>
      <w:r w:rsidR="00DA6154">
        <w:t xml:space="preserve"> határoló</w:t>
      </w:r>
      <w:r w:rsidR="00751C26">
        <w:t xml:space="preserve"> síkidomokra simuló útvonalat. Ennek feltétele, hogy az útvonal szomszédos háromszögekből álljon, amit az előző megoldás biztosít.</w:t>
      </w:r>
    </w:p>
    <w:p w14:paraId="5E2DE117" w14:textId="3EB6D2A0" w:rsidR="00225F65" w:rsidRDefault="00751C26" w:rsidP="00225F65">
      <w:r>
        <w:t xml:space="preserve">Az algoritmus </w:t>
      </w:r>
      <w:r w:rsidR="00DA6154">
        <w:t>azért „tölcsérező” mert a háromszögek láncolatán lépdelve egy tölcsér al</w:t>
      </w:r>
      <w:r w:rsidR="007E5587">
        <w:t>akot képez a futása közben. E</w:t>
      </w:r>
      <w:r w:rsidR="00DA6154">
        <w:t xml:space="preserve">lső lépésben </w:t>
      </w:r>
      <w:r w:rsidR="007E5587">
        <w:t>a kiindulási pont</w:t>
      </w:r>
      <w:r w:rsidR="00DA6154">
        <w:t xml:space="preserve"> és a kiindulási háromszög azon szakaszána</w:t>
      </w:r>
      <w:r w:rsidR="007E5587">
        <w:t>k két végpontja által képzett két szakasz alkotja</w:t>
      </w:r>
      <w:r w:rsidR="00DA6154">
        <w:t xml:space="preserve"> az első tölcsér</w:t>
      </w:r>
      <w:r w:rsidR="007E5587">
        <w:t xml:space="preserve">t, amely oldalfelező pontja az útvonal részét képzi. Ezt követően a háromszögek </w:t>
      </w:r>
      <w:r w:rsidR="007E5587">
        <w:lastRenderedPageBreak/>
        <w:t xml:space="preserve">láncolatán végig halad. A háromszögekbe belép, majd másik oldalfelező pontján keresztül kilép az algoritmus. Minden háromszögből történő kilépés során csak az egyik csúcs képzi a kilépő oldal szakaszának egyik végpontját, az a </w:t>
      </w:r>
      <w:r w:rsidR="00E81D90">
        <w:t xml:space="preserve">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w:t>
      </w:r>
      <w:r w:rsidR="009E0C7E">
        <w:t>–</w:t>
      </w:r>
      <w:r w:rsidR="00E81D90">
        <w:t xml:space="preserve"> eltárolja</w:t>
      </w:r>
      <w:r w:rsidR="009E0C7E">
        <w:t>, és innentől ettől a ponthoz képest vizsgálja a takarást. Ezek az eltárolt csúcsok adják majd az útvonalat.</w:t>
      </w:r>
    </w:p>
    <w:p w14:paraId="558C0F0D" w14:textId="45ACA1D2" w:rsidR="009E0C7E" w:rsidRDefault="009E0C7E" w:rsidP="00225F65">
      <w:r>
        <w:t>Az algoritmus addig fut, amíg az összes háromszög kilépő oldalát meg nem vizsgálja.</w:t>
      </w:r>
      <w:r w:rsidR="001E1E83">
        <w:t xml:space="preserve"> Ekkor a tölcsér két oldalának elmentett csúcsait megvizsgálja, és a kezdő pontot, a két oldal elmentett közös csúcsait és a végpontot összefűzi, és kész van a kiegyenesített útvonal. Az algoritmus csak az érintett háromszögeken iterál végig és csak egyszer, így ez a része a lehető leghatékonyabb. Az iterálás közben vizsgálnia a kell a kiszögelléseket, ez </w:t>
      </w:r>
      <w:r w:rsidR="0060545E">
        <w:t xml:space="preserve">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w:t>
      </w:r>
      <w:r w:rsidR="00A91E23">
        <w:t>Ezen második rész a tölcsér megfelelő oldalának és az új csúcsba vezető él közbezárt szögének vizsgálata nagyvonalakban, így az algoritmus egészre kimondható, hogy hatékony.</w:t>
      </w:r>
    </w:p>
    <w:p w14:paraId="0AC8CBAF" w14:textId="203ABD3E" w:rsidR="00A91E23" w:rsidRDefault="00001834" w:rsidP="00001834">
      <w:pPr>
        <w:pStyle w:val="Cmsor3"/>
      </w:pPr>
      <w:bookmarkStart w:id="42" w:name="_Toc121231510"/>
      <w:r>
        <w:t>Szobák</w:t>
      </w:r>
      <w:r w:rsidR="00723F5F">
        <w:t>ban generált útvonalak</w:t>
      </w:r>
      <w:r>
        <w:t xml:space="preserve"> összekötése</w:t>
      </w:r>
      <w:bookmarkEnd w:id="42"/>
    </w:p>
    <w:p w14:paraId="6DF133C0" w14:textId="688DBA8E" w:rsidR="00001834" w:rsidRDefault="00001834" w:rsidP="00001834">
      <w:r>
        <w:t>A szobánként kiszámított útvonalat össze kell fűzni. Ekkor az szobahatárokon törés lehetséges az útvonalban. Ezt a törést az útvonal összeillesztésekor megvizsgálja a program, hogy lehet-e egyenesíteni, és lehetőség szerint egyenesít is rajta, ha kell. Ezt sajnos költséges, de csak a törésnél kell megvizsgálni</w:t>
      </w:r>
      <w:r w:rsidR="00723F5F">
        <w:t xml:space="preserve"> és csak</w:t>
      </w:r>
      <w:r>
        <w:t xml:space="preserve"> egy szakasznál</w:t>
      </w:r>
      <w:r w:rsidR="00723F5F">
        <w:t>,</w:t>
      </w:r>
      <w:r>
        <w:t xml:space="preserve"> ezért elhanyagolható</w:t>
      </w:r>
      <w:r w:rsidR="00723F5F">
        <w:t xml:space="preserve"> számítási időt igényel</w:t>
      </w:r>
      <w:r>
        <w:t xml:space="preserve">. </w:t>
      </w:r>
    </w:p>
    <w:p w14:paraId="087ABD55" w14:textId="3BDDED83" w:rsidR="00723F5F" w:rsidRDefault="00723F5F" w:rsidP="00723F5F">
      <w:pPr>
        <w:pStyle w:val="Cmsor1"/>
      </w:pPr>
      <w:bookmarkStart w:id="43" w:name="_Toc121231511"/>
      <w:r>
        <w:lastRenderedPageBreak/>
        <w:t>Járókelők mozgásának szimulációja</w:t>
      </w:r>
      <w:bookmarkEnd w:id="43"/>
    </w:p>
    <w:p w14:paraId="33E38E7C" w14:textId="067718F7" w:rsidR="00723F5F" w:rsidRDefault="00723F5F" w:rsidP="00723F5F">
      <w:r>
        <w:t>A bejárható tér létrehozása kész. A szobák emeletté szervezése az ajtóik mentén megoldott. Az útvonal kiszámítása hatékony. A járókelő mozgásának szimulációjához minden adott,</w:t>
      </w:r>
      <w:r w:rsidR="003A2F1A">
        <w:t xml:space="preserve"> csak a mozgás nincs kifejtve. Szükséges kitérnem a </w:t>
      </w:r>
      <w:r>
        <w:t>járóke</w:t>
      </w:r>
      <w:r w:rsidR="003A2F1A">
        <w:t>lők paramétereinek megválasztására, mozgásuk megvalósítására és a mozgás megvalósításának sikerességére.</w:t>
      </w:r>
    </w:p>
    <w:p w14:paraId="448D9417" w14:textId="44B0FC05" w:rsidR="003A2F1A" w:rsidRDefault="003A2F1A" w:rsidP="003A2F1A">
      <w:pPr>
        <w:pStyle w:val="Cmsor3"/>
      </w:pPr>
      <w:bookmarkStart w:id="44" w:name="_Toc121231512"/>
      <w:r>
        <w:t xml:space="preserve">Járókelők </w:t>
      </w:r>
      <w:r w:rsidR="003E37B9">
        <w:t>sebességének megválasztása</w:t>
      </w:r>
      <w:bookmarkEnd w:id="44"/>
    </w:p>
    <w:p w14:paraId="168C6837" w14:textId="77777777" w:rsidR="003A2F1A" w:rsidRDefault="003A2F1A" w:rsidP="003A2F1A">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0393C9E5" w14:textId="6E409FF3" w:rsidR="003A2F1A" w:rsidRDefault="003A2F1A" w:rsidP="003A2F1A">
      <w:r>
        <w:t>A sebességét a környező emberek mennyisége alapján módosítom az egyénnek. Így a tömeg közepén lévő járókelő sűrű közegben mozog, így lassabbnak veszem a sebességét, míg a tömeg elején haladó</w:t>
      </w:r>
      <w:r w:rsidR="00CE3516">
        <w:t>k</w:t>
      </w:r>
      <w:r>
        <w:t xml:space="preserve"> mozgását </w:t>
      </w:r>
      <w:r w:rsidR="00CE3516">
        <w:t xml:space="preserve">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w:t>
      </w:r>
      <w:r w:rsidR="00BF0643">
        <w:t>1</w:t>
      </w:r>
      <w:r w:rsidR="00CE3516">
        <w:t>5%-ban számítanak a tömeg sűrűségének kiszámításában egyes embereknél.</w:t>
      </w:r>
    </w:p>
    <w:p w14:paraId="2AEA3D45" w14:textId="0CB5EC5C" w:rsidR="00CE3516" w:rsidRDefault="00CE3516" w:rsidP="003A2F1A">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w:t>
      </w:r>
      <w:r w:rsidR="00BF0643">
        <w:t>kisebb</w:t>
      </w:r>
      <w:r>
        <w:t xml:space="preserve"> és egy </w:t>
      </w:r>
      <w:r w:rsidR="00BF0643">
        <w:t>nagyobb</w:t>
      </w:r>
      <w:r>
        <w:t xml:space="preserve"> törést eredményez. Ekkor a törés akár </w:t>
      </w:r>
      <w:r w:rsidR="00BF0643">
        <w:t>90</w:t>
      </w:r>
      <w:r>
        <w:t xml:space="preserve"> fokos is lehet</w:t>
      </w:r>
      <w:r w:rsidR="00BF0643">
        <w:t xml:space="preserve"> (16.</w:t>
      </w:r>
      <w:r w:rsidR="003E37B9">
        <w:t xml:space="preserve"> </w:t>
      </w:r>
      <w:r w:rsidR="00BF0643">
        <w:t>ábra)</w:t>
      </w:r>
      <w:r>
        <w:t>, ezért ekkora törésre készítem fel a mozgás esetén a sarkoknál történő lassítást.</w:t>
      </w:r>
      <w:r w:rsidR="00BF0643">
        <w:t xml:space="preserve"> </w:t>
      </w:r>
      <w:r w:rsidR="003E37B9">
        <w:t xml:space="preserve">A lassítás nem lineáris a törés szögével, hanem szögfüggvény adja a tényleges lassítás értékét.  </w:t>
      </w:r>
    </w:p>
    <w:p w14:paraId="1AF9F096" w14:textId="77777777" w:rsidR="00BF0643" w:rsidRDefault="00BF0643" w:rsidP="00AB5853">
      <w:pPr>
        <w:pStyle w:val="Kp"/>
      </w:pPr>
      <w:r>
        <w:rPr>
          <w:noProof/>
          <w:lang w:eastAsia="hu-HU"/>
        </w:rPr>
        <w:lastRenderedPageBreak/>
        <w:drawing>
          <wp:inline distT="0" distB="0" distL="0" distR="0" wp14:anchorId="3DCB9A36" wp14:editId="6CE165EA">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3625D345" w14:textId="740CDA6B" w:rsidR="00BF0643" w:rsidRDefault="00BF0643" w:rsidP="00BF0643">
      <w:pPr>
        <w:pStyle w:val="Kpalrs"/>
      </w:pPr>
      <w:fldSimple w:instr=" SEQ ábra \* ARABIC ">
        <w:r>
          <w:rPr>
            <w:noProof/>
          </w:rPr>
          <w:t>16</w:t>
        </w:r>
      </w:fldSimple>
      <w:r>
        <w:t>. ábra elvékonyodó fal megkerülése esetén 90 fokos törés is lehet az útvonalban</w:t>
      </w:r>
    </w:p>
    <w:p w14:paraId="2FA58BFA" w14:textId="77777777" w:rsidR="003E37B9" w:rsidRDefault="00BF0643" w:rsidP="00BF0643">
      <w:r>
        <w:t>A törés szögének függvényében a sebességét lelassítom, de a sebessége ennek okán nem érheti el a m</w:t>
      </w:r>
      <w:r w:rsidR="003E37B9">
        <w:t>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66A12BF6" w14:textId="77777777" w:rsidR="003E37B9" w:rsidRDefault="003E37B9" w:rsidP="00BF0643">
      <w:r>
        <w:t xml:space="preserve"> Ezt a lassítást a saroktól csak bizonyos távolságra kezdi alkalmazni a járókelőn, és egyre erősebben.</w:t>
      </w:r>
    </w:p>
    <w:p w14:paraId="1C95F7F3" w14:textId="1011DB52" w:rsidR="003E37B9" w:rsidRDefault="003E37B9" w:rsidP="003E37B9">
      <w:pPr>
        <w:pStyle w:val="Cmsor3"/>
      </w:pPr>
      <w:bookmarkStart w:id="45" w:name="_Toc121231513"/>
      <w:r>
        <w:t>Normák betartása</w:t>
      </w:r>
      <w:bookmarkEnd w:id="45"/>
    </w:p>
    <w:p w14:paraId="005A6920" w14:textId="45E6B913" w:rsidR="00BF0643" w:rsidRDefault="003E37B9" w:rsidP="003E37B9">
      <w:r>
        <w:t xml:space="preserve"> A járókelők egymástól lehetőleg távolságot tartanak, ha lehetséges. Ezt a többi járókelőtől egy </w:t>
      </w:r>
      <w:r w:rsidR="007907E2">
        <w:t>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0EC8BC26" w14:textId="40B1C9DD" w:rsidR="007907E2" w:rsidRDefault="007907E2" w:rsidP="007907E2">
      <w:pPr>
        <w:pStyle w:val="Cmsor3"/>
      </w:pPr>
      <w:bookmarkStart w:id="46" w:name="_Toc121231514"/>
      <w:r>
        <w:lastRenderedPageBreak/>
        <w:t>Útvonal követése</w:t>
      </w:r>
      <w:bookmarkEnd w:id="46"/>
    </w:p>
    <w:p w14:paraId="00E08743" w14:textId="1BE63FF7" w:rsidR="007907E2" w:rsidRDefault="007907E2" w:rsidP="007907E2">
      <w:r>
        <w:t xml:space="preserve">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w:t>
      </w:r>
      <w:r w:rsidR="00520DB0">
        <w:t>terület, vagy határ, amit elegendő elérni, és onnantól feladata a járókelőnek a következő útpontot hasonlóan megközelítenie.</w:t>
      </w:r>
    </w:p>
    <w:p w14:paraId="7F9C009E" w14:textId="504B56E3" w:rsidR="00520DB0" w:rsidRDefault="00520DB0" w:rsidP="00520DB0">
      <w:r>
        <w:t>Az elérni kívánt útpontot egy adott távolságra, ha megközelíti a járókelő, akkor továbbhaladhat a következőhöz. Ezen megoldás helyesen működik, ha nincsen tömeg. Tömeg esetén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755132B4" w14:textId="25F0837E" w:rsidR="00520DB0" w:rsidRDefault="00B9642A" w:rsidP="00B9642A">
      <w:pPr>
        <w:pStyle w:val="Cmsor3"/>
      </w:pPr>
      <w:bookmarkStart w:id="47" w:name="_Toc121231515"/>
      <w:r>
        <w:t>A járókelők napirendje</w:t>
      </w:r>
      <w:bookmarkEnd w:id="47"/>
    </w:p>
    <w:p w14:paraId="713C009D" w14:textId="414BF61B" w:rsidR="00B9642A" w:rsidRDefault="00B9642A" w:rsidP="00B9642A">
      <w:r>
        <w:t>A járókelőknek kell adni egy napirendet. Ez az egyetemen egy órarendnek feleltethető meg lényegében. A járókelőnek kell tudnia, hogy mikorra érkezzen meg az órájára, és hogy mikor hagyja azt el.</w:t>
      </w:r>
    </w:p>
    <w:p w14:paraId="16F14760" w14:textId="12155D0B" w:rsidR="00B9642A" w:rsidRDefault="00B9642A" w:rsidP="00B9642A">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6274DB99" w14:textId="77777777" w:rsidR="00B6007B" w:rsidRDefault="00B9642A" w:rsidP="00B9642A">
      <w:r>
        <w:t xml:space="preserve">Napirendben egy elem a terem nevét, az óra kezdetét és az óra végének időpontját tartalmazza. Ezen elemek láncolata képzi a diákok napirendjét. </w:t>
      </w:r>
      <w:r w:rsidR="00B6007B">
        <w:t xml:space="preserve">A terembe </w:t>
      </w:r>
      <w:r w:rsidR="00B6007B">
        <w:lastRenderedPageBreak/>
        <w:t>érkezve a terem egyik helyét kiválasztja és lefoglalja magának. Távozásakor a helyet felszabadítja a következő csoport számára.</w:t>
      </w:r>
    </w:p>
    <w:p w14:paraId="025AC565" w14:textId="77777777" w:rsidR="00B6007B" w:rsidRDefault="00B6007B" w:rsidP="00B6007B">
      <w:pPr>
        <w:pStyle w:val="Cmsor3"/>
      </w:pPr>
      <w:bookmarkStart w:id="48" w:name="_Toc121231516"/>
      <w:r>
        <w:t>Járókelők létrehozása</w:t>
      </w:r>
      <w:bookmarkEnd w:id="48"/>
    </w:p>
    <w:p w14:paraId="5731FBB7" w14:textId="77777777" w:rsidR="00B6007B" w:rsidRDefault="00B6007B" w:rsidP="00B6007B">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3BFFDB09" w14:textId="6DD49287" w:rsidR="005D1FAD" w:rsidRDefault="00B6007B" w:rsidP="005D1FAD">
      <w:r>
        <w:t>Ezen program minimálisan, de elégséges szinten paraméterezhető. Meg lehet adni az egyszerre tartott órák számának maximumát, a szimuláció kezdetének és a végének az idejét, hogy hány órát lehet</w:t>
      </w:r>
      <w:r w:rsidR="005D1FAD">
        <w:t xml:space="preserve"> addig megtartani a terembe. A termeknek külön meg lehet adni a nevét</w:t>
      </w:r>
      <w:r>
        <w:t xml:space="preserve"> </w:t>
      </w:r>
      <w:r w:rsidR="005D1FAD">
        <w:t xml:space="preserve">és az </w:t>
      </w:r>
      <w:r>
        <w:t>átlagos</w:t>
      </w:r>
      <w:r w:rsidR="005D1FAD">
        <w:t xml:space="preserve"> kihasználtságát és a maximális kapacitását</w:t>
      </w:r>
      <w:r>
        <w:t>. Szélső eseteiben képes tömeget is létrehozni</w:t>
      </w:r>
      <w:r w:rsidR="005D1FAD">
        <w:t xml:space="preserve"> megfelelő paraméterek esetén</w:t>
      </w:r>
      <w:r>
        <w:t>, ahogy szinte üres termeket is.</w:t>
      </w:r>
    </w:p>
    <w:p w14:paraId="334056DF" w14:textId="182DF238" w:rsidR="005D1FAD" w:rsidRDefault="005D1FAD" w:rsidP="005D1FAD">
      <w:pPr>
        <w:pStyle w:val="Cmsor3"/>
      </w:pPr>
      <w:bookmarkStart w:id="49" w:name="_Toc121231517"/>
      <w:r>
        <w:t>A járókelők életciklusa és az emelet létrehozása</w:t>
      </w:r>
      <w:bookmarkEnd w:id="49"/>
    </w:p>
    <w:p w14:paraId="4651651B" w14:textId="35B204D1" w:rsidR="005D1FAD" w:rsidRDefault="005D1FAD" w:rsidP="005D1FAD">
      <w:r>
        <w:t>A járókelők a lépcsőházban „jönnek létre”, ott indulnak el útjukra. A napirendjük végeztével ide térnek vissza, és itt megszűnnek létezni. Ez a belépési terület az emelethez van eltárolva.</w:t>
      </w:r>
    </w:p>
    <w:p w14:paraId="096FA1CB" w14:textId="6BE06F14" w:rsidR="005D1FAD" w:rsidRDefault="005D1FAD" w:rsidP="005D1FAD">
      <w:r>
        <w:t>Az emelet adatait fájlból olvassa be a program, de lehetőség van beolvasás nélkül is az I épület 4. emeletének használatára is. Ebben a fájlban a betöltendő szobák, az emelet belépési területe és a szobák szomszédságai vannak eltárolva.</w:t>
      </w:r>
      <w:r w:rsidR="008D50F9">
        <w:t xml:space="preserve">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3FBB74FD" w14:textId="1248F7A1" w:rsidR="001E52B9" w:rsidRDefault="00C76D19" w:rsidP="001E52B9">
      <w:pPr>
        <w:pStyle w:val="Cmsor1"/>
      </w:pPr>
      <w:bookmarkStart w:id="50" w:name="_Toc121231518"/>
      <w:r>
        <w:lastRenderedPageBreak/>
        <w:t>Összefoglalás, kész program értékelése</w:t>
      </w:r>
      <w:bookmarkEnd w:id="50"/>
    </w:p>
    <w:p w14:paraId="14508D3E" w14:textId="71474E60" w:rsidR="00C76D19" w:rsidRPr="00C76D19" w:rsidRDefault="00C76D19" w:rsidP="00C76D19">
      <w:r>
        <w:t>hiányzik</w:t>
      </w:r>
    </w:p>
    <w:p w14:paraId="089E1AB3" w14:textId="090F83CF" w:rsidR="00B6007B" w:rsidRPr="00B9642A" w:rsidRDefault="005D1FAD" w:rsidP="005D1FAD">
      <w:pPr>
        <w:pStyle w:val="Kd"/>
      </w:pPr>
      <w:r>
        <w:t xml:space="preserve"> </w:t>
      </w:r>
    </w:p>
    <w:p w14:paraId="3F622B45" w14:textId="77777777" w:rsidR="00520DB0" w:rsidRPr="007907E2" w:rsidRDefault="00520DB0" w:rsidP="007907E2"/>
    <w:bookmarkStart w:id="51" w:name="_Ref121141501" w:displacedByCustomXml="next"/>
    <w:bookmarkStart w:id="52" w:name="_Ref121141494" w:displacedByCustomXml="next"/>
    <w:bookmarkStart w:id="53" w:name="_Ref121141490" w:displacedByCustomXml="next"/>
    <w:bookmarkStart w:id="54" w:name="_Toc121231519"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54"/>
          <w:bookmarkEnd w:id="53"/>
          <w:bookmarkEnd w:id="52"/>
          <w:bookmarkEnd w:id="51"/>
        </w:p>
        <w:sdt>
          <w:sdtPr>
            <w:id w:val="111145805"/>
            <w:bibliography/>
          </w:sdtPr>
          <w:sdtContent>
            <w:p w14:paraId="091CE467" w14:textId="77777777" w:rsidR="00EF501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EF5016" w14:paraId="2CBB6388" w14:textId="77777777">
                <w:trPr>
                  <w:tblCellSpacing w:w="15" w:type="dxa"/>
                </w:trPr>
                <w:tc>
                  <w:tcPr>
                    <w:tcW w:w="50" w:type="pct"/>
                    <w:hideMark/>
                  </w:tcPr>
                  <w:p w14:paraId="20B94912" w14:textId="77777777" w:rsidR="00EF5016" w:rsidRDefault="00EF5016">
                    <w:pPr>
                      <w:pStyle w:val="Irodalomjegyzk"/>
                      <w:rPr>
                        <w:rFonts w:eastAsiaTheme="minorEastAsia"/>
                      </w:rPr>
                    </w:pPr>
                    <w:r>
                      <w:t xml:space="preserve">[1] </w:t>
                    </w:r>
                  </w:p>
                </w:tc>
                <w:tc>
                  <w:tcPr>
                    <w:tcW w:w="0" w:type="auto"/>
                    <w:hideMark/>
                  </w:tcPr>
                  <w:p w14:paraId="7F34EED5" w14:textId="77777777" w:rsidR="00EF5016" w:rsidRDefault="00EF5016">
                    <w:pPr>
                      <w:pStyle w:val="Irodalomjegyzk"/>
                      <w:rPr>
                        <w:rFonts w:eastAsiaTheme="minorEastAsia"/>
                      </w:rPr>
                    </w:pPr>
                    <w:r>
                      <w:t>„Thunderhead Engineering Pathfinder,” Thunderhead Engineering, 09 12 2022. [Online]. Available: https://www.thunderheadeng.com/pathfinder.</w:t>
                    </w:r>
                  </w:p>
                </w:tc>
              </w:tr>
              <w:tr w:rsidR="00EF5016" w14:paraId="47E81AAC" w14:textId="77777777">
                <w:trPr>
                  <w:tblCellSpacing w:w="15" w:type="dxa"/>
                </w:trPr>
                <w:tc>
                  <w:tcPr>
                    <w:tcW w:w="50" w:type="pct"/>
                    <w:hideMark/>
                  </w:tcPr>
                  <w:p w14:paraId="2BE61F84" w14:textId="77777777" w:rsidR="00EF5016" w:rsidRDefault="00EF5016">
                    <w:pPr>
                      <w:pStyle w:val="Irodalomjegyzk"/>
                      <w:rPr>
                        <w:rFonts w:eastAsiaTheme="minorEastAsia"/>
                      </w:rPr>
                    </w:pPr>
                    <w:r>
                      <w:t xml:space="preserve">[2] </w:t>
                    </w:r>
                  </w:p>
                </w:tc>
                <w:tc>
                  <w:tcPr>
                    <w:tcW w:w="0" w:type="auto"/>
                    <w:hideMark/>
                  </w:tcPr>
                  <w:p w14:paraId="3653CCE4" w14:textId="77777777" w:rsidR="00EF5016" w:rsidRDefault="00EF5016">
                    <w:pPr>
                      <w:pStyle w:val="Irodalomjegyzk"/>
                      <w:rPr>
                        <w:rFonts w:eastAsiaTheme="minorEastAsia"/>
                      </w:rPr>
                    </w:pPr>
                    <w:r>
                      <w:t>„Top 10 programming languages in 2022,” IEEE Spectrum, [Online]. Available: https://spectrum.ieee.org/top-programming-languages-2022. [Hozzáférés dátuma: 05 12 2022].</w:t>
                    </w:r>
                  </w:p>
                </w:tc>
              </w:tr>
              <w:tr w:rsidR="00EF5016" w14:paraId="005366B9" w14:textId="77777777">
                <w:trPr>
                  <w:tblCellSpacing w:w="15" w:type="dxa"/>
                </w:trPr>
                <w:tc>
                  <w:tcPr>
                    <w:tcW w:w="50" w:type="pct"/>
                    <w:hideMark/>
                  </w:tcPr>
                  <w:p w14:paraId="2E541C24" w14:textId="77777777" w:rsidR="00EF5016" w:rsidRDefault="00EF5016">
                    <w:pPr>
                      <w:pStyle w:val="Irodalomjegyzk"/>
                      <w:rPr>
                        <w:rFonts w:eastAsiaTheme="minorEastAsia"/>
                      </w:rPr>
                    </w:pPr>
                    <w:r>
                      <w:t xml:space="preserve">[3] </w:t>
                    </w:r>
                  </w:p>
                </w:tc>
                <w:tc>
                  <w:tcPr>
                    <w:tcW w:w="0" w:type="auto"/>
                    <w:hideMark/>
                  </w:tcPr>
                  <w:p w14:paraId="6BC85AE1" w14:textId="77777777" w:rsidR="00EF5016" w:rsidRDefault="00EF5016">
                    <w:pPr>
                      <w:pStyle w:val="Irodalomjegyzk"/>
                      <w:rPr>
                        <w:rFonts w:eastAsiaTheme="minorEastAsia"/>
                      </w:rPr>
                    </w:pPr>
                    <w:r>
                      <w:t>„C++ reference,” [Online]. Available: https://en.cppreference.com/w/. [Hozzáférés dátuma: 05 12 2022].</w:t>
                    </w:r>
                  </w:p>
                </w:tc>
              </w:tr>
              <w:tr w:rsidR="00EF5016" w14:paraId="12642AF5" w14:textId="77777777">
                <w:trPr>
                  <w:tblCellSpacing w:w="15" w:type="dxa"/>
                </w:trPr>
                <w:tc>
                  <w:tcPr>
                    <w:tcW w:w="50" w:type="pct"/>
                    <w:hideMark/>
                  </w:tcPr>
                  <w:p w14:paraId="1A9879C9" w14:textId="77777777" w:rsidR="00EF5016" w:rsidRDefault="00EF5016">
                    <w:pPr>
                      <w:pStyle w:val="Irodalomjegyzk"/>
                      <w:rPr>
                        <w:rFonts w:eastAsiaTheme="minorEastAsia"/>
                      </w:rPr>
                    </w:pPr>
                    <w:r>
                      <w:t xml:space="preserve">[4] </w:t>
                    </w:r>
                  </w:p>
                </w:tc>
                <w:tc>
                  <w:tcPr>
                    <w:tcW w:w="0" w:type="auto"/>
                    <w:hideMark/>
                  </w:tcPr>
                  <w:p w14:paraId="6684DECC" w14:textId="77777777" w:rsidR="00EF5016" w:rsidRDefault="00EF5016">
                    <w:pPr>
                      <w:pStyle w:val="Irodalomjegyzk"/>
                      <w:rPr>
                        <w:rFonts w:eastAsiaTheme="minorEastAsia"/>
                      </w:rPr>
                    </w:pPr>
                    <w:r>
                      <w:t>„Simple DirectMedia Layer Főoldal,” SDL, [Online]. Available: https://www.libsdl.org/. [Hozzáférés dátuma: 05 12 2022].</w:t>
                    </w:r>
                  </w:p>
                </w:tc>
              </w:tr>
              <w:tr w:rsidR="00EF5016" w14:paraId="57BF977E" w14:textId="77777777">
                <w:trPr>
                  <w:tblCellSpacing w:w="15" w:type="dxa"/>
                </w:trPr>
                <w:tc>
                  <w:tcPr>
                    <w:tcW w:w="50" w:type="pct"/>
                    <w:hideMark/>
                  </w:tcPr>
                  <w:p w14:paraId="27D0C5CF" w14:textId="77777777" w:rsidR="00EF5016" w:rsidRDefault="00EF5016">
                    <w:pPr>
                      <w:pStyle w:val="Irodalomjegyzk"/>
                      <w:rPr>
                        <w:rFonts w:eastAsiaTheme="minorEastAsia"/>
                      </w:rPr>
                    </w:pPr>
                    <w:r>
                      <w:t xml:space="preserve">[5] </w:t>
                    </w:r>
                  </w:p>
                </w:tc>
                <w:tc>
                  <w:tcPr>
                    <w:tcW w:w="0" w:type="auto"/>
                    <w:hideMark/>
                  </w:tcPr>
                  <w:p w14:paraId="0F4150A6" w14:textId="77777777" w:rsidR="00EF5016" w:rsidRDefault="00EF5016">
                    <w:pPr>
                      <w:pStyle w:val="Irodalomjegyzk"/>
                      <w:rPr>
                        <w:rFonts w:eastAsiaTheme="minorEastAsia"/>
                      </w:rPr>
                    </w:pPr>
                    <w:r>
                      <w:t>„PAC-MAN Főoldal,” Bandai Namco Entertainment Inc., [Online]. Available: https://www.pacman.com/en/. [Hozzáférés dátuma: 05 12 2022].</w:t>
                    </w:r>
                  </w:p>
                </w:tc>
              </w:tr>
              <w:tr w:rsidR="00EF5016" w14:paraId="05D44D55" w14:textId="77777777">
                <w:trPr>
                  <w:tblCellSpacing w:w="15" w:type="dxa"/>
                </w:trPr>
                <w:tc>
                  <w:tcPr>
                    <w:tcW w:w="50" w:type="pct"/>
                    <w:hideMark/>
                  </w:tcPr>
                  <w:p w14:paraId="6C239689" w14:textId="77777777" w:rsidR="00EF5016" w:rsidRDefault="00EF5016">
                    <w:pPr>
                      <w:pStyle w:val="Irodalomjegyzk"/>
                      <w:rPr>
                        <w:rFonts w:eastAsiaTheme="minorEastAsia"/>
                      </w:rPr>
                    </w:pPr>
                    <w:r>
                      <w:t xml:space="preserve">[6] </w:t>
                    </w:r>
                  </w:p>
                </w:tc>
                <w:tc>
                  <w:tcPr>
                    <w:tcW w:w="0" w:type="auto"/>
                    <w:hideMark/>
                  </w:tcPr>
                  <w:p w14:paraId="2C52F6D6" w14:textId="77777777" w:rsidR="00EF5016" w:rsidRDefault="00EF5016">
                    <w:pPr>
                      <w:pStyle w:val="Irodalomjegyzk"/>
                      <w:rPr>
                        <w:rFonts w:eastAsiaTheme="minorEastAsia"/>
                      </w:rPr>
                    </w:pPr>
                    <w:r>
                      <w:t>M. Kartika, „Dijkstra’s Algorithm Application on the Pac-Man Game,” Bandung, 2010.</w:t>
                    </w:r>
                  </w:p>
                </w:tc>
              </w:tr>
              <w:tr w:rsidR="00EF5016" w14:paraId="1385BDA7" w14:textId="77777777">
                <w:trPr>
                  <w:tblCellSpacing w:w="15" w:type="dxa"/>
                </w:trPr>
                <w:tc>
                  <w:tcPr>
                    <w:tcW w:w="50" w:type="pct"/>
                    <w:hideMark/>
                  </w:tcPr>
                  <w:p w14:paraId="3CA76456" w14:textId="77777777" w:rsidR="00EF5016" w:rsidRDefault="00EF5016">
                    <w:pPr>
                      <w:pStyle w:val="Irodalomjegyzk"/>
                      <w:rPr>
                        <w:rFonts w:eastAsiaTheme="minorEastAsia"/>
                      </w:rPr>
                    </w:pPr>
                    <w:r>
                      <w:t xml:space="preserve">[7] </w:t>
                    </w:r>
                  </w:p>
                </w:tc>
                <w:tc>
                  <w:tcPr>
                    <w:tcW w:w="0" w:type="auto"/>
                    <w:hideMark/>
                  </w:tcPr>
                  <w:p w14:paraId="7CC10264" w14:textId="77777777" w:rsidR="00EF5016" w:rsidRDefault="00EF5016">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EF5016" w14:paraId="165AA34E" w14:textId="77777777">
                <w:trPr>
                  <w:tblCellSpacing w:w="15" w:type="dxa"/>
                </w:trPr>
                <w:tc>
                  <w:tcPr>
                    <w:tcW w:w="50" w:type="pct"/>
                    <w:hideMark/>
                  </w:tcPr>
                  <w:p w14:paraId="0CC964F2" w14:textId="77777777" w:rsidR="00EF5016" w:rsidRDefault="00EF5016">
                    <w:pPr>
                      <w:pStyle w:val="Irodalomjegyzk"/>
                      <w:rPr>
                        <w:rFonts w:eastAsiaTheme="minorEastAsia"/>
                      </w:rPr>
                    </w:pPr>
                    <w:r>
                      <w:t xml:space="preserve">[8] </w:t>
                    </w:r>
                  </w:p>
                </w:tc>
                <w:tc>
                  <w:tcPr>
                    <w:tcW w:w="0" w:type="auto"/>
                    <w:hideMark/>
                  </w:tcPr>
                  <w:p w14:paraId="25325103" w14:textId="77777777" w:rsidR="00EF5016" w:rsidRDefault="00EF5016">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EF5016" w14:paraId="2A583004" w14:textId="77777777">
                <w:trPr>
                  <w:tblCellSpacing w:w="15" w:type="dxa"/>
                </w:trPr>
                <w:tc>
                  <w:tcPr>
                    <w:tcW w:w="50" w:type="pct"/>
                    <w:hideMark/>
                  </w:tcPr>
                  <w:p w14:paraId="2E379831" w14:textId="77777777" w:rsidR="00EF5016" w:rsidRDefault="00EF5016">
                    <w:pPr>
                      <w:pStyle w:val="Irodalomjegyzk"/>
                      <w:rPr>
                        <w:rFonts w:eastAsiaTheme="minorEastAsia"/>
                      </w:rPr>
                    </w:pPr>
                    <w:r>
                      <w:t xml:space="preserve">[9] </w:t>
                    </w:r>
                  </w:p>
                </w:tc>
                <w:tc>
                  <w:tcPr>
                    <w:tcW w:w="0" w:type="auto"/>
                    <w:hideMark/>
                  </w:tcPr>
                  <w:p w14:paraId="25D653C3" w14:textId="77777777" w:rsidR="00EF5016" w:rsidRDefault="00EF5016">
                    <w:pPr>
                      <w:pStyle w:val="Irodalomjegyzk"/>
                      <w:rPr>
                        <w:rFonts w:eastAsiaTheme="minorEastAsia"/>
                      </w:rPr>
                    </w:pPr>
                    <w:r>
                      <w:t>„Navigation and Pathfinding,” Unity, [Online]. Available: https://docs.unity3d.com/Manual/Navigation.html. [Hozzáférés dátuma: 05 12 2022].</w:t>
                    </w:r>
                  </w:p>
                </w:tc>
              </w:tr>
              <w:tr w:rsidR="00EF5016" w14:paraId="1FEBE1D8" w14:textId="77777777">
                <w:trPr>
                  <w:tblCellSpacing w:w="15" w:type="dxa"/>
                </w:trPr>
                <w:tc>
                  <w:tcPr>
                    <w:tcW w:w="50" w:type="pct"/>
                    <w:hideMark/>
                  </w:tcPr>
                  <w:p w14:paraId="1436CA92" w14:textId="77777777" w:rsidR="00EF5016" w:rsidRDefault="00EF5016">
                    <w:pPr>
                      <w:pStyle w:val="Irodalomjegyzk"/>
                      <w:rPr>
                        <w:rFonts w:eastAsiaTheme="minorEastAsia"/>
                      </w:rPr>
                    </w:pPr>
                    <w:r>
                      <w:t xml:space="preserve">[10] </w:t>
                    </w:r>
                  </w:p>
                </w:tc>
                <w:tc>
                  <w:tcPr>
                    <w:tcW w:w="0" w:type="auto"/>
                    <w:hideMark/>
                  </w:tcPr>
                  <w:p w14:paraId="1505F099" w14:textId="77777777" w:rsidR="00EF5016" w:rsidRDefault="00EF5016">
                    <w:pPr>
                      <w:pStyle w:val="Irodalomjegyzk"/>
                      <w:rPr>
                        <w:rFonts w:eastAsiaTheme="minorEastAsia"/>
                      </w:rPr>
                    </w:pPr>
                    <w:r>
                      <w:t>„What’s an Average Shoulder Width?,” healthline, [Online]. Available: https://www.healthline.com/health/average-shoulder-width. [Hozzáférés dátuma: 05 12 2022].</w:t>
                    </w:r>
                  </w:p>
                </w:tc>
              </w:tr>
              <w:tr w:rsidR="00EF5016" w14:paraId="173F3651" w14:textId="77777777">
                <w:trPr>
                  <w:tblCellSpacing w:w="15" w:type="dxa"/>
                </w:trPr>
                <w:tc>
                  <w:tcPr>
                    <w:tcW w:w="50" w:type="pct"/>
                    <w:hideMark/>
                  </w:tcPr>
                  <w:p w14:paraId="3743E127" w14:textId="77777777" w:rsidR="00EF5016" w:rsidRDefault="00EF5016">
                    <w:pPr>
                      <w:pStyle w:val="Irodalomjegyzk"/>
                      <w:rPr>
                        <w:rFonts w:eastAsiaTheme="minorEastAsia"/>
                      </w:rPr>
                    </w:pPr>
                    <w:r>
                      <w:lastRenderedPageBreak/>
                      <w:t xml:space="preserve">[11] </w:t>
                    </w:r>
                  </w:p>
                </w:tc>
                <w:tc>
                  <w:tcPr>
                    <w:tcW w:w="0" w:type="auto"/>
                    <w:hideMark/>
                  </w:tcPr>
                  <w:p w14:paraId="42216C29" w14:textId="77777777" w:rsidR="00EF5016" w:rsidRDefault="00EF5016">
                    <w:pPr>
                      <w:pStyle w:val="Irodalomjegyzk"/>
                      <w:rPr>
                        <w:rFonts w:eastAsiaTheme="minorEastAsia"/>
                      </w:rPr>
                    </w:pPr>
                    <w:r>
                      <w:t>J. Y. Y. W. S. L. Z. Fang, „Survey of pedestrian movement and development,” Wuhan University, Wuhan, 2006.</w:t>
                    </w:r>
                  </w:p>
                </w:tc>
              </w:tr>
              <w:tr w:rsidR="00EF5016" w14:paraId="26A9C576" w14:textId="77777777">
                <w:trPr>
                  <w:tblCellSpacing w:w="15" w:type="dxa"/>
                </w:trPr>
                <w:tc>
                  <w:tcPr>
                    <w:tcW w:w="50" w:type="pct"/>
                    <w:hideMark/>
                  </w:tcPr>
                  <w:p w14:paraId="6F137799" w14:textId="77777777" w:rsidR="00EF5016" w:rsidRDefault="00EF5016">
                    <w:pPr>
                      <w:pStyle w:val="Irodalomjegyzk"/>
                      <w:rPr>
                        <w:rFonts w:eastAsiaTheme="minorEastAsia"/>
                      </w:rPr>
                    </w:pPr>
                    <w:r>
                      <w:t xml:space="preserve">[12] </w:t>
                    </w:r>
                  </w:p>
                </w:tc>
                <w:tc>
                  <w:tcPr>
                    <w:tcW w:w="0" w:type="auto"/>
                    <w:hideMark/>
                  </w:tcPr>
                  <w:p w14:paraId="58E00EEF" w14:textId="77777777" w:rsidR="00EF5016" w:rsidRDefault="00EF5016">
                    <w:pPr>
                      <w:pStyle w:val="Irodalomjegyzk"/>
                      <w:rPr>
                        <w:rFonts w:eastAsiaTheme="minorEastAsia"/>
                      </w:rPr>
                    </w:pPr>
                    <w:r>
                      <w:t>J. L. Z. Fang, „On the relationship between crowd density,” Wuhan University, Wuhan, 2001.</w:t>
                    </w:r>
                  </w:p>
                </w:tc>
              </w:tr>
              <w:tr w:rsidR="00EF5016" w14:paraId="4D34DBE6" w14:textId="77777777">
                <w:trPr>
                  <w:tblCellSpacing w:w="15" w:type="dxa"/>
                </w:trPr>
                <w:tc>
                  <w:tcPr>
                    <w:tcW w:w="50" w:type="pct"/>
                    <w:hideMark/>
                  </w:tcPr>
                  <w:p w14:paraId="5A090327" w14:textId="77777777" w:rsidR="00EF5016" w:rsidRDefault="00EF5016">
                    <w:pPr>
                      <w:pStyle w:val="Irodalomjegyzk"/>
                      <w:rPr>
                        <w:rFonts w:eastAsiaTheme="minorEastAsia"/>
                      </w:rPr>
                    </w:pPr>
                    <w:r>
                      <w:t xml:space="preserve">[13] </w:t>
                    </w:r>
                  </w:p>
                </w:tc>
                <w:tc>
                  <w:tcPr>
                    <w:tcW w:w="0" w:type="auto"/>
                    <w:hideMark/>
                  </w:tcPr>
                  <w:p w14:paraId="26CACD5B" w14:textId="77777777" w:rsidR="00EF5016" w:rsidRDefault="00EF5016">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bl>
            <w:p w14:paraId="7FE4D719" w14:textId="77777777" w:rsidR="00EF5016" w:rsidRDefault="00EF5016">
              <w:pPr>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34E7630C" w14:textId="011BC68A" w:rsidR="00885E87" w:rsidRDefault="00885E87" w:rsidP="00885E87"/>
    <w:sectPr w:rsidR="00885E87" w:rsidSect="00D23BFC">
      <w:headerReference w:type="even" r:id="rId26"/>
      <w:footerReference w:type="default" r:id="rId2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681EA" w14:textId="77777777" w:rsidR="00BD4DD6" w:rsidRDefault="00BD4DD6">
      <w:r>
        <w:separator/>
      </w:r>
    </w:p>
  </w:endnote>
  <w:endnote w:type="continuationSeparator" w:id="0">
    <w:p w14:paraId="1336F166" w14:textId="77777777" w:rsidR="00BD4DD6" w:rsidRDefault="00BD4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038E3" w:rsidRDefault="009038E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038E3" w:rsidRDefault="009038E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D832B4">
      <w:rPr>
        <w:rStyle w:val="Oldalszm"/>
        <w:noProof/>
      </w:rPr>
      <w:t>26</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F505A" w14:textId="77777777" w:rsidR="00BD4DD6" w:rsidRDefault="00BD4DD6">
      <w:r>
        <w:separator/>
      </w:r>
    </w:p>
  </w:footnote>
  <w:footnote w:type="continuationSeparator" w:id="0">
    <w:p w14:paraId="24D64021" w14:textId="77777777" w:rsidR="00BD4DD6" w:rsidRDefault="00BD4DD6">
      <w:r>
        <w:continuationSeparator/>
      </w:r>
    </w:p>
  </w:footnote>
  <w:footnote w:id="1">
    <w:p w14:paraId="4E7950B7" w14:textId="5383DE90" w:rsidR="009038E3" w:rsidRDefault="009038E3">
      <w:pPr>
        <w:pStyle w:val="Lbjegyzetszveg"/>
      </w:pPr>
      <w:r>
        <w:rPr>
          <w:rStyle w:val="Lbjegyzet-hivatkozs"/>
        </w:rPr>
        <w:footnoteRef/>
      </w:r>
      <w:r>
        <w:t xml:space="preserve"> </w:t>
      </w:r>
      <w:r w:rsidRPr="00D054C3">
        <w:t>https://www.youtube.com/watch?v=c6unBZoY9Ag</w:t>
      </w:r>
    </w:p>
  </w:footnote>
  <w:footnote w:id="2">
    <w:p w14:paraId="37F7CFED" w14:textId="1B40AC90" w:rsidR="009038E3" w:rsidRDefault="009038E3">
      <w:pPr>
        <w:pStyle w:val="Lbjegyzetszveg"/>
      </w:pPr>
      <w:r>
        <w:rPr>
          <w:rStyle w:val="Lbjegyzet-hivatkozs"/>
        </w:rPr>
        <w:footnoteRef/>
      </w:r>
      <w:r>
        <w:t xml:space="preserve"> </w:t>
      </w:r>
      <w:r w:rsidRPr="00E0668B">
        <w:t>https://gameinternals.com/understanding-pac-man-ghost-behavior</w:t>
      </w:r>
    </w:p>
  </w:footnote>
  <w:footnote w:id="3">
    <w:p w14:paraId="224E7553" w14:textId="1AE7D31A" w:rsidR="009038E3" w:rsidRDefault="009038E3">
      <w:pPr>
        <w:pStyle w:val="Lbjegyzetszveg"/>
      </w:pPr>
      <w:r>
        <w:rPr>
          <w:rStyle w:val="Lbjegyzet-hivatkozs"/>
        </w:rPr>
        <w:footnoteRef/>
      </w:r>
      <w:r>
        <w:t xml:space="preserve"> </w:t>
      </w:r>
      <w:r w:rsidRPr="002B289C">
        <w:t>https://dzone.com/articles/from-dijkstra-to-a-star-a-part-2-the-a-star-a-algo</w:t>
      </w:r>
    </w:p>
  </w:footnote>
  <w:footnote w:id="4">
    <w:p w14:paraId="7B4739CB" w14:textId="2F77F1BE" w:rsidR="009038E3" w:rsidRDefault="009038E3">
      <w:pPr>
        <w:pStyle w:val="Lbjegyzetszveg"/>
      </w:pPr>
      <w:r>
        <w:rPr>
          <w:rStyle w:val="Lbjegyzet-hivatkozs"/>
        </w:rPr>
        <w:footnoteRef/>
      </w:r>
      <w:r>
        <w:t xml:space="preserve"> </w:t>
      </w:r>
      <w:r w:rsidRPr="0059571C">
        <w:t>https://en.wikipedia.org/wiki/Knight%27s_graph</w:t>
      </w:r>
    </w:p>
  </w:footnote>
  <w:footnote w:id="5">
    <w:p w14:paraId="3B1FE259" w14:textId="40912273" w:rsidR="009038E3" w:rsidRDefault="009038E3">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038E3" w:rsidRDefault="009038E3"/>
  <w:p w14:paraId="2C6DFBBE" w14:textId="77777777" w:rsidR="009038E3" w:rsidRDefault="009038E3"/>
  <w:p w14:paraId="125F8157" w14:textId="77777777" w:rsidR="009038E3" w:rsidRDefault="009038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B2087C0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926303809">
    <w:abstractNumId w:val="10"/>
  </w:num>
  <w:num w:numId="2" w16cid:durableId="1429689967">
    <w:abstractNumId w:val="25"/>
  </w:num>
  <w:num w:numId="3" w16cid:durableId="863250720">
    <w:abstractNumId w:val="14"/>
  </w:num>
  <w:num w:numId="4" w16cid:durableId="101192838">
    <w:abstractNumId w:val="20"/>
  </w:num>
  <w:num w:numId="5" w16cid:durableId="2094662351">
    <w:abstractNumId w:val="21"/>
  </w:num>
  <w:num w:numId="6" w16cid:durableId="687559622">
    <w:abstractNumId w:val="22"/>
  </w:num>
  <w:num w:numId="7" w16cid:durableId="2070182535">
    <w:abstractNumId w:val="17"/>
  </w:num>
  <w:num w:numId="8" w16cid:durableId="1807045502">
    <w:abstractNumId w:val="13"/>
  </w:num>
  <w:num w:numId="9" w16cid:durableId="1935168782">
    <w:abstractNumId w:val="18"/>
  </w:num>
  <w:num w:numId="10" w16cid:durableId="1555968009">
    <w:abstractNumId w:val="26"/>
  </w:num>
  <w:num w:numId="11" w16cid:durableId="1123110374">
    <w:abstractNumId w:val="19"/>
  </w:num>
  <w:num w:numId="12" w16cid:durableId="476344076">
    <w:abstractNumId w:val="24"/>
  </w:num>
  <w:num w:numId="13" w16cid:durableId="2019960594">
    <w:abstractNumId w:val="9"/>
  </w:num>
  <w:num w:numId="14" w16cid:durableId="1516262310">
    <w:abstractNumId w:val="7"/>
  </w:num>
  <w:num w:numId="15" w16cid:durableId="2102024437">
    <w:abstractNumId w:val="6"/>
  </w:num>
  <w:num w:numId="16" w16cid:durableId="773594909">
    <w:abstractNumId w:val="5"/>
  </w:num>
  <w:num w:numId="17" w16cid:durableId="672075304">
    <w:abstractNumId w:val="4"/>
  </w:num>
  <w:num w:numId="18" w16cid:durableId="1459880282">
    <w:abstractNumId w:val="8"/>
  </w:num>
  <w:num w:numId="19" w16cid:durableId="2085299740">
    <w:abstractNumId w:val="3"/>
  </w:num>
  <w:num w:numId="20" w16cid:durableId="1013604354">
    <w:abstractNumId w:val="2"/>
  </w:num>
  <w:num w:numId="21" w16cid:durableId="1886023151">
    <w:abstractNumId w:val="1"/>
  </w:num>
  <w:num w:numId="22" w16cid:durableId="263347511">
    <w:abstractNumId w:val="0"/>
  </w:num>
  <w:num w:numId="23" w16cid:durableId="1489975944">
    <w:abstractNumId w:val="11"/>
  </w:num>
  <w:num w:numId="24" w16cid:durableId="1609964876">
    <w:abstractNumId w:val="16"/>
  </w:num>
  <w:num w:numId="25" w16cid:durableId="1367946307">
    <w:abstractNumId w:val="12"/>
  </w:num>
  <w:num w:numId="26" w16cid:durableId="995492338">
    <w:abstractNumId w:val="15"/>
  </w:num>
  <w:num w:numId="27" w16cid:durableId="1242835319">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0CAA"/>
    <w:rsid w:val="00001834"/>
    <w:rsid w:val="0000445A"/>
    <w:rsid w:val="00004B12"/>
    <w:rsid w:val="000062F4"/>
    <w:rsid w:val="0001192F"/>
    <w:rsid w:val="0003280F"/>
    <w:rsid w:val="0003322C"/>
    <w:rsid w:val="00034D15"/>
    <w:rsid w:val="0003623B"/>
    <w:rsid w:val="00037481"/>
    <w:rsid w:val="0005092C"/>
    <w:rsid w:val="000515FA"/>
    <w:rsid w:val="000655AB"/>
    <w:rsid w:val="00071F25"/>
    <w:rsid w:val="00082712"/>
    <w:rsid w:val="000A3B32"/>
    <w:rsid w:val="000A7483"/>
    <w:rsid w:val="000B53E0"/>
    <w:rsid w:val="000F2FFB"/>
    <w:rsid w:val="000F3EA7"/>
    <w:rsid w:val="000F4BAD"/>
    <w:rsid w:val="000F5E9E"/>
    <w:rsid w:val="000F7112"/>
    <w:rsid w:val="00102BB0"/>
    <w:rsid w:val="0014443C"/>
    <w:rsid w:val="00145CA9"/>
    <w:rsid w:val="00147034"/>
    <w:rsid w:val="001522F2"/>
    <w:rsid w:val="00153800"/>
    <w:rsid w:val="00171054"/>
    <w:rsid w:val="00174B40"/>
    <w:rsid w:val="001A2A37"/>
    <w:rsid w:val="001A35FD"/>
    <w:rsid w:val="001A38BF"/>
    <w:rsid w:val="001A57BC"/>
    <w:rsid w:val="001C2262"/>
    <w:rsid w:val="001E1E83"/>
    <w:rsid w:val="001E52B9"/>
    <w:rsid w:val="00203E00"/>
    <w:rsid w:val="002102C3"/>
    <w:rsid w:val="00225F65"/>
    <w:rsid w:val="00227347"/>
    <w:rsid w:val="002455AC"/>
    <w:rsid w:val="00267677"/>
    <w:rsid w:val="002841F9"/>
    <w:rsid w:val="002B289C"/>
    <w:rsid w:val="002D0621"/>
    <w:rsid w:val="002D2C06"/>
    <w:rsid w:val="002D3031"/>
    <w:rsid w:val="002D6BCD"/>
    <w:rsid w:val="002D7DA9"/>
    <w:rsid w:val="002E1D2A"/>
    <w:rsid w:val="002F032E"/>
    <w:rsid w:val="00302BB3"/>
    <w:rsid w:val="00305E08"/>
    <w:rsid w:val="00311128"/>
    <w:rsid w:val="00313013"/>
    <w:rsid w:val="00314D1A"/>
    <w:rsid w:val="00350AEC"/>
    <w:rsid w:val="0035473A"/>
    <w:rsid w:val="0037340E"/>
    <w:rsid w:val="0037381F"/>
    <w:rsid w:val="00392895"/>
    <w:rsid w:val="003A2F1A"/>
    <w:rsid w:val="003A4CDB"/>
    <w:rsid w:val="003A6E14"/>
    <w:rsid w:val="003B77D0"/>
    <w:rsid w:val="003D0FCB"/>
    <w:rsid w:val="003D1678"/>
    <w:rsid w:val="003E2ECB"/>
    <w:rsid w:val="003E37B9"/>
    <w:rsid w:val="003E70B1"/>
    <w:rsid w:val="003F5425"/>
    <w:rsid w:val="003F6383"/>
    <w:rsid w:val="00410924"/>
    <w:rsid w:val="0041405C"/>
    <w:rsid w:val="004176AB"/>
    <w:rsid w:val="0042696D"/>
    <w:rsid w:val="004617EB"/>
    <w:rsid w:val="00463BC0"/>
    <w:rsid w:val="00482158"/>
    <w:rsid w:val="0048395A"/>
    <w:rsid w:val="004851C7"/>
    <w:rsid w:val="00485F1C"/>
    <w:rsid w:val="00491D1C"/>
    <w:rsid w:val="004A3CCC"/>
    <w:rsid w:val="004B4168"/>
    <w:rsid w:val="004D17B0"/>
    <w:rsid w:val="004F3017"/>
    <w:rsid w:val="00502632"/>
    <w:rsid w:val="00502A30"/>
    <w:rsid w:val="00520DB0"/>
    <w:rsid w:val="005244B3"/>
    <w:rsid w:val="00526A1B"/>
    <w:rsid w:val="005334AD"/>
    <w:rsid w:val="005351F1"/>
    <w:rsid w:val="00537453"/>
    <w:rsid w:val="005524FC"/>
    <w:rsid w:val="00553CC8"/>
    <w:rsid w:val="00566EAC"/>
    <w:rsid w:val="00570D18"/>
    <w:rsid w:val="00576495"/>
    <w:rsid w:val="0059571C"/>
    <w:rsid w:val="005A2E13"/>
    <w:rsid w:val="005A45E5"/>
    <w:rsid w:val="005A74F9"/>
    <w:rsid w:val="005D1FAD"/>
    <w:rsid w:val="005D3443"/>
    <w:rsid w:val="005E01E0"/>
    <w:rsid w:val="006034C7"/>
    <w:rsid w:val="0060545E"/>
    <w:rsid w:val="0062185B"/>
    <w:rsid w:val="00630562"/>
    <w:rsid w:val="00630A92"/>
    <w:rsid w:val="0063585C"/>
    <w:rsid w:val="00636F56"/>
    <w:rsid w:val="00641018"/>
    <w:rsid w:val="006459E6"/>
    <w:rsid w:val="00650C7C"/>
    <w:rsid w:val="0065566A"/>
    <w:rsid w:val="00664FBB"/>
    <w:rsid w:val="0066693F"/>
    <w:rsid w:val="00675281"/>
    <w:rsid w:val="00681E99"/>
    <w:rsid w:val="00691254"/>
    <w:rsid w:val="00692605"/>
    <w:rsid w:val="00696476"/>
    <w:rsid w:val="006974E7"/>
    <w:rsid w:val="006A1B7F"/>
    <w:rsid w:val="006D338C"/>
    <w:rsid w:val="006E3115"/>
    <w:rsid w:val="006E32AC"/>
    <w:rsid w:val="006E4E19"/>
    <w:rsid w:val="006F512E"/>
    <w:rsid w:val="00700E3A"/>
    <w:rsid w:val="00723F5F"/>
    <w:rsid w:val="007303B1"/>
    <w:rsid w:val="00730B3C"/>
    <w:rsid w:val="007441A0"/>
    <w:rsid w:val="00750F57"/>
    <w:rsid w:val="00751C26"/>
    <w:rsid w:val="00756D62"/>
    <w:rsid w:val="0076368C"/>
    <w:rsid w:val="00787CB0"/>
    <w:rsid w:val="007907E2"/>
    <w:rsid w:val="007B5CF7"/>
    <w:rsid w:val="007B7846"/>
    <w:rsid w:val="007D0529"/>
    <w:rsid w:val="007E2142"/>
    <w:rsid w:val="007E5587"/>
    <w:rsid w:val="007F5092"/>
    <w:rsid w:val="00816BCB"/>
    <w:rsid w:val="00827942"/>
    <w:rsid w:val="00843159"/>
    <w:rsid w:val="00854BDC"/>
    <w:rsid w:val="00877820"/>
    <w:rsid w:val="00885E87"/>
    <w:rsid w:val="008A2757"/>
    <w:rsid w:val="008A3762"/>
    <w:rsid w:val="008C5682"/>
    <w:rsid w:val="008D2C49"/>
    <w:rsid w:val="008D4E4B"/>
    <w:rsid w:val="008D50F9"/>
    <w:rsid w:val="008E4728"/>
    <w:rsid w:val="008E7228"/>
    <w:rsid w:val="008F1EF0"/>
    <w:rsid w:val="008F47D0"/>
    <w:rsid w:val="009038E3"/>
    <w:rsid w:val="00903B60"/>
    <w:rsid w:val="00903C3D"/>
    <w:rsid w:val="0090541F"/>
    <w:rsid w:val="00905C71"/>
    <w:rsid w:val="009136DA"/>
    <w:rsid w:val="00940CB1"/>
    <w:rsid w:val="0094148E"/>
    <w:rsid w:val="00965788"/>
    <w:rsid w:val="0098532E"/>
    <w:rsid w:val="00985F06"/>
    <w:rsid w:val="009B1AB8"/>
    <w:rsid w:val="009B2EED"/>
    <w:rsid w:val="009C1C93"/>
    <w:rsid w:val="009D2FD8"/>
    <w:rsid w:val="009D4F1F"/>
    <w:rsid w:val="009E0C7E"/>
    <w:rsid w:val="009E32CB"/>
    <w:rsid w:val="00A0765E"/>
    <w:rsid w:val="00A22A5D"/>
    <w:rsid w:val="00A34DC4"/>
    <w:rsid w:val="00A478F3"/>
    <w:rsid w:val="00A5354A"/>
    <w:rsid w:val="00A65037"/>
    <w:rsid w:val="00A91E23"/>
    <w:rsid w:val="00A92A58"/>
    <w:rsid w:val="00A9757F"/>
    <w:rsid w:val="00AB2BA3"/>
    <w:rsid w:val="00AB511F"/>
    <w:rsid w:val="00AB5853"/>
    <w:rsid w:val="00AB7261"/>
    <w:rsid w:val="00AD20C1"/>
    <w:rsid w:val="00AD4412"/>
    <w:rsid w:val="00AE05C4"/>
    <w:rsid w:val="00B13FD0"/>
    <w:rsid w:val="00B27A1F"/>
    <w:rsid w:val="00B4104A"/>
    <w:rsid w:val="00B4340F"/>
    <w:rsid w:val="00B50CAA"/>
    <w:rsid w:val="00B5127E"/>
    <w:rsid w:val="00B6007B"/>
    <w:rsid w:val="00B663ED"/>
    <w:rsid w:val="00B77306"/>
    <w:rsid w:val="00B831A1"/>
    <w:rsid w:val="00B93428"/>
    <w:rsid w:val="00B95DB9"/>
    <w:rsid w:val="00B9642A"/>
    <w:rsid w:val="00B96666"/>
    <w:rsid w:val="00B96880"/>
    <w:rsid w:val="00BB506E"/>
    <w:rsid w:val="00BC1DE3"/>
    <w:rsid w:val="00BD1892"/>
    <w:rsid w:val="00BD4DD6"/>
    <w:rsid w:val="00BE5E9E"/>
    <w:rsid w:val="00BF0643"/>
    <w:rsid w:val="00C00B3C"/>
    <w:rsid w:val="00C0443D"/>
    <w:rsid w:val="00C15863"/>
    <w:rsid w:val="00C179DD"/>
    <w:rsid w:val="00C2686E"/>
    <w:rsid w:val="00C31260"/>
    <w:rsid w:val="00C336D7"/>
    <w:rsid w:val="00C53F92"/>
    <w:rsid w:val="00C73DEE"/>
    <w:rsid w:val="00C76D19"/>
    <w:rsid w:val="00C7718C"/>
    <w:rsid w:val="00C85BAB"/>
    <w:rsid w:val="00C94815"/>
    <w:rsid w:val="00CA03AE"/>
    <w:rsid w:val="00CB0E8A"/>
    <w:rsid w:val="00CC2118"/>
    <w:rsid w:val="00CC7DCB"/>
    <w:rsid w:val="00CE3516"/>
    <w:rsid w:val="00CF774F"/>
    <w:rsid w:val="00D02E26"/>
    <w:rsid w:val="00D054C3"/>
    <w:rsid w:val="00D07335"/>
    <w:rsid w:val="00D1110C"/>
    <w:rsid w:val="00D1632F"/>
    <w:rsid w:val="00D22B3E"/>
    <w:rsid w:val="00D23BFC"/>
    <w:rsid w:val="00D23D90"/>
    <w:rsid w:val="00D30272"/>
    <w:rsid w:val="00D37EC8"/>
    <w:rsid w:val="00D429F2"/>
    <w:rsid w:val="00D47B60"/>
    <w:rsid w:val="00D53F5A"/>
    <w:rsid w:val="00D605C6"/>
    <w:rsid w:val="00D62106"/>
    <w:rsid w:val="00D6331B"/>
    <w:rsid w:val="00D77435"/>
    <w:rsid w:val="00D81927"/>
    <w:rsid w:val="00D82885"/>
    <w:rsid w:val="00D832B4"/>
    <w:rsid w:val="00D95E2C"/>
    <w:rsid w:val="00DA6154"/>
    <w:rsid w:val="00DD6A58"/>
    <w:rsid w:val="00E03AC2"/>
    <w:rsid w:val="00E0445D"/>
    <w:rsid w:val="00E0668B"/>
    <w:rsid w:val="00E0775E"/>
    <w:rsid w:val="00E07EE4"/>
    <w:rsid w:val="00E12861"/>
    <w:rsid w:val="00E20536"/>
    <w:rsid w:val="00E42F0D"/>
    <w:rsid w:val="00E4417C"/>
    <w:rsid w:val="00E4794F"/>
    <w:rsid w:val="00E614EE"/>
    <w:rsid w:val="00E81D90"/>
    <w:rsid w:val="00E8385C"/>
    <w:rsid w:val="00E86A0C"/>
    <w:rsid w:val="00E97B39"/>
    <w:rsid w:val="00EC672B"/>
    <w:rsid w:val="00EC7945"/>
    <w:rsid w:val="00EE1A1F"/>
    <w:rsid w:val="00EE2264"/>
    <w:rsid w:val="00EF5016"/>
    <w:rsid w:val="00F03E28"/>
    <w:rsid w:val="00F050F9"/>
    <w:rsid w:val="00F2047A"/>
    <w:rsid w:val="00F26F0F"/>
    <w:rsid w:val="00F461CD"/>
    <w:rsid w:val="00F57397"/>
    <w:rsid w:val="00F66F48"/>
    <w:rsid w:val="00F84FB3"/>
    <w:rsid w:val="00F85624"/>
    <w:rsid w:val="00F85655"/>
    <w:rsid w:val="00F9225B"/>
    <w:rsid w:val="00F97B98"/>
    <w:rsid w:val="00FA6187"/>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92822CD5-6B6F-429C-A2D2-B0F7773DB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CA03AE"/>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1779">
      <w:bodyDiv w:val="1"/>
      <w:marLeft w:val="0"/>
      <w:marRight w:val="0"/>
      <w:marTop w:val="0"/>
      <w:marBottom w:val="0"/>
      <w:divBdr>
        <w:top w:val="none" w:sz="0" w:space="0" w:color="auto"/>
        <w:left w:val="none" w:sz="0" w:space="0" w:color="auto"/>
        <w:bottom w:val="none" w:sz="0" w:space="0" w:color="auto"/>
        <w:right w:val="none" w:sz="0" w:space="0" w:color="auto"/>
      </w:divBdr>
    </w:div>
    <w:div w:id="107628768">
      <w:bodyDiv w:val="1"/>
      <w:marLeft w:val="0"/>
      <w:marRight w:val="0"/>
      <w:marTop w:val="0"/>
      <w:marBottom w:val="0"/>
      <w:divBdr>
        <w:top w:val="none" w:sz="0" w:space="0" w:color="auto"/>
        <w:left w:val="none" w:sz="0" w:space="0" w:color="auto"/>
        <w:bottom w:val="none" w:sz="0" w:space="0" w:color="auto"/>
        <w:right w:val="none" w:sz="0" w:space="0" w:color="auto"/>
      </w:divBdr>
    </w:div>
    <w:div w:id="112137321">
      <w:bodyDiv w:val="1"/>
      <w:marLeft w:val="0"/>
      <w:marRight w:val="0"/>
      <w:marTop w:val="0"/>
      <w:marBottom w:val="0"/>
      <w:divBdr>
        <w:top w:val="none" w:sz="0" w:space="0" w:color="auto"/>
        <w:left w:val="none" w:sz="0" w:space="0" w:color="auto"/>
        <w:bottom w:val="none" w:sz="0" w:space="0" w:color="auto"/>
        <w:right w:val="none" w:sz="0" w:space="0" w:color="auto"/>
      </w:divBdr>
    </w:div>
    <w:div w:id="157039798">
      <w:bodyDiv w:val="1"/>
      <w:marLeft w:val="0"/>
      <w:marRight w:val="0"/>
      <w:marTop w:val="0"/>
      <w:marBottom w:val="0"/>
      <w:divBdr>
        <w:top w:val="none" w:sz="0" w:space="0" w:color="auto"/>
        <w:left w:val="none" w:sz="0" w:space="0" w:color="auto"/>
        <w:bottom w:val="none" w:sz="0" w:space="0" w:color="auto"/>
        <w:right w:val="none" w:sz="0" w:space="0" w:color="auto"/>
      </w:divBdr>
    </w:div>
    <w:div w:id="441220430">
      <w:bodyDiv w:val="1"/>
      <w:marLeft w:val="0"/>
      <w:marRight w:val="0"/>
      <w:marTop w:val="0"/>
      <w:marBottom w:val="0"/>
      <w:divBdr>
        <w:top w:val="none" w:sz="0" w:space="0" w:color="auto"/>
        <w:left w:val="none" w:sz="0" w:space="0" w:color="auto"/>
        <w:bottom w:val="none" w:sz="0" w:space="0" w:color="auto"/>
        <w:right w:val="none" w:sz="0" w:space="0" w:color="auto"/>
      </w:divBdr>
    </w:div>
    <w:div w:id="4470439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1388040">
      <w:bodyDiv w:val="1"/>
      <w:marLeft w:val="0"/>
      <w:marRight w:val="0"/>
      <w:marTop w:val="0"/>
      <w:marBottom w:val="0"/>
      <w:divBdr>
        <w:top w:val="none" w:sz="0" w:space="0" w:color="auto"/>
        <w:left w:val="none" w:sz="0" w:space="0" w:color="auto"/>
        <w:bottom w:val="none" w:sz="0" w:space="0" w:color="auto"/>
        <w:right w:val="none" w:sz="0" w:space="0" w:color="auto"/>
      </w:divBdr>
    </w:div>
    <w:div w:id="808127311">
      <w:bodyDiv w:val="1"/>
      <w:marLeft w:val="0"/>
      <w:marRight w:val="0"/>
      <w:marTop w:val="0"/>
      <w:marBottom w:val="0"/>
      <w:divBdr>
        <w:top w:val="none" w:sz="0" w:space="0" w:color="auto"/>
        <w:left w:val="none" w:sz="0" w:space="0" w:color="auto"/>
        <w:bottom w:val="none" w:sz="0" w:space="0" w:color="auto"/>
        <w:right w:val="none" w:sz="0" w:space="0" w:color="auto"/>
      </w:divBdr>
    </w:div>
    <w:div w:id="83391209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504076">
      <w:bodyDiv w:val="1"/>
      <w:marLeft w:val="0"/>
      <w:marRight w:val="0"/>
      <w:marTop w:val="0"/>
      <w:marBottom w:val="0"/>
      <w:divBdr>
        <w:top w:val="none" w:sz="0" w:space="0" w:color="auto"/>
        <w:left w:val="none" w:sz="0" w:space="0" w:color="auto"/>
        <w:bottom w:val="none" w:sz="0" w:space="0" w:color="auto"/>
        <w:right w:val="none" w:sz="0" w:space="0" w:color="auto"/>
      </w:divBdr>
    </w:div>
    <w:div w:id="96465284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4112170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0701759">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7768240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116289617">
      <w:bodyDiv w:val="1"/>
      <w:marLeft w:val="0"/>
      <w:marRight w:val="0"/>
      <w:marTop w:val="0"/>
      <w:marBottom w:val="0"/>
      <w:divBdr>
        <w:top w:val="none" w:sz="0" w:space="0" w:color="auto"/>
        <w:left w:val="none" w:sz="0" w:space="0" w:color="auto"/>
        <w:bottom w:val="none" w:sz="0" w:space="0" w:color="auto"/>
        <w:right w:val="none" w:sz="0" w:space="0" w:color="auto"/>
      </w:divBdr>
    </w:div>
    <w:div w:id="214364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9</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10</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11</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14</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13</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12</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15</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16</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17</b:RefOrder>
  </b:Source>
  <b:Source>
    <b:Tag>Ami22</b:Tag>
    <b:SourceType>InternetSite</b:SourceType>
    <b:Guid>{7BBFE683-C5F3-4394-A437-2A5F05180E5D}</b:Guid>
    <b:Title>Amit’s A* Pages - Heuristics</b:Title>
    <b:Author>
      <b:Author>
        <b:NameList>
          <b:Person>
            <b:Last>Patel</b:Last>
            <b:First>Amit</b:First>
          </b:Person>
        </b:NameList>
      </b:Author>
    </b:Author>
    <b:YearAccessed>2022</b:YearAccessed>
    <b:MonthAccessed>12</b:MonthAccessed>
    <b:DayAccessed>06</b:DayAccessed>
    <b:URL>http://theory.stanford.edu/~amitp/GameProgramming/Heuristics.html</b:URL>
    <b:RefOrder>8</b:RefOrder>
  </b:Source>
</b:Sources>
</file>

<file path=customXml/itemProps1.xml><?xml version="1.0" encoding="utf-8"?>
<ds:datastoreItem xmlns:ds="http://schemas.openxmlformats.org/officeDocument/2006/customXml" ds:itemID="{7EE5D17C-F9D1-4B60-B71C-93C1B45E6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5</TotalTime>
  <Pages>51</Pages>
  <Words>10878</Words>
  <Characters>75066</Characters>
  <Application>Microsoft Office Word</Application>
  <DocSecurity>0</DocSecurity>
  <Lines>625</Lines>
  <Paragraphs>171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85773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cp:lastModifiedBy>Kovács Boldizsár</cp:lastModifiedBy>
  <cp:revision>3</cp:revision>
  <cp:lastPrinted>2002-07-08T12:51:00Z</cp:lastPrinted>
  <dcterms:created xsi:type="dcterms:W3CDTF">2022-12-06T15:04:00Z</dcterms:created>
  <dcterms:modified xsi:type="dcterms:W3CDTF">2022-12-06T15:50:00Z</dcterms:modified>
</cp:coreProperties>
</file>