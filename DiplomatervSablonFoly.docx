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47105C62" w14:textId="32E193A5" w:rsidR="000F2FF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149134" w:history="1">
        <w:r w:rsidR="000F2FFB" w:rsidRPr="007A172D">
          <w:rPr>
            <w:rStyle w:val="Hiperhivatkozs"/>
            <w:noProof/>
          </w:rPr>
          <w:t>Összefoglaló</w:t>
        </w:r>
        <w:r w:rsidR="000F2FFB">
          <w:rPr>
            <w:noProof/>
            <w:webHidden/>
          </w:rPr>
          <w:tab/>
        </w:r>
        <w:r w:rsidR="000F2FFB">
          <w:rPr>
            <w:noProof/>
            <w:webHidden/>
          </w:rPr>
          <w:fldChar w:fldCharType="begin"/>
        </w:r>
        <w:r w:rsidR="000F2FFB">
          <w:rPr>
            <w:noProof/>
            <w:webHidden/>
          </w:rPr>
          <w:instrText xml:space="preserve"> PAGEREF _Toc121149134 \h </w:instrText>
        </w:r>
        <w:r w:rsidR="000F2FFB">
          <w:rPr>
            <w:noProof/>
            <w:webHidden/>
          </w:rPr>
        </w:r>
        <w:r w:rsidR="000F2FFB">
          <w:rPr>
            <w:noProof/>
            <w:webHidden/>
          </w:rPr>
          <w:fldChar w:fldCharType="separate"/>
        </w:r>
        <w:r w:rsidR="000F2FFB">
          <w:rPr>
            <w:noProof/>
            <w:webHidden/>
          </w:rPr>
          <w:t>5</w:t>
        </w:r>
        <w:r w:rsidR="000F2FFB">
          <w:rPr>
            <w:noProof/>
            <w:webHidden/>
          </w:rPr>
          <w:fldChar w:fldCharType="end"/>
        </w:r>
      </w:hyperlink>
    </w:p>
    <w:p w14:paraId="59B4EEB2" w14:textId="7B29C509" w:rsidR="000F2FFB" w:rsidRDefault="000F2FFB">
      <w:pPr>
        <w:pStyle w:val="TJ1"/>
        <w:rPr>
          <w:rFonts w:asciiTheme="minorHAnsi" w:eastAsiaTheme="minorEastAsia" w:hAnsiTheme="minorHAnsi" w:cstheme="minorBidi"/>
          <w:b w:val="0"/>
          <w:noProof/>
          <w:sz w:val="22"/>
          <w:szCs w:val="22"/>
          <w:lang w:eastAsia="hu-HU"/>
        </w:rPr>
      </w:pPr>
      <w:hyperlink w:anchor="_Toc121149135" w:history="1">
        <w:r w:rsidRPr="007A172D">
          <w:rPr>
            <w:rStyle w:val="Hiperhivatkozs"/>
            <w:noProof/>
          </w:rPr>
          <w:t>Abstract</w:t>
        </w:r>
        <w:r>
          <w:rPr>
            <w:noProof/>
            <w:webHidden/>
          </w:rPr>
          <w:tab/>
        </w:r>
        <w:r>
          <w:rPr>
            <w:noProof/>
            <w:webHidden/>
          </w:rPr>
          <w:fldChar w:fldCharType="begin"/>
        </w:r>
        <w:r>
          <w:rPr>
            <w:noProof/>
            <w:webHidden/>
          </w:rPr>
          <w:instrText xml:space="preserve"> PAGEREF _Toc121149135 \h </w:instrText>
        </w:r>
        <w:r>
          <w:rPr>
            <w:noProof/>
            <w:webHidden/>
          </w:rPr>
        </w:r>
        <w:r>
          <w:rPr>
            <w:noProof/>
            <w:webHidden/>
          </w:rPr>
          <w:fldChar w:fldCharType="separate"/>
        </w:r>
        <w:r>
          <w:rPr>
            <w:noProof/>
            <w:webHidden/>
          </w:rPr>
          <w:t>6</w:t>
        </w:r>
        <w:r>
          <w:rPr>
            <w:noProof/>
            <w:webHidden/>
          </w:rPr>
          <w:fldChar w:fldCharType="end"/>
        </w:r>
      </w:hyperlink>
    </w:p>
    <w:p w14:paraId="0D360D5E" w14:textId="499AA1C4" w:rsidR="000F2FFB" w:rsidRDefault="000F2FFB">
      <w:pPr>
        <w:pStyle w:val="TJ1"/>
        <w:rPr>
          <w:rFonts w:asciiTheme="minorHAnsi" w:eastAsiaTheme="minorEastAsia" w:hAnsiTheme="minorHAnsi" w:cstheme="minorBidi"/>
          <w:b w:val="0"/>
          <w:noProof/>
          <w:sz w:val="22"/>
          <w:szCs w:val="22"/>
          <w:lang w:eastAsia="hu-HU"/>
        </w:rPr>
      </w:pPr>
      <w:hyperlink w:anchor="_Toc121149136" w:history="1">
        <w:r w:rsidRPr="007A172D">
          <w:rPr>
            <w:rStyle w:val="Hiperhivatkozs"/>
            <w:noProof/>
          </w:rPr>
          <w:t>1 Bevezetés</w:t>
        </w:r>
        <w:r>
          <w:rPr>
            <w:noProof/>
            <w:webHidden/>
          </w:rPr>
          <w:tab/>
        </w:r>
        <w:r>
          <w:rPr>
            <w:noProof/>
            <w:webHidden/>
          </w:rPr>
          <w:fldChar w:fldCharType="begin"/>
        </w:r>
        <w:r>
          <w:rPr>
            <w:noProof/>
            <w:webHidden/>
          </w:rPr>
          <w:instrText xml:space="preserve"> PAGEREF _Toc121149136 \h </w:instrText>
        </w:r>
        <w:r>
          <w:rPr>
            <w:noProof/>
            <w:webHidden/>
          </w:rPr>
        </w:r>
        <w:r>
          <w:rPr>
            <w:noProof/>
            <w:webHidden/>
          </w:rPr>
          <w:fldChar w:fldCharType="separate"/>
        </w:r>
        <w:r>
          <w:rPr>
            <w:noProof/>
            <w:webHidden/>
          </w:rPr>
          <w:t>7</w:t>
        </w:r>
        <w:r>
          <w:rPr>
            <w:noProof/>
            <w:webHidden/>
          </w:rPr>
          <w:fldChar w:fldCharType="end"/>
        </w:r>
      </w:hyperlink>
    </w:p>
    <w:p w14:paraId="6DAB756F" w14:textId="333455F3"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37" w:history="1">
        <w:r w:rsidRPr="007A172D">
          <w:rPr>
            <w:rStyle w:val="Hiperhivatkozs"/>
            <w:noProof/>
          </w:rPr>
          <w:t>1.1 Emberek mozgásának segítése</w:t>
        </w:r>
        <w:r>
          <w:rPr>
            <w:noProof/>
            <w:webHidden/>
          </w:rPr>
          <w:tab/>
        </w:r>
        <w:r>
          <w:rPr>
            <w:noProof/>
            <w:webHidden/>
          </w:rPr>
          <w:fldChar w:fldCharType="begin"/>
        </w:r>
        <w:r>
          <w:rPr>
            <w:noProof/>
            <w:webHidden/>
          </w:rPr>
          <w:instrText xml:space="preserve"> PAGEREF _Toc121149137 \h </w:instrText>
        </w:r>
        <w:r>
          <w:rPr>
            <w:noProof/>
            <w:webHidden/>
          </w:rPr>
        </w:r>
        <w:r>
          <w:rPr>
            <w:noProof/>
            <w:webHidden/>
          </w:rPr>
          <w:fldChar w:fldCharType="separate"/>
        </w:r>
        <w:r>
          <w:rPr>
            <w:noProof/>
            <w:webHidden/>
          </w:rPr>
          <w:t>8</w:t>
        </w:r>
        <w:r>
          <w:rPr>
            <w:noProof/>
            <w:webHidden/>
          </w:rPr>
          <w:fldChar w:fldCharType="end"/>
        </w:r>
      </w:hyperlink>
    </w:p>
    <w:p w14:paraId="65C51C8E" w14:textId="5FE3611E"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38" w:history="1">
        <w:r w:rsidRPr="007A172D">
          <w:rPr>
            <w:rStyle w:val="Hiperhivatkozs"/>
            <w:noProof/>
          </w:rPr>
          <w:t>1.2 Tűzvédelmi szempontok</w:t>
        </w:r>
        <w:r>
          <w:rPr>
            <w:noProof/>
            <w:webHidden/>
          </w:rPr>
          <w:tab/>
        </w:r>
        <w:r>
          <w:rPr>
            <w:noProof/>
            <w:webHidden/>
          </w:rPr>
          <w:fldChar w:fldCharType="begin"/>
        </w:r>
        <w:r>
          <w:rPr>
            <w:noProof/>
            <w:webHidden/>
          </w:rPr>
          <w:instrText xml:space="preserve"> PAGEREF _Toc121149138 \h </w:instrText>
        </w:r>
        <w:r>
          <w:rPr>
            <w:noProof/>
            <w:webHidden/>
          </w:rPr>
        </w:r>
        <w:r>
          <w:rPr>
            <w:noProof/>
            <w:webHidden/>
          </w:rPr>
          <w:fldChar w:fldCharType="separate"/>
        </w:r>
        <w:r>
          <w:rPr>
            <w:noProof/>
            <w:webHidden/>
          </w:rPr>
          <w:t>8</w:t>
        </w:r>
        <w:r>
          <w:rPr>
            <w:noProof/>
            <w:webHidden/>
          </w:rPr>
          <w:fldChar w:fldCharType="end"/>
        </w:r>
      </w:hyperlink>
    </w:p>
    <w:p w14:paraId="55E56FE4" w14:textId="0F6F607D"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39" w:history="1">
        <w:r w:rsidRPr="007A172D">
          <w:rPr>
            <w:rStyle w:val="Hiperhivatkozs"/>
            <w:noProof/>
          </w:rPr>
          <w:t>1.3 A feladat</w:t>
        </w:r>
        <w:r>
          <w:rPr>
            <w:noProof/>
            <w:webHidden/>
          </w:rPr>
          <w:tab/>
        </w:r>
        <w:r>
          <w:rPr>
            <w:noProof/>
            <w:webHidden/>
          </w:rPr>
          <w:fldChar w:fldCharType="begin"/>
        </w:r>
        <w:r>
          <w:rPr>
            <w:noProof/>
            <w:webHidden/>
          </w:rPr>
          <w:instrText xml:space="preserve"> PAGEREF _Toc121149139 \h </w:instrText>
        </w:r>
        <w:r>
          <w:rPr>
            <w:noProof/>
            <w:webHidden/>
          </w:rPr>
        </w:r>
        <w:r>
          <w:rPr>
            <w:noProof/>
            <w:webHidden/>
          </w:rPr>
          <w:fldChar w:fldCharType="separate"/>
        </w:r>
        <w:r>
          <w:rPr>
            <w:noProof/>
            <w:webHidden/>
          </w:rPr>
          <w:t>10</w:t>
        </w:r>
        <w:r>
          <w:rPr>
            <w:noProof/>
            <w:webHidden/>
          </w:rPr>
          <w:fldChar w:fldCharType="end"/>
        </w:r>
      </w:hyperlink>
    </w:p>
    <w:p w14:paraId="5E0264C7" w14:textId="77FE6D79"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40" w:history="1">
        <w:r w:rsidRPr="007A172D">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_Toc121149140 \h </w:instrText>
        </w:r>
        <w:r>
          <w:rPr>
            <w:noProof/>
            <w:webHidden/>
          </w:rPr>
        </w:r>
        <w:r>
          <w:rPr>
            <w:noProof/>
            <w:webHidden/>
          </w:rPr>
          <w:fldChar w:fldCharType="separate"/>
        </w:r>
        <w:r>
          <w:rPr>
            <w:noProof/>
            <w:webHidden/>
          </w:rPr>
          <w:t>11</w:t>
        </w:r>
        <w:r>
          <w:rPr>
            <w:noProof/>
            <w:webHidden/>
          </w:rPr>
          <w:fldChar w:fldCharType="end"/>
        </w:r>
      </w:hyperlink>
    </w:p>
    <w:p w14:paraId="1CE1162A" w14:textId="402F8827"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1" w:history="1">
        <w:r w:rsidRPr="007A172D">
          <w:rPr>
            <w:rStyle w:val="Hiperhivatkozs"/>
            <w:noProof/>
          </w:rPr>
          <w:t>1.4.1 Programozási környezet megválasztása</w:t>
        </w:r>
        <w:r>
          <w:rPr>
            <w:noProof/>
            <w:webHidden/>
          </w:rPr>
          <w:tab/>
        </w:r>
        <w:r>
          <w:rPr>
            <w:noProof/>
            <w:webHidden/>
          </w:rPr>
          <w:fldChar w:fldCharType="begin"/>
        </w:r>
        <w:r>
          <w:rPr>
            <w:noProof/>
            <w:webHidden/>
          </w:rPr>
          <w:instrText xml:space="preserve"> PAGEREF _Toc121149141 \h </w:instrText>
        </w:r>
        <w:r>
          <w:rPr>
            <w:noProof/>
            <w:webHidden/>
          </w:rPr>
        </w:r>
        <w:r>
          <w:rPr>
            <w:noProof/>
            <w:webHidden/>
          </w:rPr>
          <w:fldChar w:fldCharType="separate"/>
        </w:r>
        <w:r>
          <w:rPr>
            <w:noProof/>
            <w:webHidden/>
          </w:rPr>
          <w:t>11</w:t>
        </w:r>
        <w:r>
          <w:rPr>
            <w:noProof/>
            <w:webHidden/>
          </w:rPr>
          <w:fldChar w:fldCharType="end"/>
        </w:r>
      </w:hyperlink>
    </w:p>
    <w:p w14:paraId="021C0401" w14:textId="5EF402D5"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2" w:history="1">
        <w:r w:rsidRPr="007A172D">
          <w:rPr>
            <w:rStyle w:val="Hiperhivatkozs"/>
            <w:noProof/>
          </w:rPr>
          <w:t>1.4.2 Útvonal keresés</w:t>
        </w:r>
        <w:r>
          <w:rPr>
            <w:noProof/>
            <w:webHidden/>
          </w:rPr>
          <w:tab/>
        </w:r>
        <w:r>
          <w:rPr>
            <w:noProof/>
            <w:webHidden/>
          </w:rPr>
          <w:fldChar w:fldCharType="begin"/>
        </w:r>
        <w:r>
          <w:rPr>
            <w:noProof/>
            <w:webHidden/>
          </w:rPr>
          <w:instrText xml:space="preserve"> PAGEREF _Toc121149142 \h </w:instrText>
        </w:r>
        <w:r>
          <w:rPr>
            <w:noProof/>
            <w:webHidden/>
          </w:rPr>
        </w:r>
        <w:r>
          <w:rPr>
            <w:noProof/>
            <w:webHidden/>
          </w:rPr>
          <w:fldChar w:fldCharType="separate"/>
        </w:r>
        <w:r>
          <w:rPr>
            <w:noProof/>
            <w:webHidden/>
          </w:rPr>
          <w:t>12</w:t>
        </w:r>
        <w:r>
          <w:rPr>
            <w:noProof/>
            <w:webHidden/>
          </w:rPr>
          <w:fldChar w:fldCharType="end"/>
        </w:r>
      </w:hyperlink>
    </w:p>
    <w:p w14:paraId="07D25D6E" w14:textId="690DABAF"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3" w:history="1">
        <w:r w:rsidRPr="007A172D">
          <w:rPr>
            <w:rStyle w:val="Hiperhivatkozs"/>
            <w:noProof/>
          </w:rPr>
          <w:t>1.4.3 Dijkstra algoritmus</w:t>
        </w:r>
        <w:r>
          <w:rPr>
            <w:noProof/>
            <w:webHidden/>
          </w:rPr>
          <w:tab/>
        </w:r>
        <w:r>
          <w:rPr>
            <w:noProof/>
            <w:webHidden/>
          </w:rPr>
          <w:fldChar w:fldCharType="begin"/>
        </w:r>
        <w:r>
          <w:rPr>
            <w:noProof/>
            <w:webHidden/>
          </w:rPr>
          <w:instrText xml:space="preserve"> PAGEREF _Toc121149143 \h </w:instrText>
        </w:r>
        <w:r>
          <w:rPr>
            <w:noProof/>
            <w:webHidden/>
          </w:rPr>
        </w:r>
        <w:r>
          <w:rPr>
            <w:noProof/>
            <w:webHidden/>
          </w:rPr>
          <w:fldChar w:fldCharType="separate"/>
        </w:r>
        <w:r>
          <w:rPr>
            <w:noProof/>
            <w:webHidden/>
          </w:rPr>
          <w:t>12</w:t>
        </w:r>
        <w:r>
          <w:rPr>
            <w:noProof/>
            <w:webHidden/>
          </w:rPr>
          <w:fldChar w:fldCharType="end"/>
        </w:r>
      </w:hyperlink>
    </w:p>
    <w:p w14:paraId="2C56E7E2" w14:textId="49313EE8"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4" w:history="1">
        <w:r w:rsidRPr="007A172D">
          <w:rPr>
            <w:rStyle w:val="Hiperhivatkozs"/>
            <w:noProof/>
          </w:rPr>
          <w:t>1.4.4 A* algoritmus</w:t>
        </w:r>
        <w:r>
          <w:rPr>
            <w:noProof/>
            <w:webHidden/>
          </w:rPr>
          <w:tab/>
        </w:r>
        <w:r>
          <w:rPr>
            <w:noProof/>
            <w:webHidden/>
          </w:rPr>
          <w:fldChar w:fldCharType="begin"/>
        </w:r>
        <w:r>
          <w:rPr>
            <w:noProof/>
            <w:webHidden/>
          </w:rPr>
          <w:instrText xml:space="preserve"> PAGEREF _Toc121149144 \h </w:instrText>
        </w:r>
        <w:r>
          <w:rPr>
            <w:noProof/>
            <w:webHidden/>
          </w:rPr>
        </w:r>
        <w:r>
          <w:rPr>
            <w:noProof/>
            <w:webHidden/>
          </w:rPr>
          <w:fldChar w:fldCharType="separate"/>
        </w:r>
        <w:r>
          <w:rPr>
            <w:noProof/>
            <w:webHidden/>
          </w:rPr>
          <w:t>14</w:t>
        </w:r>
        <w:r>
          <w:rPr>
            <w:noProof/>
            <w:webHidden/>
          </w:rPr>
          <w:fldChar w:fldCharType="end"/>
        </w:r>
      </w:hyperlink>
    </w:p>
    <w:p w14:paraId="1D0A85F0" w14:textId="3B399DD2"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5" w:history="1">
        <w:r w:rsidRPr="007A172D">
          <w:rPr>
            <w:rStyle w:val="Hiperhivatkozs"/>
            <w:noProof/>
          </w:rPr>
          <w:t>1.4.5 Helyszín átalakítása gráffá</w:t>
        </w:r>
        <w:r>
          <w:rPr>
            <w:noProof/>
            <w:webHidden/>
          </w:rPr>
          <w:tab/>
        </w:r>
        <w:r>
          <w:rPr>
            <w:noProof/>
            <w:webHidden/>
          </w:rPr>
          <w:fldChar w:fldCharType="begin"/>
        </w:r>
        <w:r>
          <w:rPr>
            <w:noProof/>
            <w:webHidden/>
          </w:rPr>
          <w:instrText xml:space="preserve"> PAGEREF _Toc121149145 \h </w:instrText>
        </w:r>
        <w:r>
          <w:rPr>
            <w:noProof/>
            <w:webHidden/>
          </w:rPr>
        </w:r>
        <w:r>
          <w:rPr>
            <w:noProof/>
            <w:webHidden/>
          </w:rPr>
          <w:fldChar w:fldCharType="separate"/>
        </w:r>
        <w:r>
          <w:rPr>
            <w:noProof/>
            <w:webHidden/>
          </w:rPr>
          <w:t>16</w:t>
        </w:r>
        <w:r>
          <w:rPr>
            <w:noProof/>
            <w:webHidden/>
          </w:rPr>
          <w:fldChar w:fldCharType="end"/>
        </w:r>
      </w:hyperlink>
    </w:p>
    <w:p w14:paraId="37C0FF4C" w14:textId="3F38BDD4"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6" w:history="1">
        <w:r w:rsidRPr="007A172D">
          <w:rPr>
            <w:rStyle w:val="Hiperhivatkozs"/>
            <w:noProof/>
          </w:rPr>
          <w:t>1.4.6 Felületeket lefedő gráfok</w:t>
        </w:r>
        <w:r>
          <w:rPr>
            <w:noProof/>
            <w:webHidden/>
          </w:rPr>
          <w:tab/>
        </w:r>
        <w:r>
          <w:rPr>
            <w:noProof/>
            <w:webHidden/>
          </w:rPr>
          <w:fldChar w:fldCharType="begin"/>
        </w:r>
        <w:r>
          <w:rPr>
            <w:noProof/>
            <w:webHidden/>
          </w:rPr>
          <w:instrText xml:space="preserve"> PAGEREF _Toc121149146 \h </w:instrText>
        </w:r>
        <w:r>
          <w:rPr>
            <w:noProof/>
            <w:webHidden/>
          </w:rPr>
        </w:r>
        <w:r>
          <w:rPr>
            <w:noProof/>
            <w:webHidden/>
          </w:rPr>
          <w:fldChar w:fldCharType="separate"/>
        </w:r>
        <w:r>
          <w:rPr>
            <w:noProof/>
            <w:webHidden/>
          </w:rPr>
          <w:t>17</w:t>
        </w:r>
        <w:r>
          <w:rPr>
            <w:noProof/>
            <w:webHidden/>
          </w:rPr>
          <w:fldChar w:fldCharType="end"/>
        </w:r>
      </w:hyperlink>
    </w:p>
    <w:p w14:paraId="020EE429" w14:textId="1EDE5375"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7" w:history="1">
        <w:r w:rsidRPr="007A172D">
          <w:rPr>
            <w:rStyle w:val="Hiperhivatkozs"/>
            <w:noProof/>
          </w:rPr>
          <w:t>1.4.7 Útpont gráf</w:t>
        </w:r>
        <w:r>
          <w:rPr>
            <w:noProof/>
            <w:webHidden/>
          </w:rPr>
          <w:tab/>
        </w:r>
        <w:r>
          <w:rPr>
            <w:noProof/>
            <w:webHidden/>
          </w:rPr>
          <w:fldChar w:fldCharType="begin"/>
        </w:r>
        <w:r>
          <w:rPr>
            <w:noProof/>
            <w:webHidden/>
          </w:rPr>
          <w:instrText xml:space="preserve"> PAGEREF _Toc121149147 \h </w:instrText>
        </w:r>
        <w:r>
          <w:rPr>
            <w:noProof/>
            <w:webHidden/>
          </w:rPr>
        </w:r>
        <w:r>
          <w:rPr>
            <w:noProof/>
            <w:webHidden/>
          </w:rPr>
          <w:fldChar w:fldCharType="separate"/>
        </w:r>
        <w:r>
          <w:rPr>
            <w:noProof/>
            <w:webHidden/>
          </w:rPr>
          <w:t>17</w:t>
        </w:r>
        <w:r>
          <w:rPr>
            <w:noProof/>
            <w:webHidden/>
          </w:rPr>
          <w:fldChar w:fldCharType="end"/>
        </w:r>
      </w:hyperlink>
    </w:p>
    <w:p w14:paraId="1053B717" w14:textId="50736D1C"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8" w:history="1">
        <w:r w:rsidRPr="007A172D">
          <w:rPr>
            <w:rStyle w:val="Hiperhivatkozs"/>
            <w:noProof/>
          </w:rPr>
          <w:t>1.4.8 Navigációs háló</w:t>
        </w:r>
        <w:r>
          <w:rPr>
            <w:noProof/>
            <w:webHidden/>
          </w:rPr>
          <w:tab/>
        </w:r>
        <w:r>
          <w:rPr>
            <w:noProof/>
            <w:webHidden/>
          </w:rPr>
          <w:fldChar w:fldCharType="begin"/>
        </w:r>
        <w:r>
          <w:rPr>
            <w:noProof/>
            <w:webHidden/>
          </w:rPr>
          <w:instrText xml:space="preserve"> PAGEREF _Toc121149148 \h </w:instrText>
        </w:r>
        <w:r>
          <w:rPr>
            <w:noProof/>
            <w:webHidden/>
          </w:rPr>
        </w:r>
        <w:r>
          <w:rPr>
            <w:noProof/>
            <w:webHidden/>
          </w:rPr>
          <w:fldChar w:fldCharType="separate"/>
        </w:r>
        <w:r>
          <w:rPr>
            <w:noProof/>
            <w:webHidden/>
          </w:rPr>
          <w:t>18</w:t>
        </w:r>
        <w:r>
          <w:rPr>
            <w:noProof/>
            <w:webHidden/>
          </w:rPr>
          <w:fldChar w:fldCharType="end"/>
        </w:r>
      </w:hyperlink>
    </w:p>
    <w:p w14:paraId="76A397B0" w14:textId="00CA85D3"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49" w:history="1">
        <w:r w:rsidRPr="007A172D">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_Toc121149149 \h </w:instrText>
        </w:r>
        <w:r>
          <w:rPr>
            <w:noProof/>
            <w:webHidden/>
          </w:rPr>
        </w:r>
        <w:r>
          <w:rPr>
            <w:noProof/>
            <w:webHidden/>
          </w:rPr>
          <w:fldChar w:fldCharType="separate"/>
        </w:r>
        <w:r>
          <w:rPr>
            <w:noProof/>
            <w:webHidden/>
          </w:rPr>
          <w:t>19</w:t>
        </w:r>
        <w:r>
          <w:rPr>
            <w:noProof/>
            <w:webHidden/>
          </w:rPr>
          <w:fldChar w:fldCharType="end"/>
        </w:r>
      </w:hyperlink>
    </w:p>
    <w:p w14:paraId="7CFF43D4" w14:textId="7AFB82CC"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50" w:history="1">
        <w:r w:rsidRPr="007A172D">
          <w:rPr>
            <w:rStyle w:val="Hiperhivatkozs"/>
            <w:noProof/>
          </w:rPr>
          <w:t>1.4.10 Emberek mozgása</w:t>
        </w:r>
        <w:r>
          <w:rPr>
            <w:noProof/>
            <w:webHidden/>
          </w:rPr>
          <w:tab/>
        </w:r>
        <w:r>
          <w:rPr>
            <w:noProof/>
            <w:webHidden/>
          </w:rPr>
          <w:fldChar w:fldCharType="begin"/>
        </w:r>
        <w:r>
          <w:rPr>
            <w:noProof/>
            <w:webHidden/>
          </w:rPr>
          <w:instrText xml:space="preserve"> PAGEREF _Toc121149150 \h </w:instrText>
        </w:r>
        <w:r>
          <w:rPr>
            <w:noProof/>
            <w:webHidden/>
          </w:rPr>
        </w:r>
        <w:r>
          <w:rPr>
            <w:noProof/>
            <w:webHidden/>
          </w:rPr>
          <w:fldChar w:fldCharType="separate"/>
        </w:r>
        <w:r>
          <w:rPr>
            <w:noProof/>
            <w:webHidden/>
          </w:rPr>
          <w:t>20</w:t>
        </w:r>
        <w:r>
          <w:rPr>
            <w:noProof/>
            <w:webHidden/>
          </w:rPr>
          <w:fldChar w:fldCharType="end"/>
        </w:r>
      </w:hyperlink>
    </w:p>
    <w:p w14:paraId="67DA16D2" w14:textId="76750CF7"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51" w:history="1">
        <w:r w:rsidRPr="007A172D">
          <w:rPr>
            <w:rStyle w:val="Hiperhivatkozs"/>
            <w:noProof/>
          </w:rPr>
          <w:t>1.4.11 És amit már nem említek meg</w:t>
        </w:r>
        <w:r>
          <w:rPr>
            <w:noProof/>
            <w:webHidden/>
          </w:rPr>
          <w:tab/>
        </w:r>
        <w:r>
          <w:rPr>
            <w:noProof/>
            <w:webHidden/>
          </w:rPr>
          <w:fldChar w:fldCharType="begin"/>
        </w:r>
        <w:r>
          <w:rPr>
            <w:noProof/>
            <w:webHidden/>
          </w:rPr>
          <w:instrText xml:space="preserve"> PAGEREF _Toc121149151 \h </w:instrText>
        </w:r>
        <w:r>
          <w:rPr>
            <w:noProof/>
            <w:webHidden/>
          </w:rPr>
        </w:r>
        <w:r>
          <w:rPr>
            <w:noProof/>
            <w:webHidden/>
          </w:rPr>
          <w:fldChar w:fldCharType="separate"/>
        </w:r>
        <w:r>
          <w:rPr>
            <w:noProof/>
            <w:webHidden/>
          </w:rPr>
          <w:t>22</w:t>
        </w:r>
        <w:r>
          <w:rPr>
            <w:noProof/>
            <w:webHidden/>
          </w:rPr>
          <w:fldChar w:fldCharType="end"/>
        </w:r>
      </w:hyperlink>
    </w:p>
    <w:p w14:paraId="34AA6B67" w14:textId="368B42E6" w:rsidR="000F2FFB" w:rsidRDefault="000F2FFB">
      <w:pPr>
        <w:pStyle w:val="TJ1"/>
        <w:rPr>
          <w:rFonts w:asciiTheme="minorHAnsi" w:eastAsiaTheme="minorEastAsia" w:hAnsiTheme="minorHAnsi" w:cstheme="minorBidi"/>
          <w:b w:val="0"/>
          <w:noProof/>
          <w:sz w:val="22"/>
          <w:szCs w:val="22"/>
          <w:lang w:eastAsia="hu-HU"/>
        </w:rPr>
      </w:pPr>
      <w:hyperlink w:anchor="_Toc121149152" w:history="1">
        <w:r w:rsidRPr="007A172D">
          <w:rPr>
            <w:rStyle w:val="Hiperhivatkozs"/>
            <w:noProof/>
          </w:rPr>
          <w:t>2 Saját munka bemutatása</w:t>
        </w:r>
        <w:r>
          <w:rPr>
            <w:noProof/>
            <w:webHidden/>
          </w:rPr>
          <w:tab/>
        </w:r>
        <w:r>
          <w:rPr>
            <w:noProof/>
            <w:webHidden/>
          </w:rPr>
          <w:fldChar w:fldCharType="begin"/>
        </w:r>
        <w:r>
          <w:rPr>
            <w:noProof/>
            <w:webHidden/>
          </w:rPr>
          <w:instrText xml:space="preserve"> PAGEREF _Toc121149152 \h </w:instrText>
        </w:r>
        <w:r>
          <w:rPr>
            <w:noProof/>
            <w:webHidden/>
          </w:rPr>
        </w:r>
        <w:r>
          <w:rPr>
            <w:noProof/>
            <w:webHidden/>
          </w:rPr>
          <w:fldChar w:fldCharType="separate"/>
        </w:r>
        <w:r>
          <w:rPr>
            <w:noProof/>
            <w:webHidden/>
          </w:rPr>
          <w:t>23</w:t>
        </w:r>
        <w:r>
          <w:rPr>
            <w:noProof/>
            <w:webHidden/>
          </w:rPr>
          <w:fldChar w:fldCharType="end"/>
        </w:r>
      </w:hyperlink>
    </w:p>
    <w:p w14:paraId="08E72497" w14:textId="22A52E63"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53" w:history="1">
        <w:r w:rsidRPr="007A172D">
          <w:rPr>
            <w:rStyle w:val="Hiperhivatkozs"/>
            <w:noProof/>
          </w:rPr>
          <w:t>2.1 A program elvárt működése</w:t>
        </w:r>
        <w:r>
          <w:rPr>
            <w:noProof/>
            <w:webHidden/>
          </w:rPr>
          <w:tab/>
        </w:r>
        <w:r>
          <w:rPr>
            <w:noProof/>
            <w:webHidden/>
          </w:rPr>
          <w:fldChar w:fldCharType="begin"/>
        </w:r>
        <w:r>
          <w:rPr>
            <w:noProof/>
            <w:webHidden/>
          </w:rPr>
          <w:instrText xml:space="preserve"> PAGEREF _Toc121149153 \h </w:instrText>
        </w:r>
        <w:r>
          <w:rPr>
            <w:noProof/>
            <w:webHidden/>
          </w:rPr>
        </w:r>
        <w:r>
          <w:rPr>
            <w:noProof/>
            <w:webHidden/>
          </w:rPr>
          <w:fldChar w:fldCharType="separate"/>
        </w:r>
        <w:r>
          <w:rPr>
            <w:noProof/>
            <w:webHidden/>
          </w:rPr>
          <w:t>23</w:t>
        </w:r>
        <w:r>
          <w:rPr>
            <w:noProof/>
            <w:webHidden/>
          </w:rPr>
          <w:fldChar w:fldCharType="end"/>
        </w:r>
      </w:hyperlink>
    </w:p>
    <w:p w14:paraId="267363FD" w14:textId="414E59D8"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54" w:history="1">
        <w:r w:rsidRPr="007A172D">
          <w:rPr>
            <w:rStyle w:val="Hiperhivatkozs"/>
            <w:noProof/>
          </w:rPr>
          <w:t>2.2 Emberek ütközésének elkerülése</w:t>
        </w:r>
        <w:r>
          <w:rPr>
            <w:noProof/>
            <w:webHidden/>
          </w:rPr>
          <w:tab/>
        </w:r>
        <w:r>
          <w:rPr>
            <w:noProof/>
            <w:webHidden/>
          </w:rPr>
          <w:fldChar w:fldCharType="begin"/>
        </w:r>
        <w:r>
          <w:rPr>
            <w:noProof/>
            <w:webHidden/>
          </w:rPr>
          <w:instrText xml:space="preserve"> PAGEREF _Toc121149154 \h </w:instrText>
        </w:r>
        <w:r>
          <w:rPr>
            <w:noProof/>
            <w:webHidden/>
          </w:rPr>
        </w:r>
        <w:r>
          <w:rPr>
            <w:noProof/>
            <w:webHidden/>
          </w:rPr>
          <w:fldChar w:fldCharType="separate"/>
        </w:r>
        <w:r>
          <w:rPr>
            <w:noProof/>
            <w:webHidden/>
          </w:rPr>
          <w:t>24</w:t>
        </w:r>
        <w:r>
          <w:rPr>
            <w:noProof/>
            <w:webHidden/>
          </w:rPr>
          <w:fldChar w:fldCharType="end"/>
        </w:r>
      </w:hyperlink>
    </w:p>
    <w:p w14:paraId="33CF9E0D" w14:textId="75D8D34F"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55" w:history="1">
        <w:r w:rsidRPr="007A172D">
          <w:rPr>
            <w:rStyle w:val="Hiperhivatkozs"/>
            <w:noProof/>
          </w:rPr>
          <w:t>2.3 Első program megvalósítása</w:t>
        </w:r>
        <w:r>
          <w:rPr>
            <w:noProof/>
            <w:webHidden/>
          </w:rPr>
          <w:tab/>
        </w:r>
        <w:r>
          <w:rPr>
            <w:noProof/>
            <w:webHidden/>
          </w:rPr>
          <w:fldChar w:fldCharType="begin"/>
        </w:r>
        <w:r>
          <w:rPr>
            <w:noProof/>
            <w:webHidden/>
          </w:rPr>
          <w:instrText xml:space="preserve"> PAGEREF _Toc121149155 \h </w:instrText>
        </w:r>
        <w:r>
          <w:rPr>
            <w:noProof/>
            <w:webHidden/>
          </w:rPr>
        </w:r>
        <w:r>
          <w:rPr>
            <w:noProof/>
            <w:webHidden/>
          </w:rPr>
          <w:fldChar w:fldCharType="separate"/>
        </w:r>
        <w:r>
          <w:rPr>
            <w:noProof/>
            <w:webHidden/>
          </w:rPr>
          <w:t>24</w:t>
        </w:r>
        <w:r>
          <w:rPr>
            <w:noProof/>
            <w:webHidden/>
          </w:rPr>
          <w:fldChar w:fldCharType="end"/>
        </w:r>
      </w:hyperlink>
    </w:p>
    <w:p w14:paraId="3EEF3AF4" w14:textId="5A3BBF70"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56" w:history="1">
        <w:r w:rsidRPr="007A172D">
          <w:rPr>
            <w:rStyle w:val="Hiperhivatkozs"/>
            <w:noProof/>
          </w:rPr>
          <w:t>2.3.1 Első program megvalósítása</w:t>
        </w:r>
        <w:r>
          <w:rPr>
            <w:noProof/>
            <w:webHidden/>
          </w:rPr>
          <w:tab/>
        </w:r>
        <w:r>
          <w:rPr>
            <w:noProof/>
            <w:webHidden/>
          </w:rPr>
          <w:fldChar w:fldCharType="begin"/>
        </w:r>
        <w:r>
          <w:rPr>
            <w:noProof/>
            <w:webHidden/>
          </w:rPr>
          <w:instrText xml:space="preserve"> PAGEREF _Toc121149156 \h </w:instrText>
        </w:r>
        <w:r>
          <w:rPr>
            <w:noProof/>
            <w:webHidden/>
          </w:rPr>
        </w:r>
        <w:r>
          <w:rPr>
            <w:noProof/>
            <w:webHidden/>
          </w:rPr>
          <w:fldChar w:fldCharType="separate"/>
        </w:r>
        <w:r>
          <w:rPr>
            <w:noProof/>
            <w:webHidden/>
          </w:rPr>
          <w:t>25</w:t>
        </w:r>
        <w:r>
          <w:rPr>
            <w:noProof/>
            <w:webHidden/>
          </w:rPr>
          <w:fldChar w:fldCharType="end"/>
        </w:r>
      </w:hyperlink>
    </w:p>
    <w:p w14:paraId="7AB5817F" w14:textId="6A975801"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57" w:history="1">
        <w:r w:rsidRPr="007A172D">
          <w:rPr>
            <w:rStyle w:val="Hiperhivatkozs"/>
            <w:noProof/>
          </w:rPr>
          <w:t>2.3.2 Időegység nagyságának megválasztása</w:t>
        </w:r>
        <w:r>
          <w:rPr>
            <w:noProof/>
            <w:webHidden/>
          </w:rPr>
          <w:tab/>
        </w:r>
        <w:r>
          <w:rPr>
            <w:noProof/>
            <w:webHidden/>
          </w:rPr>
          <w:fldChar w:fldCharType="begin"/>
        </w:r>
        <w:r>
          <w:rPr>
            <w:noProof/>
            <w:webHidden/>
          </w:rPr>
          <w:instrText xml:space="preserve"> PAGEREF _Toc121149157 \h </w:instrText>
        </w:r>
        <w:r>
          <w:rPr>
            <w:noProof/>
            <w:webHidden/>
          </w:rPr>
        </w:r>
        <w:r>
          <w:rPr>
            <w:noProof/>
            <w:webHidden/>
          </w:rPr>
          <w:fldChar w:fldCharType="separate"/>
        </w:r>
        <w:r>
          <w:rPr>
            <w:noProof/>
            <w:webHidden/>
          </w:rPr>
          <w:t>26</w:t>
        </w:r>
        <w:r>
          <w:rPr>
            <w:noProof/>
            <w:webHidden/>
          </w:rPr>
          <w:fldChar w:fldCharType="end"/>
        </w:r>
      </w:hyperlink>
    </w:p>
    <w:p w14:paraId="2035E3B1" w14:textId="1B547FED"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58" w:history="1">
        <w:r w:rsidRPr="007A172D">
          <w:rPr>
            <w:rStyle w:val="Hiperhivatkozs"/>
            <w:noProof/>
          </w:rPr>
          <w:t>2.3.3 Időpillanatonként állapotképek</w:t>
        </w:r>
        <w:r>
          <w:rPr>
            <w:noProof/>
            <w:webHidden/>
          </w:rPr>
          <w:tab/>
        </w:r>
        <w:r>
          <w:rPr>
            <w:noProof/>
            <w:webHidden/>
          </w:rPr>
          <w:fldChar w:fldCharType="begin"/>
        </w:r>
        <w:r>
          <w:rPr>
            <w:noProof/>
            <w:webHidden/>
          </w:rPr>
          <w:instrText xml:space="preserve"> PAGEREF _Toc121149158 \h </w:instrText>
        </w:r>
        <w:r>
          <w:rPr>
            <w:noProof/>
            <w:webHidden/>
          </w:rPr>
        </w:r>
        <w:r>
          <w:rPr>
            <w:noProof/>
            <w:webHidden/>
          </w:rPr>
          <w:fldChar w:fldCharType="separate"/>
        </w:r>
        <w:r>
          <w:rPr>
            <w:noProof/>
            <w:webHidden/>
          </w:rPr>
          <w:t>28</w:t>
        </w:r>
        <w:r>
          <w:rPr>
            <w:noProof/>
            <w:webHidden/>
          </w:rPr>
          <w:fldChar w:fldCharType="end"/>
        </w:r>
      </w:hyperlink>
    </w:p>
    <w:p w14:paraId="4E6CCF32" w14:textId="3D15861E"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59" w:history="1">
        <w:r w:rsidRPr="007A172D">
          <w:rPr>
            <w:rStyle w:val="Hiperhivatkozs"/>
            <w:noProof/>
          </w:rPr>
          <w:t>2.3.4 Falak a játéktérben</w:t>
        </w:r>
        <w:r>
          <w:rPr>
            <w:noProof/>
            <w:webHidden/>
          </w:rPr>
          <w:tab/>
        </w:r>
        <w:r>
          <w:rPr>
            <w:noProof/>
            <w:webHidden/>
          </w:rPr>
          <w:fldChar w:fldCharType="begin"/>
        </w:r>
        <w:r>
          <w:rPr>
            <w:noProof/>
            <w:webHidden/>
          </w:rPr>
          <w:instrText xml:space="preserve"> PAGEREF _Toc121149159 \h </w:instrText>
        </w:r>
        <w:r>
          <w:rPr>
            <w:noProof/>
            <w:webHidden/>
          </w:rPr>
        </w:r>
        <w:r>
          <w:rPr>
            <w:noProof/>
            <w:webHidden/>
          </w:rPr>
          <w:fldChar w:fldCharType="separate"/>
        </w:r>
        <w:r>
          <w:rPr>
            <w:noProof/>
            <w:webHidden/>
          </w:rPr>
          <w:t>29</w:t>
        </w:r>
        <w:r>
          <w:rPr>
            <w:noProof/>
            <w:webHidden/>
          </w:rPr>
          <w:fldChar w:fldCharType="end"/>
        </w:r>
      </w:hyperlink>
    </w:p>
    <w:p w14:paraId="3F559F75" w14:textId="7E627BFB"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0" w:history="1">
        <w:r w:rsidRPr="007A172D">
          <w:rPr>
            <w:rStyle w:val="Hiperhivatkozs"/>
            <w:noProof/>
          </w:rPr>
          <w:t>2.3.5 Ütközések elkerülésének megvalósítása</w:t>
        </w:r>
        <w:r>
          <w:rPr>
            <w:noProof/>
            <w:webHidden/>
          </w:rPr>
          <w:tab/>
        </w:r>
        <w:r>
          <w:rPr>
            <w:noProof/>
            <w:webHidden/>
          </w:rPr>
          <w:fldChar w:fldCharType="begin"/>
        </w:r>
        <w:r>
          <w:rPr>
            <w:noProof/>
            <w:webHidden/>
          </w:rPr>
          <w:instrText xml:space="preserve"> PAGEREF _Toc121149160 \h </w:instrText>
        </w:r>
        <w:r>
          <w:rPr>
            <w:noProof/>
            <w:webHidden/>
          </w:rPr>
        </w:r>
        <w:r>
          <w:rPr>
            <w:noProof/>
            <w:webHidden/>
          </w:rPr>
          <w:fldChar w:fldCharType="separate"/>
        </w:r>
        <w:r>
          <w:rPr>
            <w:noProof/>
            <w:webHidden/>
          </w:rPr>
          <w:t>30</w:t>
        </w:r>
        <w:r>
          <w:rPr>
            <w:noProof/>
            <w:webHidden/>
          </w:rPr>
          <w:fldChar w:fldCharType="end"/>
        </w:r>
      </w:hyperlink>
    </w:p>
    <w:p w14:paraId="52D333BA" w14:textId="0CF05F74"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1" w:history="1">
        <w:r w:rsidRPr="007A172D">
          <w:rPr>
            <w:rStyle w:val="Hiperhivatkozs"/>
            <w:noProof/>
          </w:rPr>
          <w:t>2.3.6 Útvonalkereső algoritmus megalkotás</w:t>
        </w:r>
        <w:r>
          <w:rPr>
            <w:noProof/>
            <w:webHidden/>
          </w:rPr>
          <w:tab/>
        </w:r>
        <w:r>
          <w:rPr>
            <w:noProof/>
            <w:webHidden/>
          </w:rPr>
          <w:fldChar w:fldCharType="begin"/>
        </w:r>
        <w:r>
          <w:rPr>
            <w:noProof/>
            <w:webHidden/>
          </w:rPr>
          <w:instrText xml:space="preserve"> PAGEREF _Toc121149161 \h </w:instrText>
        </w:r>
        <w:r>
          <w:rPr>
            <w:noProof/>
            <w:webHidden/>
          </w:rPr>
        </w:r>
        <w:r>
          <w:rPr>
            <w:noProof/>
            <w:webHidden/>
          </w:rPr>
          <w:fldChar w:fldCharType="separate"/>
        </w:r>
        <w:r>
          <w:rPr>
            <w:noProof/>
            <w:webHidden/>
          </w:rPr>
          <w:t>30</w:t>
        </w:r>
        <w:r>
          <w:rPr>
            <w:noProof/>
            <w:webHidden/>
          </w:rPr>
          <w:fldChar w:fldCharType="end"/>
        </w:r>
      </w:hyperlink>
    </w:p>
    <w:p w14:paraId="0B7459D0" w14:textId="16AAC432"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2" w:history="1">
        <w:r w:rsidRPr="007A172D">
          <w:rPr>
            <w:rStyle w:val="Hiperhivatkozs"/>
            <w:noProof/>
          </w:rPr>
          <w:t>2.3.7 Megmaradt problémák orvoslása</w:t>
        </w:r>
        <w:r>
          <w:rPr>
            <w:noProof/>
            <w:webHidden/>
          </w:rPr>
          <w:tab/>
        </w:r>
        <w:r>
          <w:rPr>
            <w:noProof/>
            <w:webHidden/>
          </w:rPr>
          <w:fldChar w:fldCharType="begin"/>
        </w:r>
        <w:r>
          <w:rPr>
            <w:noProof/>
            <w:webHidden/>
          </w:rPr>
          <w:instrText xml:space="preserve"> PAGEREF _Toc121149162 \h </w:instrText>
        </w:r>
        <w:r>
          <w:rPr>
            <w:noProof/>
            <w:webHidden/>
          </w:rPr>
        </w:r>
        <w:r>
          <w:rPr>
            <w:noProof/>
            <w:webHidden/>
          </w:rPr>
          <w:fldChar w:fldCharType="separate"/>
        </w:r>
        <w:r>
          <w:rPr>
            <w:noProof/>
            <w:webHidden/>
          </w:rPr>
          <w:t>32</w:t>
        </w:r>
        <w:r>
          <w:rPr>
            <w:noProof/>
            <w:webHidden/>
          </w:rPr>
          <w:fldChar w:fldCharType="end"/>
        </w:r>
      </w:hyperlink>
    </w:p>
    <w:p w14:paraId="09A641FB" w14:textId="3B1D0CC1"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3" w:history="1">
        <w:r w:rsidRPr="007A172D">
          <w:rPr>
            <w:rStyle w:val="Hiperhivatkozs"/>
            <w:noProof/>
          </w:rPr>
          <w:t>2.3.8 Első program eredménye</w:t>
        </w:r>
        <w:r>
          <w:rPr>
            <w:noProof/>
            <w:webHidden/>
          </w:rPr>
          <w:tab/>
        </w:r>
        <w:r>
          <w:rPr>
            <w:noProof/>
            <w:webHidden/>
          </w:rPr>
          <w:fldChar w:fldCharType="begin"/>
        </w:r>
        <w:r>
          <w:rPr>
            <w:noProof/>
            <w:webHidden/>
          </w:rPr>
          <w:instrText xml:space="preserve"> PAGEREF _Toc121149163 \h </w:instrText>
        </w:r>
        <w:r>
          <w:rPr>
            <w:noProof/>
            <w:webHidden/>
          </w:rPr>
        </w:r>
        <w:r>
          <w:rPr>
            <w:noProof/>
            <w:webHidden/>
          </w:rPr>
          <w:fldChar w:fldCharType="separate"/>
        </w:r>
        <w:r>
          <w:rPr>
            <w:noProof/>
            <w:webHidden/>
          </w:rPr>
          <w:t>32</w:t>
        </w:r>
        <w:r>
          <w:rPr>
            <w:noProof/>
            <w:webHidden/>
          </w:rPr>
          <w:fldChar w:fldCharType="end"/>
        </w:r>
      </w:hyperlink>
    </w:p>
    <w:p w14:paraId="4A3DDD40" w14:textId="7FA14439"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64" w:history="1">
        <w:r w:rsidRPr="007A172D">
          <w:rPr>
            <w:rStyle w:val="Hiperhivatkozs"/>
            <w:noProof/>
          </w:rPr>
          <w:t>2.4 Második program</w:t>
        </w:r>
        <w:r>
          <w:rPr>
            <w:noProof/>
            <w:webHidden/>
          </w:rPr>
          <w:tab/>
        </w:r>
        <w:r>
          <w:rPr>
            <w:noProof/>
            <w:webHidden/>
          </w:rPr>
          <w:fldChar w:fldCharType="begin"/>
        </w:r>
        <w:r>
          <w:rPr>
            <w:noProof/>
            <w:webHidden/>
          </w:rPr>
          <w:instrText xml:space="preserve"> PAGEREF _Toc121149164 \h </w:instrText>
        </w:r>
        <w:r>
          <w:rPr>
            <w:noProof/>
            <w:webHidden/>
          </w:rPr>
        </w:r>
        <w:r>
          <w:rPr>
            <w:noProof/>
            <w:webHidden/>
          </w:rPr>
          <w:fldChar w:fldCharType="separate"/>
        </w:r>
        <w:r>
          <w:rPr>
            <w:noProof/>
            <w:webHidden/>
          </w:rPr>
          <w:t>32</w:t>
        </w:r>
        <w:r>
          <w:rPr>
            <w:noProof/>
            <w:webHidden/>
          </w:rPr>
          <w:fldChar w:fldCharType="end"/>
        </w:r>
      </w:hyperlink>
    </w:p>
    <w:p w14:paraId="425DBA64" w14:textId="4D5EE570"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5" w:history="1">
        <w:r w:rsidRPr="007A172D">
          <w:rPr>
            <w:rStyle w:val="Hiperhivatkozs"/>
            <w:noProof/>
          </w:rPr>
          <w:t>2.4.1 Navigációs hálót határoló síkidomok létrehozása</w:t>
        </w:r>
        <w:r>
          <w:rPr>
            <w:noProof/>
            <w:webHidden/>
          </w:rPr>
          <w:tab/>
        </w:r>
        <w:r>
          <w:rPr>
            <w:noProof/>
            <w:webHidden/>
          </w:rPr>
          <w:fldChar w:fldCharType="begin"/>
        </w:r>
        <w:r>
          <w:rPr>
            <w:noProof/>
            <w:webHidden/>
          </w:rPr>
          <w:instrText xml:space="preserve"> PAGEREF _Toc121149165 \h </w:instrText>
        </w:r>
        <w:r>
          <w:rPr>
            <w:noProof/>
            <w:webHidden/>
          </w:rPr>
        </w:r>
        <w:r>
          <w:rPr>
            <w:noProof/>
            <w:webHidden/>
          </w:rPr>
          <w:fldChar w:fldCharType="separate"/>
        </w:r>
        <w:r>
          <w:rPr>
            <w:noProof/>
            <w:webHidden/>
          </w:rPr>
          <w:t>33</w:t>
        </w:r>
        <w:r>
          <w:rPr>
            <w:noProof/>
            <w:webHidden/>
          </w:rPr>
          <w:fldChar w:fldCharType="end"/>
        </w:r>
      </w:hyperlink>
    </w:p>
    <w:p w14:paraId="20C45583" w14:textId="5343ABC8"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6" w:history="1">
        <w:r w:rsidRPr="007A172D">
          <w:rPr>
            <w:rStyle w:val="Hiperhivatkozs"/>
            <w:noProof/>
          </w:rPr>
          <w:t>2.4.2 A bejárható tér háromszögekre bontása</w:t>
        </w:r>
        <w:r>
          <w:rPr>
            <w:noProof/>
            <w:webHidden/>
          </w:rPr>
          <w:tab/>
        </w:r>
        <w:r>
          <w:rPr>
            <w:noProof/>
            <w:webHidden/>
          </w:rPr>
          <w:fldChar w:fldCharType="begin"/>
        </w:r>
        <w:r>
          <w:rPr>
            <w:noProof/>
            <w:webHidden/>
          </w:rPr>
          <w:instrText xml:space="preserve"> PAGEREF _Toc121149166 \h </w:instrText>
        </w:r>
        <w:r>
          <w:rPr>
            <w:noProof/>
            <w:webHidden/>
          </w:rPr>
        </w:r>
        <w:r>
          <w:rPr>
            <w:noProof/>
            <w:webHidden/>
          </w:rPr>
          <w:fldChar w:fldCharType="separate"/>
        </w:r>
        <w:r>
          <w:rPr>
            <w:noProof/>
            <w:webHidden/>
          </w:rPr>
          <w:t>34</w:t>
        </w:r>
        <w:r>
          <w:rPr>
            <w:noProof/>
            <w:webHidden/>
          </w:rPr>
          <w:fldChar w:fldCharType="end"/>
        </w:r>
      </w:hyperlink>
    </w:p>
    <w:p w14:paraId="27114B7F" w14:textId="25AA6005"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7" w:history="1">
        <w:r w:rsidRPr="007A172D">
          <w:rPr>
            <w:rStyle w:val="Hiperhivatkozs"/>
            <w:noProof/>
          </w:rPr>
          <w:t>2.4.3 Az előző két rész szobákra bontása és emeletté alakítása</w:t>
        </w:r>
        <w:r>
          <w:rPr>
            <w:noProof/>
            <w:webHidden/>
          </w:rPr>
          <w:tab/>
        </w:r>
        <w:r>
          <w:rPr>
            <w:noProof/>
            <w:webHidden/>
          </w:rPr>
          <w:fldChar w:fldCharType="begin"/>
        </w:r>
        <w:r>
          <w:rPr>
            <w:noProof/>
            <w:webHidden/>
          </w:rPr>
          <w:instrText xml:space="preserve"> PAGEREF _Toc121149167 \h </w:instrText>
        </w:r>
        <w:r>
          <w:rPr>
            <w:noProof/>
            <w:webHidden/>
          </w:rPr>
        </w:r>
        <w:r>
          <w:rPr>
            <w:noProof/>
            <w:webHidden/>
          </w:rPr>
          <w:fldChar w:fldCharType="separate"/>
        </w:r>
        <w:r>
          <w:rPr>
            <w:noProof/>
            <w:webHidden/>
          </w:rPr>
          <w:t>35</w:t>
        </w:r>
        <w:r>
          <w:rPr>
            <w:noProof/>
            <w:webHidden/>
          </w:rPr>
          <w:fldChar w:fldCharType="end"/>
        </w:r>
      </w:hyperlink>
    </w:p>
    <w:p w14:paraId="5D8A16DC" w14:textId="4462DFEC"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8" w:history="1">
        <w:r w:rsidRPr="007A172D">
          <w:rPr>
            <w:rStyle w:val="Hiperhivatkozs"/>
            <w:noProof/>
          </w:rPr>
          <w:t>2.4.4 Nyilatkozat</w:t>
        </w:r>
        <w:r>
          <w:rPr>
            <w:noProof/>
            <w:webHidden/>
          </w:rPr>
          <w:tab/>
        </w:r>
        <w:r>
          <w:rPr>
            <w:noProof/>
            <w:webHidden/>
          </w:rPr>
          <w:fldChar w:fldCharType="begin"/>
        </w:r>
        <w:r>
          <w:rPr>
            <w:noProof/>
            <w:webHidden/>
          </w:rPr>
          <w:instrText xml:space="preserve"> PAGEREF _Toc121149168 \h </w:instrText>
        </w:r>
        <w:r>
          <w:rPr>
            <w:noProof/>
            <w:webHidden/>
          </w:rPr>
        </w:r>
        <w:r>
          <w:rPr>
            <w:noProof/>
            <w:webHidden/>
          </w:rPr>
          <w:fldChar w:fldCharType="separate"/>
        </w:r>
        <w:r>
          <w:rPr>
            <w:noProof/>
            <w:webHidden/>
          </w:rPr>
          <w:t>36</w:t>
        </w:r>
        <w:r>
          <w:rPr>
            <w:noProof/>
            <w:webHidden/>
          </w:rPr>
          <w:fldChar w:fldCharType="end"/>
        </w:r>
      </w:hyperlink>
    </w:p>
    <w:p w14:paraId="159BD9F4" w14:textId="57FC145C"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69" w:history="1">
        <w:r w:rsidRPr="007A172D">
          <w:rPr>
            <w:rStyle w:val="Hiperhivatkozs"/>
            <w:noProof/>
          </w:rPr>
          <w:t>2.4.5 Tartalmi összefoglaló</w:t>
        </w:r>
        <w:r>
          <w:rPr>
            <w:noProof/>
            <w:webHidden/>
          </w:rPr>
          <w:tab/>
        </w:r>
        <w:r>
          <w:rPr>
            <w:noProof/>
            <w:webHidden/>
          </w:rPr>
          <w:fldChar w:fldCharType="begin"/>
        </w:r>
        <w:r>
          <w:rPr>
            <w:noProof/>
            <w:webHidden/>
          </w:rPr>
          <w:instrText xml:space="preserve"> PAGEREF _Toc121149169 \h </w:instrText>
        </w:r>
        <w:r>
          <w:rPr>
            <w:noProof/>
            <w:webHidden/>
          </w:rPr>
        </w:r>
        <w:r>
          <w:rPr>
            <w:noProof/>
            <w:webHidden/>
          </w:rPr>
          <w:fldChar w:fldCharType="separate"/>
        </w:r>
        <w:r>
          <w:rPr>
            <w:noProof/>
            <w:webHidden/>
          </w:rPr>
          <w:t>36</w:t>
        </w:r>
        <w:r>
          <w:rPr>
            <w:noProof/>
            <w:webHidden/>
          </w:rPr>
          <w:fldChar w:fldCharType="end"/>
        </w:r>
      </w:hyperlink>
    </w:p>
    <w:p w14:paraId="17052BED" w14:textId="1BF0D109"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0" w:history="1">
        <w:r w:rsidRPr="007A172D">
          <w:rPr>
            <w:rStyle w:val="Hiperhivatkozs"/>
            <w:noProof/>
          </w:rPr>
          <w:t>2.4.6 Bevezetés</w:t>
        </w:r>
        <w:r>
          <w:rPr>
            <w:noProof/>
            <w:webHidden/>
          </w:rPr>
          <w:tab/>
        </w:r>
        <w:r>
          <w:rPr>
            <w:noProof/>
            <w:webHidden/>
          </w:rPr>
          <w:fldChar w:fldCharType="begin"/>
        </w:r>
        <w:r>
          <w:rPr>
            <w:noProof/>
            <w:webHidden/>
          </w:rPr>
          <w:instrText xml:space="preserve"> PAGEREF _Toc121149170 \h </w:instrText>
        </w:r>
        <w:r>
          <w:rPr>
            <w:noProof/>
            <w:webHidden/>
          </w:rPr>
        </w:r>
        <w:r>
          <w:rPr>
            <w:noProof/>
            <w:webHidden/>
          </w:rPr>
          <w:fldChar w:fldCharType="separate"/>
        </w:r>
        <w:r>
          <w:rPr>
            <w:noProof/>
            <w:webHidden/>
          </w:rPr>
          <w:t>36</w:t>
        </w:r>
        <w:r>
          <w:rPr>
            <w:noProof/>
            <w:webHidden/>
          </w:rPr>
          <w:fldChar w:fldCharType="end"/>
        </w:r>
      </w:hyperlink>
    </w:p>
    <w:p w14:paraId="3C72E51C" w14:textId="6221A6BF"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1" w:history="1">
        <w:r w:rsidRPr="007A172D">
          <w:rPr>
            <w:rStyle w:val="Hiperhivatkozs"/>
            <w:noProof/>
          </w:rPr>
          <w:t>2.4.7 Irodalomkutatás, technológiák, hasonló alkotások bemutatása</w:t>
        </w:r>
        <w:r>
          <w:rPr>
            <w:noProof/>
            <w:webHidden/>
          </w:rPr>
          <w:tab/>
        </w:r>
        <w:r>
          <w:rPr>
            <w:noProof/>
            <w:webHidden/>
          </w:rPr>
          <w:fldChar w:fldCharType="begin"/>
        </w:r>
        <w:r>
          <w:rPr>
            <w:noProof/>
            <w:webHidden/>
          </w:rPr>
          <w:instrText xml:space="preserve"> PAGEREF _Toc121149171 \h </w:instrText>
        </w:r>
        <w:r>
          <w:rPr>
            <w:noProof/>
            <w:webHidden/>
          </w:rPr>
        </w:r>
        <w:r>
          <w:rPr>
            <w:noProof/>
            <w:webHidden/>
          </w:rPr>
          <w:fldChar w:fldCharType="separate"/>
        </w:r>
        <w:r>
          <w:rPr>
            <w:noProof/>
            <w:webHidden/>
          </w:rPr>
          <w:t>36</w:t>
        </w:r>
        <w:r>
          <w:rPr>
            <w:noProof/>
            <w:webHidden/>
          </w:rPr>
          <w:fldChar w:fldCharType="end"/>
        </w:r>
      </w:hyperlink>
    </w:p>
    <w:p w14:paraId="1ECC3DFD" w14:textId="08092823"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2" w:history="1">
        <w:r w:rsidRPr="007A172D">
          <w:rPr>
            <w:rStyle w:val="Hiperhivatkozs"/>
            <w:noProof/>
          </w:rPr>
          <w:t>2.4.8 A feladatkiírás pontosítása és részletes elemzése</w:t>
        </w:r>
        <w:r>
          <w:rPr>
            <w:noProof/>
            <w:webHidden/>
          </w:rPr>
          <w:tab/>
        </w:r>
        <w:r>
          <w:rPr>
            <w:noProof/>
            <w:webHidden/>
          </w:rPr>
          <w:fldChar w:fldCharType="begin"/>
        </w:r>
        <w:r>
          <w:rPr>
            <w:noProof/>
            <w:webHidden/>
          </w:rPr>
          <w:instrText xml:space="preserve"> PAGEREF _Toc121149172 \h </w:instrText>
        </w:r>
        <w:r>
          <w:rPr>
            <w:noProof/>
            <w:webHidden/>
          </w:rPr>
        </w:r>
        <w:r>
          <w:rPr>
            <w:noProof/>
            <w:webHidden/>
          </w:rPr>
          <w:fldChar w:fldCharType="separate"/>
        </w:r>
        <w:r>
          <w:rPr>
            <w:noProof/>
            <w:webHidden/>
          </w:rPr>
          <w:t>36</w:t>
        </w:r>
        <w:r>
          <w:rPr>
            <w:noProof/>
            <w:webHidden/>
          </w:rPr>
          <w:fldChar w:fldCharType="end"/>
        </w:r>
      </w:hyperlink>
    </w:p>
    <w:p w14:paraId="1C72CC15" w14:textId="1CE4E919"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3" w:history="1">
        <w:r w:rsidRPr="007A172D">
          <w:rPr>
            <w:rStyle w:val="Hiperhivatkozs"/>
            <w:noProof/>
          </w:rPr>
          <w:t>2.4.9 Önálló munka bemutatása</w:t>
        </w:r>
        <w:r>
          <w:rPr>
            <w:noProof/>
            <w:webHidden/>
          </w:rPr>
          <w:tab/>
        </w:r>
        <w:r>
          <w:rPr>
            <w:noProof/>
            <w:webHidden/>
          </w:rPr>
          <w:fldChar w:fldCharType="begin"/>
        </w:r>
        <w:r>
          <w:rPr>
            <w:noProof/>
            <w:webHidden/>
          </w:rPr>
          <w:instrText xml:space="preserve"> PAGEREF _Toc121149173 \h </w:instrText>
        </w:r>
        <w:r>
          <w:rPr>
            <w:noProof/>
            <w:webHidden/>
          </w:rPr>
        </w:r>
        <w:r>
          <w:rPr>
            <w:noProof/>
            <w:webHidden/>
          </w:rPr>
          <w:fldChar w:fldCharType="separate"/>
        </w:r>
        <w:r>
          <w:rPr>
            <w:noProof/>
            <w:webHidden/>
          </w:rPr>
          <w:t>36</w:t>
        </w:r>
        <w:r>
          <w:rPr>
            <w:noProof/>
            <w:webHidden/>
          </w:rPr>
          <w:fldChar w:fldCharType="end"/>
        </w:r>
      </w:hyperlink>
    </w:p>
    <w:p w14:paraId="7B0C0BCE" w14:textId="6EEE7190"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4" w:history="1">
        <w:r w:rsidRPr="007A172D">
          <w:rPr>
            <w:rStyle w:val="Hiperhivatkozs"/>
            <w:noProof/>
          </w:rPr>
          <w:t>2.4.10 Önálló munka értékelése, mérések, eredmények bemutatása</w:t>
        </w:r>
        <w:r>
          <w:rPr>
            <w:noProof/>
            <w:webHidden/>
          </w:rPr>
          <w:tab/>
        </w:r>
        <w:r>
          <w:rPr>
            <w:noProof/>
            <w:webHidden/>
          </w:rPr>
          <w:fldChar w:fldCharType="begin"/>
        </w:r>
        <w:r>
          <w:rPr>
            <w:noProof/>
            <w:webHidden/>
          </w:rPr>
          <w:instrText xml:space="preserve"> PAGEREF _Toc121149174 \h </w:instrText>
        </w:r>
        <w:r>
          <w:rPr>
            <w:noProof/>
            <w:webHidden/>
          </w:rPr>
        </w:r>
        <w:r>
          <w:rPr>
            <w:noProof/>
            <w:webHidden/>
          </w:rPr>
          <w:fldChar w:fldCharType="separate"/>
        </w:r>
        <w:r>
          <w:rPr>
            <w:noProof/>
            <w:webHidden/>
          </w:rPr>
          <w:t>36</w:t>
        </w:r>
        <w:r>
          <w:rPr>
            <w:noProof/>
            <w:webHidden/>
          </w:rPr>
          <w:fldChar w:fldCharType="end"/>
        </w:r>
      </w:hyperlink>
    </w:p>
    <w:p w14:paraId="182DD74C" w14:textId="1FA1B986"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5" w:history="1">
        <w:r w:rsidRPr="007A172D">
          <w:rPr>
            <w:rStyle w:val="Hiperhivatkozs"/>
            <w:noProof/>
          </w:rPr>
          <w:t>2.4.11 Összefoglaló</w:t>
        </w:r>
        <w:r>
          <w:rPr>
            <w:noProof/>
            <w:webHidden/>
          </w:rPr>
          <w:tab/>
        </w:r>
        <w:r>
          <w:rPr>
            <w:noProof/>
            <w:webHidden/>
          </w:rPr>
          <w:fldChar w:fldCharType="begin"/>
        </w:r>
        <w:r>
          <w:rPr>
            <w:noProof/>
            <w:webHidden/>
          </w:rPr>
          <w:instrText xml:space="preserve"> PAGEREF _Toc121149175 \h </w:instrText>
        </w:r>
        <w:r>
          <w:rPr>
            <w:noProof/>
            <w:webHidden/>
          </w:rPr>
        </w:r>
        <w:r>
          <w:rPr>
            <w:noProof/>
            <w:webHidden/>
          </w:rPr>
          <w:fldChar w:fldCharType="separate"/>
        </w:r>
        <w:r>
          <w:rPr>
            <w:noProof/>
            <w:webHidden/>
          </w:rPr>
          <w:t>37</w:t>
        </w:r>
        <w:r>
          <w:rPr>
            <w:noProof/>
            <w:webHidden/>
          </w:rPr>
          <w:fldChar w:fldCharType="end"/>
        </w:r>
      </w:hyperlink>
    </w:p>
    <w:p w14:paraId="31A94305" w14:textId="442D1994"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6" w:history="1">
        <w:r w:rsidRPr="007A172D">
          <w:rPr>
            <w:rStyle w:val="Hiperhivatkozs"/>
            <w:noProof/>
          </w:rPr>
          <w:t>2.4.12 Köszönetnyilvánítások</w:t>
        </w:r>
        <w:r>
          <w:rPr>
            <w:noProof/>
            <w:webHidden/>
          </w:rPr>
          <w:tab/>
        </w:r>
        <w:r>
          <w:rPr>
            <w:noProof/>
            <w:webHidden/>
          </w:rPr>
          <w:fldChar w:fldCharType="begin"/>
        </w:r>
        <w:r>
          <w:rPr>
            <w:noProof/>
            <w:webHidden/>
          </w:rPr>
          <w:instrText xml:space="preserve"> PAGEREF _Toc121149176 \h </w:instrText>
        </w:r>
        <w:r>
          <w:rPr>
            <w:noProof/>
            <w:webHidden/>
          </w:rPr>
        </w:r>
        <w:r>
          <w:rPr>
            <w:noProof/>
            <w:webHidden/>
          </w:rPr>
          <w:fldChar w:fldCharType="separate"/>
        </w:r>
        <w:r>
          <w:rPr>
            <w:noProof/>
            <w:webHidden/>
          </w:rPr>
          <w:t>37</w:t>
        </w:r>
        <w:r>
          <w:rPr>
            <w:noProof/>
            <w:webHidden/>
          </w:rPr>
          <w:fldChar w:fldCharType="end"/>
        </w:r>
      </w:hyperlink>
    </w:p>
    <w:p w14:paraId="457CEA70" w14:textId="4DC41DEE"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7" w:history="1">
        <w:r w:rsidRPr="007A172D">
          <w:rPr>
            <w:rStyle w:val="Hiperhivatkozs"/>
            <w:noProof/>
          </w:rPr>
          <w:t>2.4.13 Részletes és pontos irodalomjegyzék</w:t>
        </w:r>
        <w:r>
          <w:rPr>
            <w:noProof/>
            <w:webHidden/>
          </w:rPr>
          <w:tab/>
        </w:r>
        <w:r>
          <w:rPr>
            <w:noProof/>
            <w:webHidden/>
          </w:rPr>
          <w:fldChar w:fldCharType="begin"/>
        </w:r>
        <w:r>
          <w:rPr>
            <w:noProof/>
            <w:webHidden/>
          </w:rPr>
          <w:instrText xml:space="preserve"> PAGEREF _Toc121149177 \h </w:instrText>
        </w:r>
        <w:r>
          <w:rPr>
            <w:noProof/>
            <w:webHidden/>
          </w:rPr>
        </w:r>
        <w:r>
          <w:rPr>
            <w:noProof/>
            <w:webHidden/>
          </w:rPr>
          <w:fldChar w:fldCharType="separate"/>
        </w:r>
        <w:r>
          <w:rPr>
            <w:noProof/>
            <w:webHidden/>
          </w:rPr>
          <w:t>37</w:t>
        </w:r>
        <w:r>
          <w:rPr>
            <w:noProof/>
            <w:webHidden/>
          </w:rPr>
          <w:fldChar w:fldCharType="end"/>
        </w:r>
      </w:hyperlink>
    </w:p>
    <w:p w14:paraId="643A996F" w14:textId="17E7F437"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8" w:history="1">
        <w:r w:rsidRPr="007A172D">
          <w:rPr>
            <w:rStyle w:val="Hiperhivatkozs"/>
            <w:noProof/>
          </w:rPr>
          <w:t>2.4.14 Ábrajegyzék, táblázatjegyzék</w:t>
        </w:r>
        <w:r>
          <w:rPr>
            <w:noProof/>
            <w:webHidden/>
          </w:rPr>
          <w:tab/>
        </w:r>
        <w:r>
          <w:rPr>
            <w:noProof/>
            <w:webHidden/>
          </w:rPr>
          <w:fldChar w:fldCharType="begin"/>
        </w:r>
        <w:r>
          <w:rPr>
            <w:noProof/>
            <w:webHidden/>
          </w:rPr>
          <w:instrText xml:space="preserve"> PAGEREF _Toc121149178 \h </w:instrText>
        </w:r>
        <w:r>
          <w:rPr>
            <w:noProof/>
            <w:webHidden/>
          </w:rPr>
        </w:r>
        <w:r>
          <w:rPr>
            <w:noProof/>
            <w:webHidden/>
          </w:rPr>
          <w:fldChar w:fldCharType="separate"/>
        </w:r>
        <w:r>
          <w:rPr>
            <w:noProof/>
            <w:webHidden/>
          </w:rPr>
          <w:t>37</w:t>
        </w:r>
        <w:r>
          <w:rPr>
            <w:noProof/>
            <w:webHidden/>
          </w:rPr>
          <w:fldChar w:fldCharType="end"/>
        </w:r>
      </w:hyperlink>
    </w:p>
    <w:p w14:paraId="371D33DB" w14:textId="081CEA37"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79" w:history="1">
        <w:r w:rsidRPr="007A172D">
          <w:rPr>
            <w:rStyle w:val="Hiperhivatkozs"/>
            <w:noProof/>
          </w:rPr>
          <w:t>2.4.15 Függelék</w:t>
        </w:r>
        <w:r>
          <w:rPr>
            <w:noProof/>
            <w:webHidden/>
          </w:rPr>
          <w:tab/>
        </w:r>
        <w:r>
          <w:rPr>
            <w:noProof/>
            <w:webHidden/>
          </w:rPr>
          <w:fldChar w:fldCharType="begin"/>
        </w:r>
        <w:r>
          <w:rPr>
            <w:noProof/>
            <w:webHidden/>
          </w:rPr>
          <w:instrText xml:space="preserve"> PAGEREF _Toc121149179 \h </w:instrText>
        </w:r>
        <w:r>
          <w:rPr>
            <w:noProof/>
            <w:webHidden/>
          </w:rPr>
        </w:r>
        <w:r>
          <w:rPr>
            <w:noProof/>
            <w:webHidden/>
          </w:rPr>
          <w:fldChar w:fldCharType="separate"/>
        </w:r>
        <w:r>
          <w:rPr>
            <w:noProof/>
            <w:webHidden/>
          </w:rPr>
          <w:t>37</w:t>
        </w:r>
        <w:r>
          <w:rPr>
            <w:noProof/>
            <w:webHidden/>
          </w:rPr>
          <w:fldChar w:fldCharType="end"/>
        </w:r>
      </w:hyperlink>
    </w:p>
    <w:p w14:paraId="765B2E0C" w14:textId="22CA38BC" w:rsidR="000F2FFB" w:rsidRDefault="000F2FFB">
      <w:pPr>
        <w:pStyle w:val="TJ2"/>
        <w:tabs>
          <w:tab w:val="right" w:leader="dot" w:pos="8494"/>
        </w:tabs>
        <w:rPr>
          <w:rFonts w:asciiTheme="minorHAnsi" w:eastAsiaTheme="minorEastAsia" w:hAnsiTheme="minorHAnsi" w:cstheme="minorBidi"/>
          <w:noProof/>
          <w:sz w:val="22"/>
          <w:szCs w:val="22"/>
          <w:lang w:eastAsia="hu-HU"/>
        </w:rPr>
      </w:pPr>
      <w:hyperlink w:anchor="_Toc121149180" w:history="1">
        <w:r w:rsidRPr="007A172D">
          <w:rPr>
            <w:rStyle w:val="Hiperhivatkozs"/>
            <w:noProof/>
          </w:rPr>
          <w:t>2.5 Egyéb tartalmi elemek</w:t>
        </w:r>
        <w:r>
          <w:rPr>
            <w:noProof/>
            <w:webHidden/>
          </w:rPr>
          <w:tab/>
        </w:r>
        <w:r>
          <w:rPr>
            <w:noProof/>
            <w:webHidden/>
          </w:rPr>
          <w:fldChar w:fldCharType="begin"/>
        </w:r>
        <w:r>
          <w:rPr>
            <w:noProof/>
            <w:webHidden/>
          </w:rPr>
          <w:instrText xml:space="preserve"> PAGEREF _Toc121149180 \h </w:instrText>
        </w:r>
        <w:r>
          <w:rPr>
            <w:noProof/>
            <w:webHidden/>
          </w:rPr>
        </w:r>
        <w:r>
          <w:rPr>
            <w:noProof/>
            <w:webHidden/>
          </w:rPr>
          <w:fldChar w:fldCharType="separate"/>
        </w:r>
        <w:r>
          <w:rPr>
            <w:noProof/>
            <w:webHidden/>
          </w:rPr>
          <w:t>37</w:t>
        </w:r>
        <w:r>
          <w:rPr>
            <w:noProof/>
            <w:webHidden/>
          </w:rPr>
          <w:fldChar w:fldCharType="end"/>
        </w:r>
      </w:hyperlink>
    </w:p>
    <w:p w14:paraId="23028C3B" w14:textId="317AB286"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81" w:history="1">
        <w:r w:rsidRPr="007A172D">
          <w:rPr>
            <w:rStyle w:val="Hiperhivatkozs"/>
            <w:noProof/>
          </w:rPr>
          <w:t>2.5.1 Stílus</w:t>
        </w:r>
        <w:r>
          <w:rPr>
            <w:noProof/>
            <w:webHidden/>
          </w:rPr>
          <w:tab/>
        </w:r>
        <w:r>
          <w:rPr>
            <w:noProof/>
            <w:webHidden/>
          </w:rPr>
          <w:fldChar w:fldCharType="begin"/>
        </w:r>
        <w:r>
          <w:rPr>
            <w:noProof/>
            <w:webHidden/>
          </w:rPr>
          <w:instrText xml:space="preserve"> PAGEREF _Toc121149181 \h </w:instrText>
        </w:r>
        <w:r>
          <w:rPr>
            <w:noProof/>
            <w:webHidden/>
          </w:rPr>
        </w:r>
        <w:r>
          <w:rPr>
            <w:noProof/>
            <w:webHidden/>
          </w:rPr>
          <w:fldChar w:fldCharType="separate"/>
        </w:r>
        <w:r>
          <w:rPr>
            <w:noProof/>
            <w:webHidden/>
          </w:rPr>
          <w:t>37</w:t>
        </w:r>
        <w:r>
          <w:rPr>
            <w:noProof/>
            <w:webHidden/>
          </w:rPr>
          <w:fldChar w:fldCharType="end"/>
        </w:r>
      </w:hyperlink>
    </w:p>
    <w:p w14:paraId="33CA6F4D" w14:textId="2E24E0A0"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82" w:history="1">
        <w:r w:rsidRPr="007A172D">
          <w:rPr>
            <w:rStyle w:val="Hiperhivatkozs"/>
            <w:noProof/>
          </w:rPr>
          <w:t>2.5.2 E/1</w:t>
        </w:r>
        <w:r>
          <w:rPr>
            <w:noProof/>
            <w:webHidden/>
          </w:rPr>
          <w:tab/>
        </w:r>
        <w:r>
          <w:rPr>
            <w:noProof/>
            <w:webHidden/>
          </w:rPr>
          <w:fldChar w:fldCharType="begin"/>
        </w:r>
        <w:r>
          <w:rPr>
            <w:noProof/>
            <w:webHidden/>
          </w:rPr>
          <w:instrText xml:space="preserve"> PAGEREF _Toc121149182 \h </w:instrText>
        </w:r>
        <w:r>
          <w:rPr>
            <w:noProof/>
            <w:webHidden/>
          </w:rPr>
        </w:r>
        <w:r>
          <w:rPr>
            <w:noProof/>
            <w:webHidden/>
          </w:rPr>
          <w:fldChar w:fldCharType="separate"/>
        </w:r>
        <w:r>
          <w:rPr>
            <w:noProof/>
            <w:webHidden/>
          </w:rPr>
          <w:t>37</w:t>
        </w:r>
        <w:r>
          <w:rPr>
            <w:noProof/>
            <w:webHidden/>
          </w:rPr>
          <w:fldChar w:fldCharType="end"/>
        </w:r>
      </w:hyperlink>
    </w:p>
    <w:p w14:paraId="781CBBD4" w14:textId="42EF2FD5"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83" w:history="1">
        <w:r w:rsidRPr="007A172D">
          <w:rPr>
            <w:rStyle w:val="Hiperhivatkozs"/>
            <w:noProof/>
          </w:rPr>
          <w:t>2.5.3 Rövidítések</w:t>
        </w:r>
        <w:r>
          <w:rPr>
            <w:noProof/>
            <w:webHidden/>
          </w:rPr>
          <w:tab/>
        </w:r>
        <w:r>
          <w:rPr>
            <w:noProof/>
            <w:webHidden/>
          </w:rPr>
          <w:fldChar w:fldCharType="begin"/>
        </w:r>
        <w:r>
          <w:rPr>
            <w:noProof/>
            <w:webHidden/>
          </w:rPr>
          <w:instrText xml:space="preserve"> PAGEREF _Toc121149183 \h </w:instrText>
        </w:r>
        <w:r>
          <w:rPr>
            <w:noProof/>
            <w:webHidden/>
          </w:rPr>
        </w:r>
        <w:r>
          <w:rPr>
            <w:noProof/>
            <w:webHidden/>
          </w:rPr>
          <w:fldChar w:fldCharType="separate"/>
        </w:r>
        <w:r>
          <w:rPr>
            <w:noProof/>
            <w:webHidden/>
          </w:rPr>
          <w:t>37</w:t>
        </w:r>
        <w:r>
          <w:rPr>
            <w:noProof/>
            <w:webHidden/>
          </w:rPr>
          <w:fldChar w:fldCharType="end"/>
        </w:r>
      </w:hyperlink>
    </w:p>
    <w:p w14:paraId="015EB293" w14:textId="474B03BA" w:rsidR="000F2FFB" w:rsidRDefault="000F2FFB">
      <w:pPr>
        <w:pStyle w:val="TJ3"/>
        <w:tabs>
          <w:tab w:val="right" w:leader="dot" w:pos="8494"/>
        </w:tabs>
        <w:rPr>
          <w:rFonts w:asciiTheme="minorHAnsi" w:eastAsiaTheme="minorEastAsia" w:hAnsiTheme="minorHAnsi" w:cstheme="minorBidi"/>
          <w:noProof/>
          <w:sz w:val="22"/>
          <w:szCs w:val="22"/>
          <w:lang w:eastAsia="hu-HU"/>
        </w:rPr>
      </w:pPr>
      <w:hyperlink w:anchor="_Toc121149184" w:history="1">
        <w:r w:rsidRPr="007A172D">
          <w:rPr>
            <w:rStyle w:val="Hiperhivatkozs"/>
            <w:noProof/>
          </w:rPr>
          <w:t>2.5.4 Technológia megválasztása</w:t>
        </w:r>
        <w:r>
          <w:rPr>
            <w:noProof/>
            <w:webHidden/>
          </w:rPr>
          <w:tab/>
        </w:r>
        <w:r>
          <w:rPr>
            <w:noProof/>
            <w:webHidden/>
          </w:rPr>
          <w:fldChar w:fldCharType="begin"/>
        </w:r>
        <w:r>
          <w:rPr>
            <w:noProof/>
            <w:webHidden/>
          </w:rPr>
          <w:instrText xml:space="preserve"> PAGEREF _Toc121149184 \h </w:instrText>
        </w:r>
        <w:r>
          <w:rPr>
            <w:noProof/>
            <w:webHidden/>
          </w:rPr>
        </w:r>
        <w:r>
          <w:rPr>
            <w:noProof/>
            <w:webHidden/>
          </w:rPr>
          <w:fldChar w:fldCharType="separate"/>
        </w:r>
        <w:r>
          <w:rPr>
            <w:noProof/>
            <w:webHidden/>
          </w:rPr>
          <w:t>37</w:t>
        </w:r>
        <w:r>
          <w:rPr>
            <w:noProof/>
            <w:webHidden/>
          </w:rPr>
          <w:fldChar w:fldCharType="end"/>
        </w:r>
      </w:hyperlink>
    </w:p>
    <w:p w14:paraId="28F55CF0" w14:textId="3D4B0130" w:rsidR="000F2FFB" w:rsidRDefault="000F2FFB">
      <w:pPr>
        <w:pStyle w:val="TJ1"/>
        <w:rPr>
          <w:rFonts w:asciiTheme="minorHAnsi" w:eastAsiaTheme="minorEastAsia" w:hAnsiTheme="minorHAnsi" w:cstheme="minorBidi"/>
          <w:b w:val="0"/>
          <w:noProof/>
          <w:sz w:val="22"/>
          <w:szCs w:val="22"/>
          <w:lang w:eastAsia="hu-HU"/>
        </w:rPr>
      </w:pPr>
      <w:hyperlink w:anchor="_Toc121149185" w:history="1">
        <w:r w:rsidRPr="007A172D">
          <w:rPr>
            <w:rStyle w:val="Hiperhivatkozs"/>
            <w:noProof/>
          </w:rPr>
          <w:t>3 Irodalomjegyzék</w:t>
        </w:r>
        <w:r>
          <w:rPr>
            <w:noProof/>
            <w:webHidden/>
          </w:rPr>
          <w:tab/>
        </w:r>
        <w:r>
          <w:rPr>
            <w:noProof/>
            <w:webHidden/>
          </w:rPr>
          <w:fldChar w:fldCharType="begin"/>
        </w:r>
        <w:r>
          <w:rPr>
            <w:noProof/>
            <w:webHidden/>
          </w:rPr>
          <w:instrText xml:space="preserve"> PAGEREF _Toc121149185 \h </w:instrText>
        </w:r>
        <w:r>
          <w:rPr>
            <w:noProof/>
            <w:webHidden/>
          </w:rPr>
        </w:r>
        <w:r>
          <w:rPr>
            <w:noProof/>
            <w:webHidden/>
          </w:rPr>
          <w:fldChar w:fldCharType="separate"/>
        </w:r>
        <w:r>
          <w:rPr>
            <w:noProof/>
            <w:webHidden/>
          </w:rPr>
          <w:t>38</w:t>
        </w:r>
        <w:r>
          <w:rPr>
            <w:noProof/>
            <w:webHidden/>
          </w:rPr>
          <w:fldChar w:fldCharType="end"/>
        </w:r>
      </w:hyperlink>
    </w:p>
    <w:p w14:paraId="67FB2B1E" w14:textId="4977E40A" w:rsidR="000F2FFB" w:rsidRDefault="000F2FFB">
      <w:pPr>
        <w:pStyle w:val="TJ1"/>
        <w:rPr>
          <w:rFonts w:asciiTheme="minorHAnsi" w:eastAsiaTheme="minorEastAsia" w:hAnsiTheme="minorHAnsi" w:cstheme="minorBidi"/>
          <w:b w:val="0"/>
          <w:noProof/>
          <w:sz w:val="22"/>
          <w:szCs w:val="22"/>
          <w:lang w:eastAsia="hu-HU"/>
        </w:rPr>
      </w:pPr>
      <w:hyperlink w:anchor="_Toc121149186" w:history="1">
        <w:r w:rsidRPr="007A172D">
          <w:rPr>
            <w:rStyle w:val="Hiperhivatkozs"/>
            <w:noProof/>
          </w:rPr>
          <w:t>Függelék</w:t>
        </w:r>
        <w:r>
          <w:rPr>
            <w:noProof/>
            <w:webHidden/>
          </w:rPr>
          <w:tab/>
        </w:r>
        <w:r>
          <w:rPr>
            <w:noProof/>
            <w:webHidden/>
          </w:rPr>
          <w:fldChar w:fldCharType="begin"/>
        </w:r>
        <w:r>
          <w:rPr>
            <w:noProof/>
            <w:webHidden/>
          </w:rPr>
          <w:instrText xml:space="preserve"> PAGEREF _Toc121149186 \h </w:instrText>
        </w:r>
        <w:r>
          <w:rPr>
            <w:noProof/>
            <w:webHidden/>
          </w:rPr>
        </w:r>
        <w:r>
          <w:rPr>
            <w:noProof/>
            <w:webHidden/>
          </w:rPr>
          <w:fldChar w:fldCharType="separate"/>
        </w:r>
        <w:r>
          <w:rPr>
            <w:noProof/>
            <w:webHidden/>
          </w:rPr>
          <w:t>40</w:t>
        </w:r>
        <w:r>
          <w:rPr>
            <w:noProof/>
            <w:webHidden/>
          </w:rPr>
          <w:fldChar w:fldCharType="end"/>
        </w:r>
      </w:hyperlink>
    </w:p>
    <w:p w14:paraId="45012F29" w14:textId="29B211A0" w:rsidR="00730B3C" w:rsidRDefault="00730B3C">
      <w:r>
        <w:rPr>
          <w:b/>
          <w:bCs/>
        </w:rPr>
        <w:fldChar w:fldCharType="end"/>
      </w:r>
    </w:p>
    <w:p w14:paraId="597B17CD" w14:textId="77777777" w:rsidR="0063585C" w:rsidRPr="00B50CAA" w:rsidRDefault="0063585C" w:rsidP="00D054C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szigorló hallgató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149134"/>
      <w:r w:rsidRPr="00B50CAA">
        <w:lastRenderedPageBreak/>
        <w:t>Összefoglaló</w:t>
      </w:r>
      <w:bookmarkEnd w:id="0"/>
    </w:p>
    <w:p w14:paraId="2E0E5560" w14:textId="77777777" w:rsidR="00630A92" w:rsidRDefault="00630A92" w:rsidP="00630A92">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w:t>
      </w:r>
      <w:r w:rsidR="0003623B">
        <w:t xml:space="preserve">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p>
    <w:p w14:paraId="76EE1937" w14:textId="77777777" w:rsidR="0003623B" w:rsidRDefault="0003623B" w:rsidP="00630A92">
      <w:r>
        <w:t xml:space="preserve">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w:t>
      </w:r>
      <w:r w:rsidR="005334AD">
        <w:t>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14:paraId="274A4EEA" w14:textId="77777777" w:rsidR="005334AD" w:rsidRPr="00D23BFC" w:rsidRDefault="005334AD" w:rsidP="00630A92">
      <w:r>
        <w:t>Az itt átadott ismeretek és szemléletmód nem csupán az aktuális feladatod leküzdésében segíthet, de hosszútávon is számos praktikus fogással bővítheti a szövegszerkesztési és dokumentumkészítési eszköztáradat.</w:t>
      </w:r>
    </w:p>
    <w:p w14:paraId="68C22B44" w14:textId="77777777" w:rsidR="0063585C" w:rsidRDefault="0063585C" w:rsidP="00816BCB">
      <w:pPr>
        <w:pStyle w:val="Fejezetcimszmozsnlkl"/>
      </w:pPr>
      <w:bookmarkStart w:id="1" w:name="_Toc121149135"/>
      <w:proofErr w:type="spellStart"/>
      <w:r w:rsidRPr="00B50CAA">
        <w:lastRenderedPageBreak/>
        <w:t>Abstract</w:t>
      </w:r>
      <w:bookmarkEnd w:id="1"/>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7777777" w:rsidR="001A57BC" w:rsidRDefault="003F5425" w:rsidP="006A1B7F">
      <w:pPr>
        <w:pStyle w:val="Cmsor1"/>
      </w:pPr>
      <w:bookmarkStart w:id="2" w:name="_Toc332797397"/>
      <w:bookmarkStart w:id="3" w:name="_Toc121149136"/>
      <w:r>
        <w:lastRenderedPageBreak/>
        <w:t>Bevezetés</w:t>
      </w:r>
      <w:bookmarkEnd w:id="2"/>
      <w:bookmarkEnd w:id="3"/>
    </w:p>
    <w:p w14:paraId="72B7DAAD" w14:textId="059B71AE" w:rsidR="003A6E14" w:rsidRDefault="00D47B60" w:rsidP="003A6E14">
      <w:r>
        <w:t>Az élet alapvető és szerves</w:t>
      </w:r>
      <w:r w:rsidR="003A6E14">
        <w:t xml:space="preserve"> részét </w:t>
      </w:r>
      <w:proofErr w:type="spellStart"/>
      <w:r w:rsidR="003A6E14">
        <w:t>kép</w:t>
      </w:r>
      <w:r>
        <w:t>zi</w:t>
      </w:r>
      <w:proofErr w:type="spellEnd"/>
      <w:r>
        <w:t xml:space="preserve">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21418DF" w:rsidR="003A6E14" w:rsidRDefault="003A6E14" w:rsidP="003A6E14">
      <w:r>
        <w:t>Fontos, hogy</w:t>
      </w:r>
      <w:r w:rsidR="00D47B60">
        <w:t xml:space="preserve"> az emberek</w:t>
      </w:r>
      <w:r>
        <w:t xml:space="preserve"> </w:t>
      </w:r>
      <w:r w:rsidR="00D47B60">
        <w:t>legyenek egymásra tekintettel</w:t>
      </w:r>
      <w:r>
        <w:t>, ezekben segítenek a normák. Fontos ugyan úgy, hogy a helyzetfelismerő képességük is helye</w:t>
      </w:r>
      <w:r w:rsidR="00E0668B">
        <w:t>s legyen, ehhez figyelniük kell</w:t>
      </w:r>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 xml:space="preserve">milyen lehetőségekre korlátozza a </w:t>
      </w:r>
      <w:proofErr w:type="spellStart"/>
      <w:r w:rsidR="00D47B60">
        <w:t>továbbhaladását</w:t>
      </w:r>
      <w:proofErr w:type="spellEnd"/>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Végtelenül összetett feladat az, hogy egy ember eljusson A pontból B pontba, miközben ezt a hétköznapokban maguk az emberek nem is érzékelik különösebben komplex problémának. pedig számos tény és ok alakítja mozgásukat és viselkedésüket.</w:t>
      </w:r>
    </w:p>
    <w:p w14:paraId="4FEBEBBE" w14:textId="02209C5C" w:rsidR="003A6E14" w:rsidRDefault="003A6E14" w:rsidP="003A6E14">
      <w:r>
        <w:t xml:space="preserve">Informatikában </w:t>
      </w:r>
      <w:r w:rsidR="00E0668B">
        <w:t>ezek a</w:t>
      </w:r>
      <w:r>
        <w:t xml:space="preserve"> problémák </w:t>
      </w:r>
      <w:r w:rsidR="00E0668B">
        <w:t>komplex feladatokká válnak</w:t>
      </w:r>
      <w:r>
        <w:t xml:space="preserve">. 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és hogy akár csak kezdetleges megoldást, modellt készítsünk, ami leírja az emberek – a közlekedésben a járókelők – mozgását.</w:t>
      </w:r>
    </w:p>
    <w:p w14:paraId="30381D09" w14:textId="1EB6F4C6" w:rsidR="009B2EED" w:rsidRDefault="00482158" w:rsidP="009B2EED">
      <w:pPr>
        <w:pStyle w:val="Cmsor2"/>
      </w:pPr>
      <w:bookmarkStart w:id="4" w:name="_Toc121149137"/>
      <w:r>
        <w:lastRenderedPageBreak/>
        <w:t>Emberek mozgásának segítése</w:t>
      </w:r>
      <w:bookmarkEnd w:id="4"/>
    </w:p>
    <w:p w14:paraId="139F612A" w14:textId="05F72ED6"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t>Ennek oka, hogy</w:t>
      </w:r>
      <w:r w:rsidR="003A6E14">
        <w:t xml:space="preserve"> gyakran nincs lehetősége az emberekne</w:t>
      </w:r>
      <w:r>
        <w:t>k</w:t>
      </w:r>
      <w:r w:rsidR="003A6E14">
        <w:t xml:space="preserve"> egy pillantást vetni a környezetre, </w:t>
      </w:r>
      <w:proofErr w:type="spellStart"/>
      <w:r w:rsidR="003A6E14">
        <w:t>esetenként</w:t>
      </w:r>
      <w:proofErr w:type="spellEnd"/>
      <w:r w:rsidR="003A6E14">
        <w:t xml:space="preserve">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w:t>
      </w:r>
      <w:proofErr w:type="gramStart"/>
      <w:r w:rsidR="003A6E14">
        <w:t>egy villamos összeszerelését,</w:t>
      </w:r>
      <w:proofErr w:type="gramEnd"/>
      <w:r w:rsidR="003A6E14">
        <w:t xml:space="preserve">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6BD90F18"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Vagy,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5" w:name="_Toc121149138"/>
      <w:r>
        <w:t>Tűzvédelmi szempontok</w:t>
      </w:r>
      <w:bookmarkEnd w:id="5"/>
    </w:p>
    <w:p w14:paraId="58B90CC1" w14:textId="256CF2A7"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w:t>
      </w:r>
      <w:r w:rsidR="00FC2718">
        <w:lastRenderedPageBreak/>
        <w:t xml:space="preserve">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ezen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7E2142">
            <w:rPr>
              <w:noProof/>
            </w:rPr>
            <w:t xml:space="preserve"> [1]</w:t>
          </w:r>
          <w:r w:rsidR="007441A0">
            <w:fldChar w:fldCharType="end"/>
          </w:r>
        </w:sdtContent>
      </w:sdt>
      <w:r w:rsidR="000655AB">
        <w:t xml:space="preserve"> programja használt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54C3">
      <w:pPr>
        <w:keepNext/>
        <w:jc w:val="left"/>
      </w:pPr>
      <w:r w:rsidRPr="000655AB">
        <w:rPr>
          <w:noProof/>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7594"/>
                    </a:xfrm>
                    <a:prstGeom prst="rect">
                      <a:avLst/>
                    </a:prstGeom>
                  </pic:spPr>
                </pic:pic>
              </a:graphicData>
            </a:graphic>
          </wp:inline>
        </w:drawing>
      </w:r>
    </w:p>
    <w:p w14:paraId="6E766892" w14:textId="61C49AF3" w:rsidR="006E32AC" w:rsidRDefault="00000000" w:rsidP="00D054C3">
      <w:pPr>
        <w:pStyle w:val="Kpalrs"/>
      </w:pPr>
      <w:fldSimple w:instr=" SEQ ábra \* ARABIC ">
        <w:r w:rsidR="000F5E9E">
          <w:rPr>
            <w:noProof/>
          </w:rPr>
          <w:t>1</w:t>
        </w:r>
      </w:fldSimple>
      <w:r w:rsidR="006E32AC">
        <w:t>. ábra</w:t>
      </w:r>
      <w:r w:rsidR="00D054C3">
        <w:t xml:space="preserve"> Egy stadion tűzriadó próbájának szimulálása</w:t>
      </w:r>
      <w:r w:rsidR="00D054C3">
        <w:rPr>
          <w:rStyle w:val="Lbjegyzet-hivatkozs"/>
        </w:rPr>
        <w:footnoteReference w:id="1"/>
      </w:r>
    </w:p>
    <w:p w14:paraId="739FCDB4" w14:textId="46B3340D"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meg a tömegközlekedésen a székek szélessége fontos</w:t>
      </w:r>
      <w:r w:rsidR="00FC2718">
        <w:t xml:space="preserve"> például</w:t>
      </w:r>
      <w:r>
        <w:t>. Kórházak és egyéb közintézmények esetén az akadálymentes közlekedést kötelező megoldani.</w:t>
      </w:r>
    </w:p>
    <w:p w14:paraId="2C3A9EBD" w14:textId="77777777" w:rsidR="006E32AC" w:rsidRDefault="006E32AC" w:rsidP="006E32AC">
      <w:r>
        <w:t xml:space="preserve">Ezzel mind lehet, és </w:t>
      </w:r>
      <w:proofErr w:type="gramStart"/>
      <w:r>
        <w:t>egyes esetekben</w:t>
      </w:r>
      <w:proofErr w:type="gramEnd"/>
      <w:r>
        <w:t xml:space="preserve"> kell is a tervezés során foglalkozni.</w:t>
      </w:r>
    </w:p>
    <w:p w14:paraId="24B32FDC" w14:textId="37F1A7AA" w:rsidR="003A6E14" w:rsidRDefault="003A6E14" w:rsidP="003A6E14">
      <w:r>
        <w:t>Egy olyan programon dolgoztam, ami a járókelők mozgásának szimulációjára alkalmas, főképp, de nem szükségesen csak zárt te</w:t>
      </w:r>
      <w:r w:rsidR="006E32AC">
        <w:t>rekben. Arra használhatón, amivel</w:t>
      </w:r>
      <w:r>
        <w:t xml:space="preserve"> egy adott épületnek egy adott emel</w:t>
      </w:r>
      <w:r w:rsidR="006E32AC">
        <w:t>etéről szerezhetünk információkat. Például</w:t>
      </w:r>
      <w:r>
        <w:t xml:space="preserve"> a </w:t>
      </w:r>
      <w:r>
        <w:lastRenderedPageBreak/>
        <w:t xml:space="preserve">tervezett maximális kapacitás </w:t>
      </w:r>
      <w:proofErr w:type="gramStart"/>
      <w:r>
        <w:t>esetén</w:t>
      </w:r>
      <w:proofErr w:type="gramEnd"/>
      <w:r>
        <w:t xml:space="preserve"> hogy zajlana le egy tűzriadó, vagy csak a hétköznapokban hol okoz fenn</w:t>
      </w:r>
      <w:r w:rsidR="006E32AC">
        <w:t>akadást egy szűkület, mely</w:t>
      </w:r>
      <w:r>
        <w:t xml:space="preserve"> ajtók</w:t>
      </w:r>
      <w:r w:rsidR="006E32AC">
        <w:t>nál vagy sarkoknál</w:t>
      </w:r>
      <w:r>
        <w:t>.</w:t>
      </w:r>
    </w:p>
    <w:p w14:paraId="672C8020" w14:textId="3DD773D6"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privátszféra kiterjedtségükre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44C2AA84" w:rsidR="000F4BAD" w:rsidRDefault="003A6E14" w:rsidP="000F4BAD">
      <w:pPr>
        <w:pStyle w:val="Cmsor2"/>
      </w:pPr>
      <w:bookmarkStart w:id="6" w:name="_Toc121149139"/>
      <w:r>
        <w:t>A</w:t>
      </w:r>
      <w:r w:rsidR="00482158">
        <w:t xml:space="preserve"> feladat</w:t>
      </w:r>
      <w:bookmarkEnd w:id="6"/>
    </w:p>
    <w:p w14:paraId="7CCA6A2C" w14:textId="6FB78A35" w:rsidR="003A6E14" w:rsidRDefault="003A6E14" w:rsidP="003A6E14">
      <w:r>
        <w:t>A feladatom az, hogy alkossak egy olyan programot, amely képes a járókelők mozgásának, azaz a gyalogos közlekedés leszimulálására.</w:t>
      </w:r>
    </w:p>
    <w:p w14:paraId="29F885E0" w14:textId="24BAEFEC" w:rsidR="003A6E14" w:rsidRDefault="003A6E14" w:rsidP="003A6E14">
      <w:r>
        <w:t xml:space="preserve">Kezdetben a feladatom, hogy a problémafelvetéssel és az irodalomkutatással kezdjem. A kettőt szükséges együtt végezni, ugyanis a már meglévő, mások által írt munkákban a problémakör nehézségére gyakran kitérnek. Ennek okán olyan feladatokat és problémákat volt feladatom találni a témán belül, amikkel a </w:t>
      </w:r>
      <w:r w:rsidR="00102BB0">
        <w:t>problémaköröm</w:t>
      </w:r>
      <w:r>
        <w:t xml:space="preserve"> kibővíthetem. Ezt követően folytassam az irodalomkutatást, hogy a kibővített problémakörre találjak már létező megoldásokat, vagy csak segítséget ahhoz, hogy ki tudjak indulni valamiből. Mások munkáit olvasva a program egyes részproblémáinak megoldására próbáljak egyre </w:t>
      </w:r>
      <w:proofErr w:type="gramStart"/>
      <w:r>
        <w:t>több féle</w:t>
      </w:r>
      <w:proofErr w:type="gramEnd"/>
      <w:r>
        <w:t xml:space="preserve"> megközelítést találni, és ezeket </w:t>
      </w:r>
      <w:r w:rsidR="00102BB0">
        <w:t>lehetőleg</w:t>
      </w:r>
      <w:r>
        <w:t xml:space="preserve"> hasonlítsam majd össze, és jussak valami következtetésre.</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A0124CA" w:rsidR="003A6E14" w:rsidRDefault="003A6E14" w:rsidP="003A6E14">
      <w:r>
        <w:lastRenderedPageBreak/>
        <w:t>Tervezés közben teszteljem a megoldásomat gyakran, és ha lehet</w:t>
      </w:r>
      <w:r w:rsidR="00102BB0">
        <w:t>,</w:t>
      </w:r>
      <w:r>
        <w:t xml:space="preserve"> a problémát osszam többrészre, hogy elkülönítve</w:t>
      </w:r>
      <w:r w:rsidR="00102BB0">
        <w:t>,</w:t>
      </w:r>
      <w:r>
        <w:t xml:space="preserve"> a tesztelés csak egy-egy egységre történjen egyszere. Ezzel segítsem azt, hogy a program felépítése legyen egységekre bontva, és megfelelően szervezve. Ezt mind a működőképességért, az áttekinthetőségéért, és a jövőbeli továbbfejlesztési lehetőség fenntartása érdekében tegyem meg.</w:t>
      </w:r>
    </w:p>
    <w:p w14:paraId="773EC532" w14:textId="189A507A" w:rsidR="003A6E14" w:rsidRDefault="00102BB0" w:rsidP="00482158">
      <w:r>
        <w:t>A program elkészít</w:t>
      </w:r>
      <w:r w:rsidR="003A6E14">
        <w:t>ését követően vi</w:t>
      </w:r>
      <w:r>
        <w:t>zsgáljam meg a működését, és teszteljem helyességét</w:t>
      </w:r>
      <w:r w:rsidR="003A6E14">
        <w:t>. A szimuláció paramétereit a valóságnak megfelelően választva vessem össze, hogy az eddigi ismereteinkkel összeegyeztethető</w:t>
      </w:r>
      <w:r>
        <w:t>-e</w:t>
      </w:r>
      <w:r w:rsidR="003A6E14">
        <w:t xml:space="preserve"> az eredmény. Ha nem az elvárt eredmény kapom, viz</w:t>
      </w:r>
      <w:r>
        <w:t>s</w:t>
      </w:r>
      <w:r w:rsidR="003A6E14">
        <w:t xml:space="preserve">gáljam át esetleges hibák után kutatva a programom, vagy indokoljam meg, hogy mi okozhatja </w:t>
      </w:r>
      <w:proofErr w:type="gramStart"/>
      <w:r w:rsidR="003A6E14">
        <w:t>a</w:t>
      </w:r>
      <w:proofErr w:type="gramEnd"/>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w:t>
      </w:r>
      <w:proofErr w:type="spellStart"/>
      <w:r>
        <w:t>paraméterezni</w:t>
      </w:r>
      <w:proofErr w:type="spellEnd"/>
      <w:r>
        <w:t xml:space="preserve">, például ne csak egy előre betáplált területtel, alaprajzzal dolgozzon. Lehessen új alaprajzokat megadni a programban, és lehessen változtatni az emberek főbb paramétereit az adott környezetre jellemző értékekre. </w:t>
      </w:r>
      <w:proofErr w:type="spellStart"/>
      <w:r>
        <w:t>Mindehhez</w:t>
      </w:r>
      <w:proofErr w:type="spellEnd"/>
      <w:r>
        <w:t xml:space="preserve">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7" w:name="_Toc121149140"/>
      <w:r>
        <w:t>Irodalomkutatás és a feladatkör kiterjesztése</w:t>
      </w:r>
      <w:bookmarkEnd w:id="7"/>
    </w:p>
    <w:p w14:paraId="1418A700" w14:textId="4D2808E8" w:rsidR="00CC7DCB" w:rsidRPr="00CC7DCB" w:rsidRDefault="00CC7DCB" w:rsidP="00CC7DCB">
      <w:pPr>
        <w:pStyle w:val="Cmsor3"/>
      </w:pPr>
      <w:bookmarkStart w:id="8" w:name="_Toc121149141"/>
      <w:r>
        <w:t>Programozási környezet megválasztása</w:t>
      </w:r>
      <w:bookmarkEnd w:id="8"/>
    </w:p>
    <w:p w14:paraId="058A2733" w14:textId="07930B5B" w:rsidR="00985F06" w:rsidRDefault="00985F06" w:rsidP="00985F06">
      <w:r>
        <w:t>Kiindulásként a programozási nyelvet kívántam megválasztani</w:t>
      </w:r>
      <w:r w:rsidR="00102BB0">
        <w:t>. Olya nyelvet</w:t>
      </w:r>
      <w:r>
        <w:t>, ami a feladathoz megfelelő és az iparban elterjedt a mai nap is. Egy széleskörben</w:t>
      </w:r>
      <w:r w:rsidR="007441A0">
        <w:t xml:space="preserve"> elterjedt, az számos iparágban</w:t>
      </w:r>
      <w:sdt>
        <w:sdtPr>
          <w:id w:val="-671184999"/>
          <w:citation/>
        </w:sdtPr>
        <w:sdtContent>
          <w:r w:rsidR="007441A0">
            <w:fldChar w:fldCharType="begin"/>
          </w:r>
          <w:r w:rsidR="007441A0">
            <w:instrText xml:space="preserve">CITATION Top22 \l 1038 </w:instrText>
          </w:r>
          <w:r w:rsidR="007441A0">
            <w:fldChar w:fldCharType="separate"/>
          </w:r>
          <w:r w:rsidR="007E2142">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hogy ezen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7E2142">
            <w:rPr>
              <w:noProof/>
            </w:rPr>
            <w:t xml:space="preserve"> [3]</w:t>
          </w:r>
          <w:r w:rsidR="007441A0">
            <w:fldChar w:fldCharType="end"/>
          </w:r>
        </w:sdtContent>
      </w:sdt>
      <w:r>
        <w:t xml:space="preserve"> nyelv mellett. </w:t>
      </w:r>
    </w:p>
    <w:p w14:paraId="14C64223" w14:textId="68E1825C" w:rsidR="00985F06" w:rsidRDefault="00985F06" w:rsidP="00985F06">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7E2142">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w:t>
      </w:r>
      <w:r>
        <w:lastRenderedPageBreak/>
        <w:t xml:space="preserve">funkciókat ellátja, </w:t>
      </w:r>
      <w:r w:rsidR="00102BB0">
        <w:t xml:space="preserve">képes </w:t>
      </w:r>
      <w:r>
        <w:t>egyszerűbb ge</w:t>
      </w:r>
      <w:r w:rsidR="00102BB0">
        <w:t>ometriai alakzatok kirajzolására</w:t>
      </w:r>
      <w:r>
        <w:t>.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149142"/>
      <w:r>
        <w:t>Útvonal keresés</w:t>
      </w:r>
      <w:bookmarkEnd w:id="9"/>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w:t>
      </w:r>
      <w:proofErr w:type="spellStart"/>
      <w:r>
        <w:t>egyedek</w:t>
      </w:r>
      <w:proofErr w:type="spellEnd"/>
      <w:r>
        <w:t>, emberek vagy objektumok a gép által vezérelve eljussanak A pontból B pontba.</w:t>
      </w:r>
    </w:p>
    <w:p w14:paraId="2C8767C1" w14:textId="00A0921B" w:rsidR="00985F06" w:rsidRDefault="00985F06" w:rsidP="00985F06">
      <w:r>
        <w:t>Egy nagyon régi példát említve már több, mint n</w:t>
      </w:r>
      <w:r w:rsidR="004A3CCC">
        <w:t xml:space="preserve">egyven éve alkották meg az első </w:t>
      </w:r>
      <w:r w:rsidR="007441A0">
        <w:t>PAC-MAN</w:t>
      </w:r>
      <w:r w:rsidR="004A3CCC">
        <w:t>-t</w:t>
      </w:r>
      <w:sdt>
        <w:sdtPr>
          <w:id w:val="-735702359"/>
          <w:citation/>
        </w:sdtPr>
        <w:sdtContent>
          <w:r w:rsidR="007441A0">
            <w:fldChar w:fldCharType="begin"/>
          </w:r>
          <w:r w:rsidR="007441A0">
            <w:instrText xml:space="preserve"> CITATION PAC22 \l 1038 </w:instrText>
          </w:r>
          <w:r w:rsidR="007441A0">
            <w:fldChar w:fldCharType="separate"/>
          </w:r>
          <w:r w:rsidR="007E2142">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A szellemek útvonalkeresését </w:t>
      </w:r>
      <w:proofErr w:type="spellStart"/>
      <w:r>
        <w:t>Dijkstra</w:t>
      </w:r>
      <w:proofErr w:type="spellEnd"/>
      <w:r>
        <w:t xml:space="preserve"> algoritmus segí</w:t>
      </w:r>
      <w:r w:rsidR="00D054C3">
        <w:t>tségével is valósíthatták meg.</w:t>
      </w:r>
      <w:sdt>
        <w:sdtPr>
          <w:id w:val="-1178115671"/>
          <w:citation/>
        </w:sdtPr>
        <w:sdtContent>
          <w:r w:rsidR="00D054C3">
            <w:fldChar w:fldCharType="begin"/>
          </w:r>
          <w:r w:rsidR="00D054C3">
            <w:instrText xml:space="preserve"> CITATION Mah10 \l 1038 </w:instrText>
          </w:r>
          <w:r w:rsidR="00D054C3">
            <w:fldChar w:fldCharType="separate"/>
          </w:r>
          <w:r w:rsidR="007E2142">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149143"/>
      <w:proofErr w:type="spellStart"/>
      <w:r>
        <w:t>Dijkstra</w:t>
      </w:r>
      <w:proofErr w:type="spellEnd"/>
      <w:r>
        <w:t xml:space="preserve"> algoritmus</w:t>
      </w:r>
      <w:bookmarkEnd w:id="10"/>
    </w:p>
    <w:p w14:paraId="6AFD5294" w14:textId="3B7D6609" w:rsidR="00985F06" w:rsidRDefault="00985F06" w:rsidP="00985F06">
      <w:r>
        <w:t xml:space="preserve">Az algoritmust a legrövidebb út problémára megoldás. </w:t>
      </w:r>
      <w:proofErr w:type="spellStart"/>
      <w:r>
        <w:t>Edsger</w:t>
      </w:r>
      <w:proofErr w:type="spellEnd"/>
      <w:r>
        <w:t xml:space="preserve"> </w:t>
      </w:r>
      <w:proofErr w:type="spellStart"/>
      <w:r>
        <w:t>W.Dijkstra</w:t>
      </w:r>
      <w:proofErr w:type="spellEnd"/>
      <w:r>
        <w:t xml:space="preserve"> (1930 - 2002) holland matematikustól származik</w:t>
      </w:r>
      <w:r w:rsidR="004A3CCC">
        <w:t xml:space="preserve">. </w:t>
      </w:r>
      <w:r>
        <w:t xml:space="preserve">Az algoritmushoz szükséges egy élsúlyozott gráf és csak abban az esetben működik helyesen, ha minden él súlya nemnegatív. Jelen példánkban nincs erre precedens, így alkalmas megoldás az útvonalkeresésre, továbbá összefüggő is a gráfunk így kevesebb problémát kell megvizsgálnia az algoritmusnak. </w:t>
      </w:r>
    </w:p>
    <w:p w14:paraId="37495F84" w14:textId="04D758A2" w:rsidR="004A3CCC" w:rsidRDefault="00985F06" w:rsidP="00A5354A">
      <w:r>
        <w:t>Ugyanis a játéktér tekinthető egy négyzetrács hálónak, és ha jobban megnézzük, akkor ezen háló szabad mezőiből tudunk csoportokat alkotni, amelyeket élekként és csúcsokként gráfba tudunk szervezni. Az algoritmus mindig a legrövidebb útvonalat adja vissza a gráfban, és futásideje is kedvező. Az algoritmus egy gráfot használ keresési tereként, és két a csúcsát kezdő</w:t>
      </w:r>
      <w:r w:rsidR="00145CA9">
        <w:t>-</w:t>
      </w:r>
      <w:r>
        <w:t xml:space="preserve"> és végpontként. </w:t>
      </w:r>
      <w:r w:rsidR="00CC7DCB">
        <w:t xml:space="preserve">Az algoritmus kezdetben a </w:t>
      </w:r>
      <w:r w:rsidR="00CC7DCB">
        <w:lastRenderedPageBreak/>
        <w:t>k</w:t>
      </w:r>
      <w:r>
        <w:t xml:space="preserve">ezdő csúcs minden szomszédos csúcsát egy értékkel látja el. Az csúcsba vezető élek súlyát veszi a </w:t>
      </w:r>
      <w:r w:rsidR="00CC7DCB">
        <w:t xml:space="preserve">szomszédos </w:t>
      </w:r>
      <w:r>
        <w:t>csúcsok értékének. Ezt követően kiválasztja azt a csúcsot, amelynek az értéke a legkisebb</w:t>
      </w:r>
      <w:r w:rsidR="00145CA9">
        <w:t xml:space="preserve"> és még nem vizsgálta meg</w:t>
      </w:r>
      <w:r>
        <w:t xml:space="preserve">, és az ő szomszédjainak az értékét úgy adja meg, hogy nem csak a csúcshoz vezető él súlyát veszi figyelembe, hanem </w:t>
      </w:r>
      <w:proofErr w:type="gramStart"/>
      <w:r>
        <w:t>a</w:t>
      </w:r>
      <w:proofErr w:type="gramEnd"/>
      <w:r>
        <w:t xml:space="preserve"> azt is, hogy magának a csúcsnak mekkora az értéke. Azaz a csú</w:t>
      </w:r>
      <w:r w:rsidR="00145CA9">
        <w:t>cshoz vezető út éleinek súlyainak</w:t>
      </w:r>
      <w:r>
        <w:t xml:space="preserve"> mennyi az összege a kezdőpontból</w:t>
      </w:r>
      <w:r w:rsidR="00A5354A">
        <w:t>.</w:t>
      </w:r>
    </w:p>
    <w:p w14:paraId="0E9FE40C" w14:textId="77777777" w:rsidR="00D054C3" w:rsidRDefault="004A3CCC" w:rsidP="00D054C3">
      <w:pPr>
        <w:keepNext/>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000000" w:rsidP="00D054C3">
      <w:pPr>
        <w:pStyle w:val="Kpalrs"/>
      </w:pPr>
      <w:fldSimple w:instr=" SEQ ábra \* ARABIC ">
        <w:r w:rsidR="000F5E9E">
          <w:rPr>
            <w:noProof/>
          </w:rPr>
          <w:t>2</w:t>
        </w:r>
      </w:fldSimple>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w:t>
      </w:r>
      <w:r>
        <w:lastRenderedPageBreak/>
        <w:t xml:space="preserve">kifejtendő csúcsokból már biztosan nem lehet rövidebb utat találni a végpontba, így a feladatát az algoritmus elvégezte, és leállhat. </w:t>
      </w:r>
    </w:p>
    <w:p w14:paraId="2FC8FD4F" w14:textId="5A668381" w:rsidR="00985F06" w:rsidRDefault="00985F06" w:rsidP="00985F06">
      <w:r>
        <w:t>Fontos, hogy ezen algoritmus használata során felfedezett csúcsokhoz el kell tárolni az érték</w:t>
      </w:r>
      <w:r w:rsidR="00145CA9">
        <w:t>ükön kívül a kiszámításuknak módját is,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149144"/>
      <w:r>
        <w:t>A* algoritmus</w:t>
      </w:r>
      <w:bookmarkEnd w:id="11"/>
    </w:p>
    <w:p w14:paraId="797E5879" w14:textId="2EAECAD4" w:rsidR="00985F06" w:rsidRDefault="00985F06" w:rsidP="00985F06">
      <w:r>
        <w:t xml:space="preserve">Ezen algoritmus nagyon közel áll egy </w:t>
      </w:r>
      <w:r w:rsidR="00CC7DCB">
        <w:t>jelenleg is elterjedt</w:t>
      </w:r>
      <w:r>
        <w:t>, a ját</w:t>
      </w:r>
      <w:r w:rsidR="00145CA9">
        <w:t>ékiparban standardnak tekinthető,</w:t>
      </w:r>
      <w:r>
        <w:t xml:space="preserve"> A*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7E2142">
            <w:rPr>
              <w:noProof/>
            </w:rPr>
            <w:t xml:space="preserve"> [7]</w:t>
          </w:r>
          <w:r w:rsidR="002455AC">
            <w:fldChar w:fldCharType="end"/>
          </w:r>
        </w:sdtContent>
      </w:sdt>
      <w:r w:rsidR="00CC7DCB">
        <w:t xml:space="preserve"> </w:t>
      </w:r>
      <w:r>
        <w:t xml:space="preserve">Ennek az algoritmusnak több </w:t>
      </w:r>
      <w:proofErr w:type="spellStart"/>
      <w:r>
        <w:t>átdolgozott</w:t>
      </w:r>
      <w:proofErr w:type="spellEnd"/>
      <w:r>
        <w:t xml:space="preserve">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A*-ot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Az algoritmus abban volt több, és a gyakorlatban a későbbiekben sokkal hatékonyabb, hogy a csúcsokhoz rendelt értéket új heurisztikával adta meg.</w:t>
      </w:r>
      <w:r w:rsidR="00CC7DCB">
        <w:t xml:space="preserve"> </w:t>
      </w:r>
      <w:r>
        <w:t>Az A*-ot akkor lehet használni, ha létezik olyan költség becslést végző függvény, amely a végpont csúcsáig tetszőleg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odáig vezető út éleinek súlyát adjuk meg, hanem külön adjuk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488E220"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algoritmushoz képest.</w:t>
      </w:r>
      <w:r w:rsidR="00CC7DCB">
        <w:t xml:space="preserve"> </w:t>
      </w:r>
      <w:r>
        <w:t xml:space="preserve">Gyakori megoldás </w:t>
      </w:r>
      <w:r w:rsidR="001C2262">
        <w:t>megválasztani</w:t>
      </w:r>
      <w:r>
        <w:t xml:space="preserve"> költség </w:t>
      </w:r>
      <w:r w:rsidR="001C2262">
        <w:t xml:space="preserve">függvények a két csúcs </w:t>
      </w:r>
      <w:r w:rsidR="001C2262">
        <w:lastRenderedPageBreak/>
        <w:t>távolságát</w:t>
      </w:r>
      <w:r>
        <w:t xml:space="preserve"> a térben. Erre lehetőség van olyan esetekben, amikor a gráf csúcsai valamilyen teret írnak le.</w:t>
      </w:r>
      <w:r w:rsidR="00CC7DCB">
        <w:t xml:space="preserve"> </w:t>
      </w:r>
      <w:r>
        <w:t>Ilyen tér például lehet egy olyan gráf, ahol a csúcsok városok, az élek meg a városokat összekötő út hossza. Ekkor a távolságbecslő függvénynek alkalmas megválasztani a városok távolságát légtávolságban.</w:t>
      </w:r>
    </w:p>
    <w:p w14:paraId="0545F36D" w14:textId="617A5EDC" w:rsidR="00985F06" w:rsidRDefault="00985F06" w:rsidP="00985F06">
      <w:r>
        <w:t>PAC-MAN példáját véve az A* nem használható könnyen, mert a játéktér két pont</w:t>
      </w:r>
      <w:r w:rsidR="001C2262">
        <w:t xml:space="preserve">ja között nem lehet könnyen </w:t>
      </w:r>
      <w:r>
        <w:t xml:space="preserve">helyes becslést végezni hasonló módon. </w:t>
      </w:r>
      <w:r w:rsidR="00CC7DCB">
        <w:t xml:space="preserve"> </w:t>
      </w:r>
      <w:r>
        <w:t xml:space="preserve">Ugyanis a vízszintesen középen lévő átjáró a játéktér egyik oldalát összeköti a másik oldalával. </w:t>
      </w:r>
      <w:proofErr w:type="gramStart"/>
      <w:r>
        <w:t>Ekkor</w:t>
      </w:r>
      <w:proofErr w:type="gramEnd"/>
      <w:r>
        <w:t xml:space="preserve"> 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PAC-MAN-nél nem</w:t>
      </w:r>
      <w:r w:rsidR="00CC7DCB">
        <w:t xml:space="preserve"> szükségesen</w:t>
      </w:r>
      <w:r w:rsidR="00985F06">
        <w:t>.</w:t>
      </w:r>
      <w:r w:rsidR="00CC7DCB">
        <w:t xml:space="preserve"> </w:t>
      </w:r>
      <w:r w:rsidR="00985F06">
        <w:t xml:space="preserve">Megjegyezném, hogy az olyan A*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77777777" w:rsidR="002B289C" w:rsidRDefault="00482158" w:rsidP="002B289C">
      <w:pPr>
        <w:keepNext/>
      </w:pPr>
      <w:r>
        <w:pict w14:anchorId="081B2F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25.8pt;height:258.2pt">
            <v:imagedata r:id="rId12" o:title="romanianmap-astar"/>
          </v:shape>
        </w:pict>
      </w:r>
    </w:p>
    <w:p w14:paraId="42033EA7" w14:textId="499633CF" w:rsidR="002B289C" w:rsidRDefault="00000000" w:rsidP="002B289C">
      <w:pPr>
        <w:pStyle w:val="Kpalrs"/>
      </w:pPr>
      <w:fldSimple w:instr=" SEQ ábra \* ARABIC ">
        <w:r w:rsidR="000F5E9E">
          <w:rPr>
            <w:noProof/>
          </w:rPr>
          <w:t>3</w:t>
        </w:r>
      </w:fldSimple>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4A0C790C" w:rsidR="00985F06" w:rsidRDefault="00985F06" w:rsidP="00CC7DCB">
      <w:r>
        <w:lastRenderedPageBreak/>
        <w:t>Azért fej</w:t>
      </w:r>
      <w:r w:rsidR="001C2262">
        <w:t>te</w:t>
      </w:r>
      <w:r>
        <w:t>ttem ki ezen két algoritmust</w:t>
      </w:r>
      <w:r w:rsidR="001C2262">
        <w:t xml:space="preserve"> részletesen,</w:t>
      </w:r>
      <w:r>
        <w:t xml:space="preserve"> mert a kutatás során fontos volt a megismerésük, és a programomban az A* algoritmust számos alkalommal használom</w:t>
      </w:r>
      <w:r w:rsidR="001C2262">
        <w:t xml:space="preserve"> fel</w:t>
      </w:r>
      <w:r>
        <w:t>.</w:t>
      </w:r>
      <w:r w:rsidR="00CC7DCB">
        <w:t xml:space="preserve"> </w:t>
      </w:r>
      <w:r w:rsidR="001C2262">
        <w:t>Azért elterjed az iparban ez</w:t>
      </w:r>
      <w:r>
        <w:t xml:space="preserve"> az algoritmus, mert ha lehet helyes költség becslő függvény találni, akkor az algoritmus hatékonysága kiugróan magas.</w:t>
      </w:r>
      <w:r w:rsidR="005351F1">
        <w:t xml:space="preserve"> A legrövidebb út megoldására alkalmas algoritmusok időbeli komplexitás a csúcsok és az élek számával függenek össze. Az a A*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A* algoritmus. </w:t>
      </w:r>
    </w:p>
    <w:p w14:paraId="2AD3DCBB" w14:textId="29F71D59" w:rsidR="00CC7DCB" w:rsidRDefault="00CC7DCB" w:rsidP="00CC7DCB">
      <w:pPr>
        <w:pStyle w:val="Cmsor3"/>
      </w:pPr>
      <w:bookmarkStart w:id="12" w:name="_Toc121149145"/>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z A*</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és az A*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59571C">
      <w:pPr>
        <w:keepNext/>
        <w:jc w:val="center"/>
      </w:pPr>
      <w:r>
        <w:rPr>
          <w:noProof/>
          <w:lang w:eastAsia="hu-HU"/>
        </w:rPr>
        <w:lastRenderedPageBreak/>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000000" w:rsidP="0059571C">
      <w:pPr>
        <w:pStyle w:val="Kpalrs"/>
      </w:pPr>
      <w:fldSimple w:instr=" SEQ ábra \* ARABIC ">
        <w:r w:rsidR="000F5E9E">
          <w:rPr>
            <w:noProof/>
          </w:rPr>
          <w:t>4</w:t>
        </w:r>
      </w:fldSimple>
      <w:r w:rsidR="002B289C">
        <w:t>. ábra A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149146"/>
      <w:r>
        <w:t>Felületeket lefedő gráfok</w:t>
      </w:r>
      <w:bookmarkEnd w:id="13"/>
    </w:p>
    <w:p w14:paraId="40A455AC" w14:textId="5F1E3472" w:rsidR="00985F06" w:rsidRDefault="00985F06" w:rsidP="00985F0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7E2142">
            <w:rPr>
              <w:noProof/>
            </w:rPr>
            <w:t xml:space="preserve"> [8]</w:t>
          </w:r>
          <w:r w:rsidR="0059571C">
            <w:fldChar w:fldCharType="end"/>
          </w:r>
        </w:sdtContent>
      </w:sdt>
    </w:p>
    <w:p w14:paraId="092526C2" w14:textId="77777777" w:rsidR="000F5E9E" w:rsidRDefault="000F5E9E" w:rsidP="000F5E9E">
      <w:pPr>
        <w:keepNext/>
      </w:pPr>
      <w:r>
        <w:rPr>
          <w:noProof/>
          <w:lang w:eastAsia="hu-HU"/>
        </w:rPr>
        <w:drawing>
          <wp:inline distT="0" distB="0" distL="0" distR="0" wp14:anchorId="5C1DE855" wp14:editId="73FFF5DD">
            <wp:extent cx="5400675" cy="192405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p>
    <w:p w14:paraId="30F68D23" w14:textId="1D5B594C" w:rsidR="000F5E9E" w:rsidRDefault="00000000" w:rsidP="000F5E9E">
      <w:pPr>
        <w:pStyle w:val="Kpalrs"/>
      </w:pPr>
      <w:fldSimple w:instr=" SEQ ábra \* ARABIC ">
        <w:r w:rsidR="000F5E9E">
          <w:rPr>
            <w:noProof/>
          </w:rPr>
          <w:t>5</w:t>
        </w:r>
      </w:fldSimple>
      <w:r w:rsidR="000F5E9E">
        <w:t>. ábra Az útpont gráfot és a navigációs hálót szemléltető kép</w:t>
      </w:r>
    </w:p>
    <w:p w14:paraId="699698DF" w14:textId="18A0E166" w:rsidR="000F2FFB" w:rsidRDefault="000F2FFB" w:rsidP="000F2FFB">
      <w:pPr>
        <w:pStyle w:val="Cmsor3"/>
      </w:pPr>
      <w:bookmarkStart w:id="14" w:name="_Toc121149147"/>
      <w:r>
        <w:t>Útpont gráf</w:t>
      </w:r>
      <w:bookmarkEnd w:id="14"/>
    </w:p>
    <w:p w14:paraId="02F008EF" w14:textId="4F0E105D"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lastRenderedPageBreak/>
        <w:t xml:space="preserve">csúcsok viszont </w:t>
      </w:r>
      <w:r w:rsidR="005351F1">
        <w:t>elnagyolt, de jó</w:t>
      </w:r>
      <w:r>
        <w:t xml:space="preserve"> képet adnak arról, hogy miként lehet bejárni a teret. Lényegében ezen pontokat követve el lehet jutni a</w:t>
      </w:r>
      <w:r w:rsidR="005351F1">
        <w:t>z emelet</w:t>
      </w:r>
      <w:r>
        <w:t xml:space="preserve"> esetében tetszőleges szobából, egy másik szobába.</w:t>
      </w:r>
      <w:r w:rsidR="007F5092">
        <w:t xml:space="preserve"> </w:t>
      </w:r>
      <w:r>
        <w:t xml:space="preserve">Figyelemmel van arra, hogy a gráf élei bejárhatóak legyenek, azokon </w:t>
      </w:r>
      <w:proofErr w:type="spellStart"/>
      <w:r>
        <w:t>végigsétálva</w:t>
      </w:r>
      <w:proofErr w:type="spellEnd"/>
      <w:r>
        <w:t xml:space="preserve"> falba, vagy má</w:t>
      </w:r>
      <w:r w:rsidR="007F5092">
        <w:t xml:space="preserve">s terepobjektumba ne ütközzünk. </w:t>
      </w:r>
      <w:r>
        <w:t>A csúcsai arra alkalmasak, hogy közülük kiválasszu</w:t>
      </w:r>
      <w:r w:rsidR="005351F1">
        <w:t xml:space="preserve">k a legközelebbit hozzánk, és kiválasszuk </w:t>
      </w:r>
      <w:r>
        <w:t>végcélunkhoz is a gráf legközelebbi csúcsát, majd a közöttük kiszámított legrövidebb útvonalat, a gráf adott éleit kövessük.</w:t>
      </w:r>
    </w:p>
    <w:p w14:paraId="4B9D7C8D" w14:textId="2334E5A3"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proofErr w:type="gramStart"/>
      <w:r>
        <w:t>Ugyanis</w:t>
      </w:r>
      <w:proofErr w:type="gramEnd"/>
      <w:r>
        <w:t xml:space="preserve">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tökéletes ilyen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 xml:space="preserve">hibáinak a nagy részét az </w:t>
      </w:r>
      <w:proofErr w:type="spellStart"/>
      <w:r>
        <w:t>képzi</w:t>
      </w:r>
      <w:proofErr w:type="spellEnd"/>
      <w:r>
        <w:t xml:space="preserve">, hogy automatikusan generálni ilyen hálót komplex probléma. </w:t>
      </w:r>
      <w:proofErr w:type="gramStart"/>
      <w:r>
        <w:t>Viszont</w:t>
      </w:r>
      <w:proofErr w:type="gramEnd"/>
      <w:r>
        <w:t xml:space="preserve"> ha sikerül, akkor kifejezetten hatékony, de az emberek természetes mozgatása továbbra is kérdése benne.</w:t>
      </w:r>
    </w:p>
    <w:p w14:paraId="18F31321" w14:textId="5A0C9BCC" w:rsidR="000F2FFB" w:rsidRDefault="000F2FFB" w:rsidP="000F2FFB">
      <w:pPr>
        <w:pStyle w:val="Cmsor3"/>
      </w:pPr>
      <w:bookmarkStart w:id="15" w:name="_Toc121149148"/>
      <w:r>
        <w:t>Navigációs háló</w:t>
      </w:r>
      <w:bookmarkEnd w:id="15"/>
    </w:p>
    <w:p w14:paraId="186B9663" w14:textId="6EF3C5AB" w:rsidR="00985F06" w:rsidRDefault="00985F06" w:rsidP="00985F06">
      <w:r>
        <w:t>A másik létező megoldás, a navigációs háló, angol n</w:t>
      </w:r>
      <w:r w:rsidR="000F5E9E">
        <w:t xml:space="preserve">evén </w:t>
      </w:r>
      <w:proofErr w:type="spellStart"/>
      <w:r w:rsidR="000F5E9E">
        <w:t>Navigation</w:t>
      </w:r>
      <w:proofErr w:type="spellEnd"/>
      <w:r w:rsidR="000F5E9E">
        <w:t xml:space="preserve"> </w:t>
      </w:r>
      <w:proofErr w:type="spellStart"/>
      <w:r w:rsidR="000F5E9E">
        <w:t>Mesh</w:t>
      </w:r>
      <w:proofErr w:type="spellEnd"/>
      <w:r w:rsidR="000F5E9E">
        <w:t xml:space="preserve">.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w:t>
      </w:r>
      <w:proofErr w:type="gramStart"/>
      <w:r>
        <w:t xml:space="preserve">egy </w:t>
      </w:r>
      <w:r>
        <w:lastRenderedPageBreak/>
        <w:t>háromszögek éleiből álló háló,</w:t>
      </w:r>
      <w:proofErr w:type="gramEnd"/>
      <w:r>
        <w:t xml:space="preserve"> és egy plusz információ halmaz, ami az, hogy a gráf mely élei alkotna</w:t>
      </w:r>
      <w:r w:rsidR="00E4794F">
        <w:t>k háromszöget, és/</w:t>
      </w:r>
      <w:r>
        <w:t>vagy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Az útvonal keresés ebben a megoldásban úgy zajlik, hogy a kiindulási csúcshoz megtalálja azt a háromszöget, amiben benne van.</w:t>
      </w:r>
      <w:r w:rsidR="007F5092">
        <w:t xml:space="preserve"> </w:t>
      </w:r>
      <w:r>
        <w:t>Majd ennek a háromszögnek a csúcsaiból, vagy csak az egyikéből az A* algoritmust lefuttatva eljut azon háromszög csúcsáig, amelyben benne v</w:t>
      </w:r>
      <w:r w:rsidR="00E4794F">
        <w:t>an az elérni kívánt végcél</w:t>
      </w:r>
      <w:r>
        <w:t>.</w:t>
      </w:r>
    </w:p>
    <w:p w14:paraId="32F9E408" w14:textId="164D3D0B"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w:t>
      </w:r>
      <w:proofErr w:type="spellStart"/>
      <w:r>
        <w:t>képzi</w:t>
      </w:r>
      <w:proofErr w:type="spellEnd"/>
      <w:r>
        <w:t xml:space="preserve"> az alaprajznak és van egy közös csúcsuk, továbbá az </w:t>
      </w:r>
      <w:r w:rsidR="007F5092">
        <w:t>alaprajz egyetlen másik csúcsát</w:t>
      </w:r>
      <w:r>
        <w:t>.</w:t>
      </w:r>
      <w:r w:rsidR="007F5092">
        <w:t xml:space="preserve"> </w:t>
      </w:r>
      <w:r>
        <w:t>Ahogy behúztuk az új szakaszt, elmentjük a többi behúzott szakasszal, és azt az alaprajz részének tekintjük onnan, és az előbb említett két élt kitöröljük. Mivel minden egyes él behúzása után kettőt törlünk, ezért lépésenként csökkennek a módosított alaprajz él</w:t>
      </w:r>
      <w:r w:rsidR="007F5092">
        <w:t xml:space="preserve">einek </w:t>
      </w:r>
      <w:r>
        <w:t>száma. Addig kell behúzni így szakaszokat, míg egy háromszög marad csak.</w:t>
      </w:r>
      <w:r w:rsidR="007F5092">
        <w:t xml:space="preserve"> </w:t>
      </w:r>
      <w:r>
        <w:t>Akkor az algoritmus leáll, és az elmentett behúzott éleket felvesszük a gráfba.</w:t>
      </w:r>
      <w:r w:rsidR="007F5092">
        <w:t xml:space="preserve"> </w:t>
      </w:r>
      <w:r>
        <w:t>Ekkor a gráf éleiből háromszögeket képzünk és kész is van a navigációs háló.</w:t>
      </w:r>
    </w:p>
    <w:p w14:paraId="5FA7D17A" w14:textId="7BA23FFD" w:rsidR="00985F06" w:rsidRDefault="00985F06" w:rsidP="00985F06">
      <w:r>
        <w:t>Ezen a háló azért jól használható, mert szomszédos konvex sokszögekből épül fel. Nem szükséges háromszögekkel dolgozni, lehet tégl</w:t>
      </w:r>
      <w:r w:rsidR="00E4794F">
        <w:t xml:space="preserve">alapokkal vagy sokszögekkel is, </w:t>
      </w:r>
      <w:r>
        <w:t xml:space="preserve">csak az a </w:t>
      </w:r>
      <w:proofErr w:type="gramStart"/>
      <w:r>
        <w:t>lényeg</w:t>
      </w:r>
      <w:proofErr w:type="gramEnd"/>
      <w:r>
        <w:t xml:space="preserve"> hogy konvex legyen. Ezt a tulajdonságot kihasználva síkidomokon belül az egyes pontok közötti út, az a két pontot összekötő szakasz.</w:t>
      </w:r>
      <w:r w:rsidR="007F5092">
        <w:t xml:space="preserve"> </w:t>
      </w:r>
      <w:r>
        <w:t xml:space="preserve">Ha több </w:t>
      </w:r>
      <w:r w:rsidR="007F5092">
        <w:t>síkidomot</w:t>
      </w:r>
      <w:r>
        <w:t xml:space="preserve"> is érint az útkeresés, mert nincsenek egy </w:t>
      </w:r>
      <w:r w:rsidR="007F5092">
        <w:t>síkidomban</w:t>
      </w:r>
      <w:r>
        <w:t xml:space="preserve"> a kezdő és végpontok, akkor a </w:t>
      </w:r>
      <w:r w:rsidR="007F5092">
        <w:t>síkidom</w:t>
      </w:r>
      <w:r>
        <w:t xml:space="preserve"> láncon keresztül </w:t>
      </w:r>
      <w:r w:rsidR="00E4794F">
        <w:t>kell az útvonalat kialakítani.</w:t>
      </w:r>
    </w:p>
    <w:p w14:paraId="1A7DC818" w14:textId="1EB0023A" w:rsidR="000F2FFB" w:rsidRDefault="000F2FFB" w:rsidP="000F2FFB">
      <w:pPr>
        <w:pStyle w:val="Cmsor3"/>
      </w:pPr>
      <w:bookmarkStart w:id="16" w:name="_Toc121149149"/>
      <w:r>
        <w:t>Legrövidebb útvonal és útvonal kiegyenesítése</w:t>
      </w:r>
      <w:bookmarkEnd w:id="16"/>
    </w:p>
    <w:p w14:paraId="1D355E3C" w14:textId="4FDEB850" w:rsidR="00985F06" w:rsidRDefault="007F5092" w:rsidP="00E4794F">
      <w:r>
        <w:t>Komoly probléma az útvonal kiegyenesítése a legrö</w:t>
      </w:r>
      <w:r w:rsidR="00985F06">
        <w:t>videbb út megh</w:t>
      </w:r>
      <w:r w:rsidR="00E4794F">
        <w:t>atározásában mind a két hálóban. Itt bonyolult</w:t>
      </w:r>
      <w:r w:rsidR="00985F06">
        <w:t xml:space="preserve"> számítást igény</w:t>
      </w:r>
      <w:r>
        <w:t>e</w:t>
      </w:r>
      <w:r w:rsidR="00985F06">
        <w:t>lhet nem csak a háromszögek oldalain, mint gráfon lefuttatni az A*-ot, hanem ki is egyenesíteni az útvonalat.</w:t>
      </w:r>
      <w:r>
        <w:t xml:space="preserve"> </w:t>
      </w:r>
      <w:r w:rsidR="00E4794F">
        <w:t>A</w:t>
      </w:r>
      <w:r w:rsidR="00985F06">
        <w:t xml:space="preserve">z </w:t>
      </w:r>
      <w:r w:rsidR="00E4794F">
        <w:t xml:space="preserve">útpont gráfban </w:t>
      </w:r>
      <w:r w:rsidR="00985F06">
        <w:t>a gráf pontjaival vagyunk csak képesek dolgozni, ami csak véges lehetőséget biztosít, így ritkán adja vissza a legrövidebb utat.</w:t>
      </w:r>
    </w:p>
    <w:p w14:paraId="7DFBCD93" w14:textId="5D4E941A" w:rsidR="00985F06" w:rsidRDefault="00985F06" w:rsidP="00985F06">
      <w:r>
        <w:lastRenderedPageBreak/>
        <w:t xml:space="preserve">A programomban a navigációs </w:t>
      </w:r>
      <w:proofErr w:type="gramStart"/>
      <w:r>
        <w:t>háló megvalósítása,</w:t>
      </w:r>
      <w:proofErr w:type="gramEnd"/>
      <w:r>
        <w:t xml:space="preserve">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 xml:space="preserve">A navigációs hálót a mai napig használják a játékiparban, különböző játék motorokban, például a </w:t>
      </w:r>
      <w:proofErr w:type="spellStart"/>
      <w:r>
        <w:t>Unity</w:t>
      </w:r>
      <w:proofErr w:type="spellEnd"/>
      <w:r>
        <w:t>-b</w:t>
      </w:r>
      <w:r w:rsidR="000F5E9E">
        <w:t>en</w:t>
      </w:r>
      <w:sdt>
        <w:sdtPr>
          <w:id w:val="-292743363"/>
          <w:citation/>
        </w:sdtPr>
        <w:sdtContent>
          <w:r w:rsidR="000F5E9E">
            <w:fldChar w:fldCharType="begin"/>
          </w:r>
          <w:r w:rsidR="000F5E9E">
            <w:instrText xml:space="preserve"> CITATION Nav22 \l 1038 </w:instrText>
          </w:r>
          <w:r w:rsidR="000F5E9E">
            <w:fldChar w:fldCharType="separate"/>
          </w:r>
          <w:r w:rsidR="007E2142">
            <w:rPr>
              <w:noProof/>
            </w:rPr>
            <w:t xml:space="preserve"> [9]</w:t>
          </w:r>
          <w:r w:rsidR="000F5E9E">
            <w:fldChar w:fldCharType="end"/>
          </w:r>
        </w:sdtContent>
      </w:sdt>
      <w:r>
        <w:t xml:space="preserve"> a gép által vezérelt entitásokat ennek segítségével navigálja.</w:t>
      </w:r>
    </w:p>
    <w:p w14:paraId="2DBABBCE" w14:textId="5BABBAD6" w:rsidR="00985F06" w:rsidRDefault="00985F06" w:rsidP="007F5092">
      <w:r>
        <w:t xml:space="preserve">A generált útvonalat lehet végtelenségig finomítani, természetessé tenni. Nem csak élek mentén lehessen haladni, hanem különböző görbék mentén, de erre a szakdolgozatomban nem térek ki. </w:t>
      </w:r>
    </w:p>
    <w:p w14:paraId="6FC38954" w14:textId="662B8D8A" w:rsidR="00985F06" w:rsidRDefault="007F5092" w:rsidP="007F5092">
      <w:pPr>
        <w:pStyle w:val="Cmsor3"/>
      </w:pPr>
      <w:bookmarkStart w:id="17" w:name="_Toc121149150"/>
      <w:r>
        <w:t>Emberek mozgása</w:t>
      </w:r>
      <w:bookmarkEnd w:id="17"/>
    </w:p>
    <w:p w14:paraId="364BC44B" w14:textId="7DDADC28" w:rsidR="00985F06" w:rsidRDefault="00985F06" w:rsidP="00985F06">
      <w:r>
        <w:t>Most, hogy tudatában vagyok annak, hogy milyen módon tudok útvonalat generálni, fontos lenne ezt egy embernek végig is sétálni.</w:t>
      </w:r>
      <w:r w:rsidR="007F5092">
        <w:t xml:space="preserve"> </w:t>
      </w:r>
      <w:r>
        <w:t>Ennek okán az emberek mozgásával kapcsolatos információk után 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4B512F29" w14:textId="4346B9A4"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7E2142">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3794E188" w:rsidR="00985F06" w:rsidRDefault="00985F06" w:rsidP="00985F06">
      <w:r>
        <w:t>A megoldásomban ezek alapján majd 30 cm és 50 cm közötti vál</w:t>
      </w:r>
      <w:r w:rsidR="00537453">
        <w:t>l</w:t>
      </w:r>
      <w:r>
        <w:t>szélességű emberekkel fogok dolgozni. Az más ország adatait ezen határok közé feltételezem.</w:t>
      </w:r>
      <w:r w:rsidR="007F5092">
        <w:t xml:space="preserve"> </w:t>
      </w:r>
      <w:r>
        <w:t xml:space="preserve">Egyetemi körülményeket tervezek szimulálni, ahol az emberek viszonylag nyugodtak, mozgásuk </w:t>
      </w:r>
      <w:r w:rsidR="00537453">
        <w:t>során nem futnak, ha 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77777777" w:rsidR="00985F06" w:rsidRDefault="00985F06" w:rsidP="00985F06"/>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Ugyanis várakozni kell másokra, és a kölcsönös távolságtartást sem lehet megtartani. Ezért a többiek mozgását folyton figyelni kell, mert a bizonytalanság nagyobb ilyen 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16E6328A"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 és mások mozgását </w:t>
      </w:r>
      <w:proofErr w:type="gramStart"/>
      <w:r>
        <w:t>akadályozza.*</w:t>
      </w:r>
      <w:proofErr w:type="gramEnd"/>
      <w:r w:rsidR="00037481">
        <w:t xml:space="preserve"> </w:t>
      </w:r>
      <w:r w:rsidR="00537453">
        <w:t xml:space="preserve">Ennek </w:t>
      </w:r>
      <w:r>
        <w:t>okán</w:t>
      </w:r>
      <w:r w:rsidR="00537453">
        <w:t>,</w:t>
      </w:r>
      <w:r>
        <w:t xml:space="preserve"> ha egyedül mozog az illető, haladhat akár 2 m/s</w:t>
      </w:r>
      <w:r w:rsidR="00537453">
        <w:t>ec</w:t>
      </w:r>
      <w:r>
        <w:t>-</w:t>
      </w:r>
      <w:proofErr w:type="spellStart"/>
      <w:r>
        <w:t>mal</w:t>
      </w:r>
      <w:proofErr w:type="spellEnd"/>
      <w:r>
        <w:t xml:space="preserve"> de akár csak 1.6</w:t>
      </w:r>
      <w:r w:rsidR="00037481">
        <w:t xml:space="preserve"> m/s</w:t>
      </w:r>
      <w:r w:rsidR="00537453">
        <w:t>ec</w:t>
      </w:r>
      <w:r w:rsidR="00037481">
        <w:t>-</w:t>
      </w:r>
      <w:proofErr w:type="spellStart"/>
      <w:r w:rsidR="00037481">
        <w:t>m</w:t>
      </w:r>
      <w:r>
        <w:t>al</w:t>
      </w:r>
      <w:proofErr w:type="spellEnd"/>
      <w:r>
        <w:t xml:space="preserve"> is. Ahogy a tömegben szin</w:t>
      </w:r>
      <w:r w:rsidR="00037481">
        <w:t>t</w:t>
      </w:r>
      <w:r>
        <w:t>én eltérő eredményeket kaphatunk különböző mérések során.</w:t>
      </w:r>
      <w:r w:rsidR="00037481">
        <w:t xml:space="preserve"> </w:t>
      </w:r>
      <w:r>
        <w:t>Az ember tömeg 1 ember/m^2 sűrűség esetén az egyén sebességét 0.7 m/s</w:t>
      </w:r>
      <w:r w:rsidR="00537453">
        <w:t>ec</w:t>
      </w:r>
      <w:r>
        <w:t>-</w:t>
      </w:r>
      <w:proofErr w:type="spellStart"/>
      <w:r>
        <w:t>t</w:t>
      </w:r>
      <w:r w:rsidR="00537453">
        <w:t>ó</w:t>
      </w:r>
      <w:r>
        <w:t>l</w:t>
      </w:r>
      <w:proofErr w:type="spellEnd"/>
      <w:r>
        <w:t xml:space="preserve"> egészen 1.3 m/s</w:t>
      </w:r>
      <w:r w:rsidR="00537453">
        <w:t>ec-</w:t>
      </w:r>
      <w:proofErr w:type="spellStart"/>
      <w:r w:rsidR="00537453">
        <w:t>ig</w:t>
      </w:r>
      <w:proofErr w:type="spellEnd"/>
      <w:r w:rsidR="00537453">
        <w:t xml:space="preserve"> várhatjuk. Ez az intervallum 3 ember/</w:t>
      </w:r>
      <w:r>
        <w:t>m^2 esetén már csak 0.2 m/s</w:t>
      </w:r>
      <w:r w:rsidR="00537453">
        <w:t>ec</w:t>
      </w:r>
      <w:r>
        <w:t>-</w:t>
      </w:r>
      <w:proofErr w:type="spellStart"/>
      <w:r>
        <w:t>tól</w:t>
      </w:r>
      <w:proofErr w:type="spellEnd"/>
      <w:r>
        <w:t xml:space="preserve"> 0.8 m/s</w:t>
      </w:r>
      <w:r w:rsidR="00537453">
        <w:t>ec</w:t>
      </w:r>
      <w:r>
        <w:t>-</w:t>
      </w:r>
      <w:proofErr w:type="spellStart"/>
      <w:r>
        <w:t>ig</w:t>
      </w:r>
      <w:proofErr w:type="spellEnd"/>
      <w:r>
        <w:t xml:space="preserve"> tart. És egészen 7-8 ember/m^2 -</w:t>
      </w:r>
      <w:proofErr w:type="spellStart"/>
      <w:r>
        <w:t>ig</w:t>
      </w:r>
      <w:proofErr w:type="spellEnd"/>
      <w:r>
        <w:t xml:space="preserve"> leh</w:t>
      </w:r>
      <w:r w:rsidR="00537453">
        <w:t>e</w:t>
      </w:r>
      <w:r>
        <w:t xml:space="preserve">t számolni azzal, hogy még a tömeg lényeges mozgást végez. </w:t>
      </w:r>
    </w:p>
    <w:p w14:paraId="397F4A7A" w14:textId="5B7C2DE0" w:rsidR="00985F06"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proofErr w:type="gramStart"/>
      <w:r w:rsidR="00537453">
        <w:t>például</w:t>
      </w:r>
      <w:proofErr w:type="gramEnd"/>
      <w:r w:rsidR="00537453">
        <w:t xml:space="preserve">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r>
        <w:t xml:space="preserve">Ennek okán, programomat nem tervezem </w:t>
      </w:r>
      <w:r>
        <w:lastRenderedPageBreak/>
        <w:t>arra, hogy váratlan okokból nem lehet valahol haladni, például le</w:t>
      </w:r>
      <w:r w:rsidR="00537453">
        <w:t>omlott a mennyezet vagy pánik tör ki az emberek között.</w:t>
      </w:r>
    </w:p>
    <w:p w14:paraId="788DF29A" w14:textId="1A8C6A9C" w:rsidR="00985F06" w:rsidRDefault="00985F06" w:rsidP="00037481">
      <w:r>
        <w:t xml:space="preserve">Tűz esetén sem </w:t>
      </w:r>
      <w:r w:rsidR="00537453">
        <w:t>tör ki pánik</w:t>
      </w:r>
      <w:r>
        <w:t xml:space="preserve"> az emberek</w:t>
      </w:r>
      <w:r w:rsidR="00537453">
        <w:t xml:space="preserve"> között</w:t>
      </w:r>
      <w:r>
        <w:t>. Ezt rengeteg épülettűzből levont tap</w:t>
      </w:r>
      <w:r w:rsidR="00037481">
        <w:t>a</w:t>
      </w:r>
      <w:r>
        <w:t xml:space="preserve">sztalat alapján ki tudjuk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7E2142">
            <w:rPr>
              <w:noProof/>
            </w:rPr>
            <w:t xml:space="preserve"> [11]</w:t>
          </w:r>
          <w:r w:rsidR="0014443C">
            <w:fldChar w:fldCharType="end"/>
          </w:r>
        </w:sdtContent>
      </w:sdt>
      <w:r w:rsidR="00037481">
        <w:t xml:space="preserve"> </w:t>
      </w:r>
      <w:r>
        <w:t>Az emberek ugyan úgy higgadtak maradnak, és nagy</w:t>
      </w:r>
      <w:r w:rsidR="00037481">
        <w:t xml:space="preserve"> részük fel sem fogja kezdetben</w:t>
      </w:r>
      <w:r>
        <w:t xml:space="preserve"> vagy el sem hiszi, hogy baj van.</w:t>
      </w:r>
      <w:r w:rsidR="00037481">
        <w:t xml:space="preserve"> </w:t>
      </w:r>
      <w:r>
        <w:t>Mikor realizálódik bennük, hogy tényleges a veszély, akkor sem vesztik el higgadtságukat és próbálják a megfelelő lépéseket megtenni.</w:t>
      </w:r>
      <w:r w:rsidR="00037481">
        <w:t xml:space="preserve"> </w:t>
      </w:r>
      <w:r w:rsidR="00537453">
        <w:t>Nem tapossák el egymást, hanem</w:t>
      </w:r>
      <w:r>
        <w:t xml:space="preserve"> kifejezetten figyelnek másokra és segítenek is másoknak, ha rászorulnak. Kifejezetten ritkán kerül sor arra, hogy pánik </w:t>
      </w:r>
      <w:proofErr w:type="spellStart"/>
      <w:r>
        <w:t>törjön</w:t>
      </w:r>
      <w:proofErr w:type="spellEnd"/>
      <w:r>
        <w:t xml:space="preserve"> ki az egész épületben.</w:t>
      </w:r>
      <w:r w:rsidR="00037481">
        <w:t xml:space="preserve"> </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Legyenek figyelmesek arra, hogy ők éppen a ter</w:t>
      </w:r>
      <w:r w:rsidR="00037481">
        <w:t>e</w:t>
      </w:r>
      <w:r>
        <w:t>mből kijönnek, azaz elsőbbségük van, vagy a terembe terveznek bemenni</w:t>
      </w:r>
      <w:r w:rsidR="00AD4412">
        <w:t>, így elsőbbséget kell adniuk</w:t>
      </w:r>
      <w:r>
        <w:t>.</w:t>
      </w:r>
    </w:p>
    <w:p w14:paraId="0B2558F1" w14:textId="197C3946" w:rsidR="00985F06" w:rsidRDefault="00985F06" w:rsidP="00985F06">
      <w:r>
        <w:t xml:space="preserve">Fontos tényező az is, hogy az emberek a mozgásuk </w:t>
      </w:r>
      <w:proofErr w:type="gramStart"/>
      <w:r>
        <w:t>közben</w:t>
      </w:r>
      <w:proofErr w:type="gramEnd"/>
      <w:r>
        <w:t xml:space="preserve"> ha befordulnak egy sarkon, akkor nem ismerik a sarkon túli környezetet, továbbá a sarokhoz közeledve sebességük le is csökken.</w:t>
      </w:r>
      <w:r w:rsidR="00037481">
        <w:t xml:space="preserve"> </w:t>
      </w:r>
      <w:r>
        <w:t xml:space="preserve">Ennek megoldása komplex feladat, és csak próbálkozást teszek a programomban ennek </w:t>
      </w:r>
      <w:proofErr w:type="gramStart"/>
      <w:r>
        <w:t>figyelembe vételére</w:t>
      </w:r>
      <w:proofErr w:type="gramEnd"/>
      <w:r>
        <w:t>.</w:t>
      </w:r>
    </w:p>
    <w:p w14:paraId="7EFA7F5D" w14:textId="39403843" w:rsidR="008A3762" w:rsidRDefault="005244B3" w:rsidP="005244B3">
      <w:pPr>
        <w:pStyle w:val="Cmsor3"/>
      </w:pPr>
      <w:bookmarkStart w:id="18" w:name="_Toc121149151"/>
      <w:r>
        <w:t xml:space="preserve">És amit </w:t>
      </w:r>
      <w:r w:rsidR="0003322C">
        <w:t>már nem</w:t>
      </w:r>
      <w:r>
        <w:t xml:space="preserve"> említek meg</w:t>
      </w:r>
      <w:bookmarkEnd w:id="18"/>
    </w:p>
    <w:p w14:paraId="56879984" w14:textId="40D18491" w:rsidR="005244B3" w:rsidRPr="005244B3" w:rsidRDefault="00C336D7" w:rsidP="005244B3">
      <w:r>
        <w:t>Sok munkát olvastam át, amelyekkel nem értettem egyet és nem találtam hasznosnak. Vagy a problémakörbe nem ásták bele kellően magukat, vagy megelégedtek részeredménnyel, ennek okán az eredményük helytelen, vagy pontatlan lett, amit nem kívántam felhasználni. Ennek okán rengeteg kérdés és terve</w:t>
      </w:r>
      <w:r w:rsidR="00AD4412">
        <w:t>zési feladat maradt meg számomra. Ennek ellenére a problémakört tudtam szélesíteni, és az ismereteimet bővíteni.</w:t>
      </w:r>
    </w:p>
    <w:p w14:paraId="67B8AB75" w14:textId="3865A728" w:rsidR="00877820" w:rsidRDefault="00037481" w:rsidP="005334AD">
      <w:pPr>
        <w:pStyle w:val="Cmsor1"/>
      </w:pPr>
      <w:bookmarkStart w:id="19" w:name="_Toc121149152"/>
      <w:r>
        <w:lastRenderedPageBreak/>
        <w:t>Saját munka bemutatása</w:t>
      </w:r>
      <w:bookmarkEnd w:id="19"/>
    </w:p>
    <w:p w14:paraId="3042F028" w14:textId="05C3361A" w:rsidR="00C336D7" w:rsidRPr="00C336D7" w:rsidRDefault="00C336D7" w:rsidP="00C336D7">
      <w:r>
        <w:t>Ahhoz, hogy egy programot létrehozzak érdemes megtervezni azt előtte. Ezzel elősegítem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lefejleszteni. Ennek első lépése, hogy specifikációt készítsek. Azaz írjam le, mit kell tudnia majd a program</w:t>
      </w:r>
      <w:r w:rsidR="00147034">
        <w:t>omnak, mit kell megvalósítanom a tervezés során.</w:t>
      </w:r>
    </w:p>
    <w:p w14:paraId="4990E621" w14:textId="57C1AC9C" w:rsidR="008A3762" w:rsidRDefault="00037481" w:rsidP="008A3762">
      <w:pPr>
        <w:pStyle w:val="Cmsor2"/>
      </w:pPr>
      <w:bookmarkStart w:id="20" w:name="_Toc121149153"/>
      <w:r>
        <w:t>A program elvárt működése</w:t>
      </w:r>
      <w:bookmarkEnd w:id="20"/>
    </w:p>
    <w:p w14:paraId="4F98E4C3" w14:textId="0703683C"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Nem szabad gyakran váratlanul leállnia, vagy a külső beavatkozásra nem reagálnia. Alapvető követelmény egy programnál, hogy megbíz</w:t>
      </w:r>
      <w:r w:rsidR="00903B60">
        <w:t>h</w:t>
      </w:r>
      <w:r>
        <w:t xml:space="preserve">ató legyen a működése, de mint követelmény, fontos megemlíteni. </w:t>
      </w:r>
    </w:p>
    <w:p w14:paraId="258D3CDB" w14:textId="5BBFE579"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könnyen feldolgozhatóan ábrázolja. Lehessen különböző paraméterű, például különböző szélességű és sebességű embereket használni, de elég valós helyzetekre felkészíteni a szimulációt. Nem kell dolgoznia váratlan eseményekkel, mint hogy kidől egy fal a helyéről.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1" w:name="_Toc121149154"/>
      <w:r>
        <w:lastRenderedPageBreak/>
        <w:t>Emberek ütközésének elkerülése</w:t>
      </w:r>
      <w:bookmarkEnd w:id="21"/>
    </w:p>
    <w:p w14:paraId="17E5F6C3" w14:textId="000480E9" w:rsidR="008A3762" w:rsidRDefault="00A478F3" w:rsidP="008A3762">
      <w:r>
        <w:t xml:space="preserve">A valósághű szimuláció megalkotása nehéz feladat. Hatékony megoldást találni rá még bonyolultabb. Hogy a feladatot jobban átlássam saját magam </w:t>
      </w:r>
      <w:r w:rsidR="004617EB">
        <w:t>is, nem csak papíron olvasva</w:t>
      </w:r>
      <w:r>
        <w:t>, először egy szűkebb problémakört kívántam megoldani, és ehhez egy</w:t>
      </w:r>
      <w:r w:rsidR="004617EB">
        <w:t xml:space="preserve"> megkötésekkel</w:t>
      </w:r>
      <w:r>
        <w:t xml:space="preserve"> </w:t>
      </w:r>
      <w:r w:rsidR="004617EB">
        <w:t>megalkotott környezetben dolgoztam.</w:t>
      </w:r>
    </w:p>
    <w:p w14:paraId="196CDA6F" w14:textId="67120297" w:rsidR="004617EB" w:rsidRDefault="004617EB" w:rsidP="008A3762">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algoritmus csak a legrövidebb útvonalat biztosítja. Nem számol azzal, hogy az adott útvonalon hányan kívánnak szintén </w:t>
      </w:r>
      <w:proofErr w:type="spellStart"/>
      <w:r>
        <w:t>végighaladni</w:t>
      </w:r>
      <w:proofErr w:type="spellEnd"/>
      <w:r>
        <w:t>. Esetleg szembe fogalommal is dolgoznia kellene a programnak, továbbá ezt milyen szinten kell figyelembe venni.</w:t>
      </w:r>
    </w:p>
    <w:p w14:paraId="6E44F904" w14:textId="28C27514" w:rsidR="004617EB" w:rsidRDefault="004617EB" w:rsidP="008A3762">
      <w:r>
        <w:t xml:space="preserve">Fontos, hogy inkonzisztens állapotba ne lépjen a szimuláció sosem. Ne legyen egyik ember a másikban, és nem mozoghat át falakon. Ez elengedhetetlen ahhoz, a valóságot minél jobban megközelítse a megoldásom. Ezért minden pillanatban bármi is történik, például torlódás alakul ki ajtóknál, nem szabad, hogy az emberek egymásba </w:t>
      </w:r>
      <w:proofErr w:type="spellStart"/>
      <w:r>
        <w:t>csússzanak</w:t>
      </w:r>
      <w:proofErr w:type="spellEnd"/>
      <w:r>
        <w:t>.</w:t>
      </w:r>
    </w:p>
    <w:p w14:paraId="47124B58" w14:textId="58A6DCC4" w:rsidR="00903B60" w:rsidRDefault="00903B60" w:rsidP="00903B60">
      <w:pPr>
        <w:pStyle w:val="Cmsor2"/>
      </w:pPr>
      <w:bookmarkStart w:id="22" w:name="_Toc121149155"/>
      <w:r w:rsidRPr="00903B60">
        <w:t>Első program megvalósítása</w:t>
      </w:r>
      <w:bookmarkEnd w:id="22"/>
    </w:p>
    <w:p w14:paraId="33012805" w14:textId="6FB62212" w:rsidR="004617EB" w:rsidRDefault="004617EB" w:rsidP="008A3762">
      <w:r>
        <w:t xml:space="preserve">Az első programomat ennek a megoldására alkottam meg. </w:t>
      </w:r>
      <w:r w:rsidR="00C0443D">
        <w:t xml:space="preserve">Korlátozásokkal alkottam meg a szabályrendszerét, hogy fókuszálni tudjak a járókelők egymás kerülgetésére. Az embereknek kiterjedésük volt ebben a megoldásomban már, viszont mindenki csak egységnyi széles volt. A helyszínt lehetett tetszőlegesen </w:t>
      </w:r>
      <w:proofErr w:type="spellStart"/>
      <w:r w:rsidR="00C0443D">
        <w:t>paraméterezni</w:t>
      </w:r>
      <w:proofErr w:type="spellEnd"/>
      <w:r w:rsidR="00C0443D">
        <w:t xml:space="preserve">, statikus és mozgó falakat is le lehetett helyezni benne. Az embereknek csak egyszerű </w:t>
      </w:r>
      <w:proofErr w:type="spellStart"/>
      <w:r w:rsidR="00C0443D">
        <w:t>tehendőjük</w:t>
      </w:r>
      <w:proofErr w:type="spellEnd"/>
      <w:r w:rsidR="00C0443D">
        <w:t xml:space="preserve"> volt, el kellett jutniuk A pontból B pontba. Viszont a 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7472B1A2" w:rsidR="00C0443D" w:rsidRDefault="00C0443D" w:rsidP="008A3762">
      <w:r>
        <w:t xml:space="preserve">Mivel minden ember vagy </w:t>
      </w:r>
      <w:r w:rsidR="007D0529">
        <w:t>az egyik</w:t>
      </w:r>
      <w:r>
        <w:t xml:space="preserve"> mezőn áll, vagy egy másikon, így a programomban egy ütemezőt alkottam meg. Az ütemezőt arra alkalmaztam, hogy az eseményeket pillanatokra osszam. Ennek okán az kifejleszt</w:t>
      </w:r>
      <w:r w:rsidR="007D0529">
        <w:t>ett algoritmusok olyan útvonalakat</w:t>
      </w:r>
      <w:r>
        <w:t xml:space="preserve"> adtak vissza, amelyek kezdő és végpontok listájából álltak</w:t>
      </w:r>
      <w:r w:rsidR="007D0529">
        <w:t xml:space="preserve">, </w:t>
      </w:r>
      <w:r w:rsidR="00903B60">
        <w:t>a</w:t>
      </w:r>
      <w:r w:rsidR="007D0529">
        <w:t xml:space="preserve">melyekhez egy időpillanatot is társítottak. Azt a program fejlesztése során alakítottam ki, hogy a </w:t>
      </w:r>
      <w:r w:rsidR="007D0529">
        <w:lastRenderedPageBreak/>
        <w:t>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1FC9EF56" w:rsidR="007D0529" w:rsidRDefault="007D0529" w:rsidP="008A3762">
      <w:r>
        <w:t>Sok probléma van azzal, hogy a többi résztvevőre</w:t>
      </w:r>
      <w:r w:rsidR="00903B60">
        <w:t xml:space="preserve"> is figyelemmel</w:t>
      </w:r>
      <w:r>
        <w:t xml:space="preserve"> legyünk.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engedjem</w:t>
      </w:r>
      <w:r w:rsidR="00903B60">
        <w:t>,</w:t>
      </w:r>
      <w:r>
        <w:t xml:space="preserve"> hogy dolgozhasson. Tudhat-e mindenről, láthat-e a jövőbe, vagy csak a közvetlen környezetéből megszer</w:t>
      </w:r>
      <w:r w:rsidR="00903C3D">
        <w:t xml:space="preserve">ezhető információval dolgozhasson.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691CC6E" w:rsidR="00903C3D" w:rsidRDefault="00903C3D" w:rsidP="00903C3D">
      <w:r>
        <w:t xml:space="preserve">Minden információ tudatában 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0A692F38" w:rsidR="00463BC0" w:rsidRDefault="00903C3D" w:rsidP="00903B60">
      <w:pPr>
        <w:pStyle w:val="Cmsor3"/>
      </w:pPr>
      <w:bookmarkStart w:id="23" w:name="_Toc121149156"/>
      <w:r>
        <w:t>Első program megvalósítása</w:t>
      </w:r>
      <w:bookmarkEnd w:id="23"/>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és nem kerül számítási időben lekérdezni a szomszédjait, hanem tudni lehet a mező adatai nélkül </w:t>
      </w:r>
      <w:r w:rsidR="00B4340F">
        <w:t>is őket</w:t>
      </w:r>
      <w:r w:rsidR="00F85655">
        <w:t>. Itt a terület széleire kellett figyelnem, hibás eredmény és a túlindexelés ellen.</w:t>
      </w:r>
    </w:p>
    <w:p w14:paraId="45D997DA" w14:textId="693598AF" w:rsidR="00F85655" w:rsidRDefault="00F85655" w:rsidP="00463BC0">
      <w:r>
        <w:lastRenderedPageBreak/>
        <w:t xml:space="preserve">Az embereknek aktuális pozíciójuk van, de fontosabb, hogy </w:t>
      </w:r>
      <w:r w:rsidR="00B93428">
        <w:t xml:space="preserve">van </w:t>
      </w:r>
      <w:r w:rsidR="00B4340F">
        <w:t>útpont</w:t>
      </w:r>
      <w:r>
        <w:t xml:space="preserve"> láncolatuk is. A járókelők létrehozásánál kiszámítom az útvonalukat, és a kezdeti pozícióból kiindulva ezen láncolaton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m:r>
              <w:rPr>
                <w:rFonts w:ascii="Cambria Math" w:hAnsi="Cambria Math"/>
              </w:rPr>
              <m:t>2</m:t>
            </m:r>
          </m:e>
        </m:rad>
      </m:oMath>
      <w:r w:rsidR="00B93428">
        <w:t xml:space="preserve">  időegység</w:t>
      </w:r>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bookmarkStart w:id="24" w:name="_Toc121149157"/>
      <w:r>
        <w:t>Időegység nagyságának megválasztása</w:t>
      </w:r>
      <w:bookmarkEnd w:id="24"/>
    </w:p>
    <w:p w14:paraId="124822F3" w14:textId="212C73AB" w:rsidR="00B93428" w:rsidRDefault="00311128" w:rsidP="00463BC0">
      <w:r>
        <w:t xml:space="preserve">A három megoldás közül a végső választást az az információ segítette elő, hogy ha egy ember a négyzethálón, csak </w:t>
      </w:r>
      <w:r w:rsidR="00B4340F">
        <w:t>él</w:t>
      </w:r>
      <w:r>
        <w:t>szomszédokra, vagy átlósan léphet, mint a sakkban a király, akkor száz időegység alatt nem egy száz időegység alatt megtehető távolságnak megfelelő sugarú, négyzetekből álló „kör” valamely pontjára lehet eljutni. Az átlós és a szomszédos lépés arányának függvényében</w:t>
      </w:r>
      <w:r w:rsidR="00B4340F">
        <w:t xml:space="preserve"> más-más al</w:t>
      </w:r>
      <w:r w:rsidR="00696476">
        <w:t>a</w:t>
      </w:r>
      <w:r w:rsidR="00B4340F">
        <w:t>kzatot kapunk bejárható térként. Ha</w:t>
      </w:r>
      <w:r>
        <w:t xml:space="preserve"> ez az </w:t>
      </w:r>
      <w:r w:rsidR="00B4340F">
        <w:t>arány</w:t>
      </w:r>
      <w:r>
        <w:t xml:space="preserve"> 1 és 2 között található, akkor egy nyolcszöget kapunk eredményül. Ezen nyolcszög csúcsai a következők</w:t>
      </w:r>
      <w:r w:rsidR="00B4340F">
        <w:t>. A</w:t>
      </w:r>
      <w:r>
        <w:t xml:space="preserve"> négy főégtájban száz időegységnyit halad élszomszédos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kezdeti mezőről az ember, és ezen nyolc </w:t>
      </w:r>
      <w:proofErr w:type="gramStart"/>
      <w:r w:rsidR="00B4340F">
        <w:t>mező</w:t>
      </w:r>
      <w:proofErr w:type="gramEnd"/>
      <w:r w:rsidR="00B4340F">
        <w:t xml:space="preserve"> mint csúcspontok alkotják a nyolcszöget</w:t>
      </w:r>
      <w:r>
        <w:t xml:space="preserve">. </w:t>
      </w:r>
      <w:r w:rsidR="008D2C49">
        <w:t>Az arányából kiszámítható, hogy ezen mezőket, mint csúcsokat összekötő szakaszoknak mekkora meredekségük. Ez a nyolcszög alak azzal magyarázható, hogy a nyolc irányon kívül nem lehet más pontját a körnek elérni</w:t>
      </w:r>
      <w:r w:rsidR="00B4340F">
        <w:t xml:space="preserve"> egyenes vonalú mozgással</w:t>
      </w:r>
      <w:r w:rsidR="008D2C49">
        <w:t xml:space="preserve">. Törtvonalat </w:t>
      </w:r>
      <w:r w:rsidR="008D2C49">
        <w:lastRenderedPageBreak/>
        <w:t>leíró mozgással az ember több utat tesz meg, mint légtávolságban nézve az út végére, ezzel a kör alakja torzul és egy nyolcszöggé alakul.</w:t>
      </w:r>
    </w:p>
    <w:p w14:paraId="46140ABB" w14:textId="1115D420"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mint az élszomszédos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 adott időn belül</w:t>
      </w:r>
      <w:r>
        <w:t xml:space="preserve">. Így a részletes, például 10.000-es időfelbontásról, ahol 10.000 időegységbe kerül egy </w:t>
      </w:r>
      <w:r w:rsidR="00BC1DE3">
        <w:t>él</w:t>
      </w:r>
      <w:r>
        <w:t>szomszédos mezőre áthaladni, és 14.142 időegységbe kerül egy átlós mezőre történő átmozgás</w:t>
      </w:r>
      <w:r w:rsidR="00BC1DE3">
        <w:t>, n</w:t>
      </w:r>
      <w:r>
        <w:t xml:space="preserve">agyságrendekkel </w:t>
      </w:r>
      <w:r w:rsidR="004176AB">
        <w:t>több számítási igényű lenne a program</w:t>
      </w:r>
      <w:r w:rsidR="00BC1DE3">
        <w:t>, de szemmel játható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szomszédos mező, amire át kívánnák haladni a cél érdekében. Ezért egy kisebb, 10x10-es négyzethálón keresztbe áthaladni, még ha csak kis forgalom is van már, akkor is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BC1DE3">
        <w:t>, vagy egy statikus falra a szimuláció végéig</w:t>
      </w:r>
      <w:r w:rsidR="004176AB">
        <w:t>.</w:t>
      </w:r>
      <w:r w:rsidR="00E4417C">
        <w:t xml:space="preserve"> Ekkor a többi embertől</w:t>
      </w:r>
      <w:r w:rsidR="00BC1DE3">
        <w:t xml:space="preserve"> vagy faltól</w:t>
      </w:r>
      <w:r w:rsidR="00E4417C">
        <w:t xml:space="preserve"> tudnánk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élszomszédos mezőre való áthaladás időszükségét. Hogy pontos legyen viszonylag a végeredmény, fontos, hogy az átlós lépés időigényét ne kerekítsem sokat. Ez a gondolat szülte a 0.2-es időegységgel dolgozó megoldást, hogy mind az 1, mind az 1.4 egész számú többszöröse legyen. Egy ennek egy változata az</w:t>
      </w:r>
      <w:r w:rsidR="00BC1DE3">
        <w:t xml:space="preserve"> az, hogy</w:t>
      </w:r>
      <w:r w:rsidR="0005092C">
        <w:t xml:space="preserve"> 5 időegységbe kerül az élszomszédos mezőre történő </w:t>
      </w:r>
      <w:r w:rsidR="00BC1DE3">
        <w:t xml:space="preserve">átmozgás </w:t>
      </w:r>
      <w:r w:rsidR="0005092C">
        <w:t xml:space="preserve">mozgás és 7-be az átlós. Ezen kerekítés nem </w:t>
      </w:r>
      <w:r w:rsidR="0005092C">
        <w:lastRenderedPageBreak/>
        <w:t>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kívántam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bookmarkStart w:id="25" w:name="_Toc121149158"/>
      <w:r>
        <w:t>Időpillanatonként állapotképek</w:t>
      </w:r>
      <w:bookmarkEnd w:id="25"/>
    </w:p>
    <w:p w14:paraId="63C41674" w14:textId="1E308212"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 útvonal kiszámítása után nem is foglalkozom az emberekkel, így már csak a megjelenítésnél használtam fel újra az útvonalat, amelynél segítség volt </w:t>
      </w:r>
      <w:r w:rsidR="00636F56">
        <w:t xml:space="preserve">ezen </w:t>
      </w:r>
      <w:r>
        <w:t>számítást nem megejteni.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w:t>
      </w:r>
      <w:proofErr w:type="spellStart"/>
      <w:r>
        <w:t>mezőnként</w:t>
      </w:r>
      <w:proofErr w:type="spellEnd"/>
      <w:r>
        <w:t xml:space="preserve">,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w:t>
      </w:r>
      <w:proofErr w:type="spellStart"/>
      <w:r>
        <w:t>mezőnként</w:t>
      </w:r>
      <w:proofErr w:type="spellEnd"/>
      <w:r>
        <w:t xml:space="preserve"> eltárolom mind a 3x3 igaz agy hamis értéket. Ez 27.000 </w:t>
      </w:r>
      <w:proofErr w:type="spellStart"/>
      <w:r>
        <w:t>bool</w:t>
      </w:r>
      <w:proofErr w:type="spellEnd"/>
      <w:r w:rsidR="0035473A">
        <w:t xml:space="preserve"> (igaz/hamis)</w:t>
      </w:r>
      <w:r>
        <w:t xml:space="preserve"> típusú érték, ami 27 kB</w:t>
      </w:r>
      <w:r w:rsidR="008F1EF0">
        <w:t xml:space="preserve"> (kilóbájt)</w:t>
      </w:r>
      <w:r>
        <w:t xml:space="preserve"> memóriát foglal le, </w:t>
      </w:r>
      <w:r w:rsidR="0035473A">
        <w:t xml:space="preserve">és ez </w:t>
      </w:r>
      <w:r>
        <w:t xml:space="preserve">csak a nyers adat. Sajnos a pálya méretével, és a szimuláció hosszával a </w:t>
      </w:r>
      <w:r>
        <w:lastRenderedPageBreak/>
        <w:t xml:space="preserve">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temérdeknyi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26" w:name="_Toc121149159"/>
      <w:r>
        <w:t>Falak a játéktérben</w:t>
      </w:r>
      <w:bookmarkEnd w:id="26"/>
    </w:p>
    <w:p w14:paraId="4D3A0402" w14:textId="5ECDF2BA" w:rsidR="00AD20C1" w:rsidRDefault="00AD20C1" w:rsidP="00463BC0">
      <w:r>
        <w:t>A falak olyanok</w:t>
      </w:r>
      <w:r w:rsidR="0035473A">
        <w:t>,</w:t>
      </w:r>
      <w:r>
        <w:t xml:space="preserve"> mint az emberek, tudnak akár mozogni is, </w:t>
      </w:r>
      <w:proofErr w:type="gramStart"/>
      <w:r>
        <w:t>például</w:t>
      </w:r>
      <w:proofErr w:type="gramEnd"/>
      <w:r>
        <w:t xml:space="preserve">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eszközölnek, ugyanis az élszomszédos mezők </w:t>
      </w:r>
      <w:r w:rsidR="00FF1112">
        <w:t xml:space="preserve">feléjük irányuló </w:t>
      </w:r>
      <w:r>
        <w:t>két átlós mozgását is letiltják külön, mi</w:t>
      </w:r>
      <w:r w:rsidR="00FF1112">
        <w:t>nden időpillanatra. Ezt lehet úgy tekinteni, mintha egy lenyomatot hagyna a fal a játéktérnek a pillanatképein. A dinamikus lekerekített falaknak, és az embereknek ezen lenyomatai viszont nem triviálisak. Ezen tiltó lenyomatai összefügg</w:t>
      </w:r>
      <w:r w:rsidR="0035473A">
        <w:t>e</w:t>
      </w:r>
      <w:r w:rsidR="00FF1112">
        <w:t>nek az emberek szélességével. Ha túl hatalmasak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bookmarkStart w:id="27" w:name="_Toc121149160"/>
      <w:r>
        <w:lastRenderedPageBreak/>
        <w:t>Ütközések elkerülésének megvalósítása</w:t>
      </w:r>
      <w:bookmarkEnd w:id="27"/>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74AC1668" w:rsidR="00E0775E" w:rsidRDefault="00E0775E" w:rsidP="00463BC0">
      <w:r>
        <w:t xml:space="preserve">Az alábbi ábrán az átlós mozgást, </w:t>
      </w:r>
      <w:proofErr w:type="gramStart"/>
      <w:r>
        <w:t>a vízszintes vagy függőleges áthaladást,</w:t>
      </w:r>
      <w:proofErr w:type="gramEnd"/>
      <w:r>
        <w:t xml:space="preserve"> és a várakozást mutatom be, hogy nekik milyen tiltólenyomatuk van</w:t>
      </w:r>
      <w:r w:rsidR="00F84FB3">
        <w:t xml:space="preserve"> a mozgás megkezdéséhez képest</w:t>
      </w:r>
      <w:r>
        <w:t xml:space="preserve"> egyes időpillanatokban.</w:t>
      </w:r>
    </w:p>
    <w:p w14:paraId="39E14EB4" w14:textId="5B2ADBD0" w:rsidR="00E0775E" w:rsidRDefault="00E0775E" w:rsidP="00463BC0">
      <w:r>
        <w:t>[ábra]</w:t>
      </w:r>
    </w:p>
    <w:p w14:paraId="1395214A" w14:textId="532E51DC" w:rsidR="00E0775E" w:rsidRDefault="009136DA" w:rsidP="00463BC0">
      <w:r>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28" w:name="_Toc121149161"/>
      <w:r>
        <w:t>Útvonalkereső algoritmus megalkotás</w:t>
      </w:r>
      <w:bookmarkEnd w:id="28"/>
    </w:p>
    <w:p w14:paraId="7626843D" w14:textId="702B9635" w:rsidR="00CB0E8A" w:rsidRDefault="00CB0E8A" w:rsidP="00463BC0">
      <w:r>
        <w:t xml:space="preserve">Az útvonal kereső </w:t>
      </w:r>
      <w:proofErr w:type="gramStart"/>
      <w:r>
        <w:t>algoritmus</w:t>
      </w:r>
      <w:proofErr w:type="gramEnd"/>
      <w:r>
        <w:t xml:space="preserve"> amit itt használtam, az az A* tovább gondolt változata. Az A* egy gráffal dolgozik, viszont itt időpillanatonként van egy</w:t>
      </w:r>
      <w:r w:rsidR="00F84FB3">
        <w:t>-egy külön</w:t>
      </w:r>
      <w:r>
        <w:t xml:space="preserve"> gráf, azaz akár több száz gráffal kell dolgoznia</w:t>
      </w:r>
      <w:r w:rsidR="00F84FB3">
        <w:t xml:space="preserve"> egy útvonal kiszámítása során</w:t>
      </w:r>
      <w:r>
        <w:t xml:space="preserve">. </w:t>
      </w:r>
      <w:r w:rsidR="00F84FB3">
        <w:t>A</w:t>
      </w:r>
      <w:r>
        <w:t xml:space="preserve"> </w:t>
      </w:r>
      <w:r w:rsidR="00F84FB3">
        <w:lastRenderedPageBreak/>
        <w:t>szomszédságok</w:t>
      </w:r>
      <w:r>
        <w:t xml:space="preserve"> nem mindig ugyan azok a</w:t>
      </w:r>
      <w:r w:rsidR="00F84FB3">
        <w:t xml:space="preserve"> különböző időpillanatból leképzett</w:t>
      </w:r>
      <w:r>
        <w:t xml:space="preserve"> gráfban és az adott élek súlyozottak.</w:t>
      </w:r>
      <w:r w:rsidR="00F84FB3">
        <w:t xml:space="preserve"> Megoldandó</w:t>
      </w:r>
      <w:r>
        <w:t xml:space="preserve"> probléma volt megoldani az A* algoritmushoz, hogy ha a játékteret gráfnak veszem, akkor van hurokél is benne, lehet </w:t>
      </w:r>
      <w:proofErr w:type="gramStart"/>
      <w:r>
        <w:t>egy helyben</w:t>
      </w:r>
      <w:proofErr w:type="gramEnd"/>
      <w:r>
        <w:t xml:space="preserve"> várakozni, továbbá lehet, hogy nem az egyhelyben állás segít a </w:t>
      </w:r>
      <w:r w:rsidR="00F84FB3">
        <w:t>tovább haladáson</w:t>
      </w:r>
      <w:r>
        <w:t>,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kapjuk meg. Ettől a heurisztikát teljesen át kellett gondolnom és az algoritmus leállításának okát szintén.</w:t>
      </w:r>
    </w:p>
    <w:p w14:paraId="090F6599" w14:textId="713CA2B9" w:rsidR="00CB0E8A" w:rsidRDefault="00CB0E8A" w:rsidP="00463BC0">
      <w:r>
        <w:t>Az A*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A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t xml:space="preserve">A heurisztikában próbáltam a megoldást meglelni. </w:t>
      </w:r>
      <w:proofErr w:type="gramStart"/>
      <w:r>
        <w:t>Az emberek vagy az idő,</w:t>
      </w:r>
      <w:proofErr w:type="gramEnd"/>
      <w:r>
        <w:t xml:space="preserve">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re ezen</w:t>
      </w:r>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Ezzel valamivel közelebb került </w:t>
      </w:r>
      <w:r w:rsidR="00B27A1F">
        <w:lastRenderedPageBreak/>
        <w:t>az algori</w:t>
      </w:r>
      <w:r w:rsidR="00C179DD">
        <w:t>tmus az időt alapul vevő megoldáshoz, viszont mégsem ragadt le a kezdő mező környékén. Ezen megoldás az eltelt idő és a megtett, illetve a becsült hátramaradt távolság összegével dolgozott, aminek eredménye működőképes szimuláció lett.</w:t>
      </w:r>
    </w:p>
    <w:p w14:paraId="6FCDD2F4" w14:textId="1DE5A510" w:rsidR="00696476" w:rsidRDefault="00696476" w:rsidP="00696476">
      <w:pPr>
        <w:pStyle w:val="Cmsor3"/>
      </w:pPr>
      <w:bookmarkStart w:id="29" w:name="_Toc121149162"/>
      <w:r>
        <w:t>Megmaradt problémák orvoslása</w:t>
      </w:r>
      <w:bookmarkEnd w:id="29"/>
    </w:p>
    <w:p w14:paraId="0157983C" w14:textId="33768FD5" w:rsidR="00C179DD" w:rsidRDefault="00C179DD" w:rsidP="00463BC0">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0" w:name="_Toc121149163"/>
      <w:r>
        <w:t>Első program eredménye</w:t>
      </w:r>
      <w:bookmarkEnd w:id="30"/>
    </w:p>
    <w:p w14:paraId="08590E05" w14:textId="6FBB331C" w:rsidR="00903B60" w:rsidRDefault="003D1678" w:rsidP="00463BC0">
      <w:r>
        <w:t>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megszüntetésével ez az állapottér nagyságrenddel 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p>
    <w:p w14:paraId="7BA4B207" w14:textId="5757EFA5" w:rsidR="0003322C" w:rsidRDefault="0003322C" w:rsidP="0003322C">
      <w:pPr>
        <w:pStyle w:val="Cmsor2"/>
      </w:pPr>
      <w:bookmarkStart w:id="31" w:name="_Toc121149164"/>
      <w:r>
        <w:t>Második program</w:t>
      </w:r>
      <w:bookmarkEnd w:id="31"/>
    </w:p>
    <w:p w14:paraId="079375D6" w14:textId="7C0127DD" w:rsidR="00B95DB9" w:rsidRDefault="0003322C" w:rsidP="0003322C">
      <w:r>
        <w:t xml:space="preserve">Ezen programomat három jól elkülöníthető részre lehet osztani. A navigációs háló csúcsainak, azaz a teret határoló síkidomok létrehozásáért felelős az első rész, amely az alaprajzot figyelembevéve képes megalkotni ezen határló síkidomokat. A második része az, ami a határoló síkidomok által alkotott teret háromszögekre bontja. A harmadik rész az, ami keretet ad ezen háromszöghálónak, helyiségeket köt össze és tárol </w:t>
      </w:r>
      <w:r>
        <w:lastRenderedPageBreak/>
        <w:t>el róluk különböző adatokat. Továbbá van a fő feladatot megvalósító rész, amely a járókelőket, és az ők mozgatásáért felelős. Ez az utolsó kettő szorosabban összetartozik, és komplexitásában megegyezik az első két résszel.</w:t>
      </w:r>
    </w:p>
    <w:p w14:paraId="68E3A7E0" w14:textId="57A3569B" w:rsidR="00463BC0" w:rsidRDefault="0003322C" w:rsidP="00463BC0">
      <w:pPr>
        <w:pStyle w:val="Cmsor3"/>
      </w:pPr>
      <w:bookmarkStart w:id="32" w:name="_Toc121149165"/>
      <w:r>
        <w:t>Navigációs hálót határoló síkidomok létrehozása</w:t>
      </w:r>
      <w:bookmarkEnd w:id="32"/>
    </w:p>
    <w:p w14:paraId="67BCEC8B" w14:textId="17204488" w:rsidR="00463BC0" w:rsidRDefault="00D23D90" w:rsidP="00463BC0">
      <w:r>
        <w:t>A határoló síkidomok azon sokszögek lesznek a helyín síkjára vetítve, amelyeken a járókelők középpontja tartózkodhat. Ennek okán a járókelők szélességével ez szorosan összefügg. Ugyanis az alaprajz csak a falakat tartalmazza, a járókelők szélességével nem számol. Ezen létrehozott határolósíkidomok a különböző szélességű járókelőkre más és más rendre. A létrehozott síkidomokat a falakat leíró síkidomoktól pontosan egy megadott távolságra lévő pontok halmaza képzi. Egy kör alakú fal, mint például egy oszlop esetében az létrehozott síkidom egy nagyobb sugarú kör lenne. Egy téglalap alakú fal esetében egy téglalapot ad vissza, viszont szélesebet, és hosszabbat, de minden toldását a sarkoknál lekerekíti. Ennek két megoldását alkottam meg. Először én adtam meg ezt a létrehozott csúcshálót, és ahhoz rendeltem a falakat, ami remekül működött, de nem ez az elvárt iránya folyamatnak, és kézzel kellett volna megalkotnom különböző szélességű járókelőkre minden egyes ilyen csúcspont halmazt.</w:t>
      </w:r>
    </w:p>
    <w:p w14:paraId="4BF1C25D" w14:textId="4FB7B930" w:rsidR="00D23D90" w:rsidRDefault="00D23D90" w:rsidP="00463BC0">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ezen síkidomok közötti rész háromszögekre feldarabolja. </w:t>
      </w:r>
    </w:p>
    <w:p w14:paraId="56484D03" w14:textId="033A8DD8" w:rsidR="0041405C" w:rsidRDefault="0041405C" w:rsidP="00463BC0">
      <w:r>
        <w:t xml:space="preserve">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két oldal közös csúcsától az oldalakra merőlegesen adott távolságra elhelyezkedő pontok adják. [ábra]</w:t>
      </w:r>
    </w:p>
    <w:p w14:paraId="78605B80" w14:textId="726DC066" w:rsidR="00F2047A" w:rsidRDefault="00F2047A" w:rsidP="00463BC0">
      <w:r>
        <w:t xml:space="preserve">Ezen szabályok alapján egy emelet alaprajzát tökéletesen feldolgozza a program. Nagyon széles emberek esetében lehetne ezzel csak probléma. Ugyanis akkor ezen rész fel kéne készítenem olyan esetekre is, amikor egy szoba elérhetetlen az illető számára, mert az ajtón nem fér be. Ekkor a létrehozott síkidomok metszenék egymást, és </w:t>
      </w:r>
      <w:r>
        <w:lastRenderedPageBreak/>
        <w:t>megfelelő vágást kéne eszközölnöm.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kiszögelléseknél lévő első vagy az utolsó csúcs lehet, hogy közelebb kerül a falhoz, mint az ember távolsága. Ezt a problémát ennek külön ellenőrzésével oldottam meg, azaz nem csak a két vizsgált oldal távolságát vettem alapul, hanem az azt megelőzőt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33" w:name="_Toc121149166"/>
      <w:r>
        <w:t>A bejárható tér háromszögekre bontása</w:t>
      </w:r>
      <w:bookmarkEnd w:id="33"/>
    </w:p>
    <w:p w14:paraId="45AB3D3D" w14:textId="3AD419D4" w:rsidR="00F2047A" w:rsidRDefault="00F2047A" w:rsidP="00F2047A">
      <w:r>
        <w:t xml:space="preserve">Az </w:t>
      </w:r>
      <w:proofErr w:type="gramStart"/>
      <w:r>
        <w:t>irodalom kutatás</w:t>
      </w:r>
      <w:proofErr w:type="gramEnd"/>
      <w:r>
        <w:t xml:space="preserve">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„fülező” módszer -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 akkor az új szakaszt hozzáadjuk a határoló síkidomokhoz a két kiválasztott szakasz helyére illesztve. Így minden behúzott szakasszal kettőt kitörlünk,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szoba, amelyből egy négyzet ki van vágva. ekkor semelyik két szomszédos élből nem alkotható olyan háromszög, ami azt a teret fedi le, és csak is azt, amit kívánnánk lefedni. [ábra]</w:t>
      </w:r>
    </w:p>
    <w:p w14:paraId="4E82DE09" w14:textId="099D99C8" w:rsidR="004D17B0" w:rsidRDefault="004D17B0" w:rsidP="00F2047A"/>
    <w:p w14:paraId="596C1B02" w14:textId="4AB2FC1C" w:rsidR="004D17B0" w:rsidRDefault="004D17B0" w:rsidP="004D17B0">
      <w:r>
        <w:t xml:space="preserve">Ha az összeolvasztása meg is történt a síkidomoknak, akkor is nem elegendő minden szomszédos szakaszt háromszögelni.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w:t>
      </w:r>
      <w:r>
        <w:lastRenderedPageBreak/>
        <w:t>nem helyes. Ezen kívül viszont nem találtam problémát a megoldással. Az összeolvasztásnak a megoldása, és az egész helyett egy másik megoldást hoztam létre.</w:t>
      </w:r>
    </w:p>
    <w:p w14:paraId="4F7EA725" w14:textId="42B9C0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alkotott egy háromszöget. Ezt követően azon háromszögeket hoztam </w:t>
      </w:r>
      <w:proofErr w:type="gramStart"/>
      <w:r w:rsidR="008D4E4B">
        <w:t>létre</w:t>
      </w:r>
      <w:proofErr w:type="gramEnd"/>
      <w:r w:rsidR="008D4E4B">
        <w:t xml:space="preserve"> amit csak egy síkidom csúcsaival lehet létrehozni. C alakú síkidomok ilyenek tudnak lenni. [ábra]</w:t>
      </w:r>
    </w:p>
    <w:p w14:paraId="6B1923C4" w14:textId="3E7DF92F" w:rsidR="008D4E4B" w:rsidRDefault="008D4E4B" w:rsidP="004D17B0"/>
    <w:p w14:paraId="01CD57F8" w14:textId="3B97C15F" w:rsidR="008D4E4B" w:rsidRDefault="008D4E4B" w:rsidP="004D17B0">
      <w:r>
        <w:t>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határolósíkidom oldal. Mind a kettő esetben kétszer kell szerepelnie az összes szakasznak. Amely nem szerepel kétszer, az biztos, hogy lefedetlen területeket határol.</w:t>
      </w:r>
    </w:p>
    <w:p w14:paraId="226E8E3B" w14:textId="0474FDB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tévesen metszőnek vélte a szakaszokat néha.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1735AFDF" w14:textId="2F4F31FE" w:rsidR="00553CC8" w:rsidRDefault="00553CC8" w:rsidP="00553CC8">
      <w:pPr>
        <w:pStyle w:val="Cmsor3"/>
      </w:pPr>
      <w:bookmarkStart w:id="34" w:name="_Toc121149167"/>
      <w:r>
        <w:t>Az előző két rész szobákra bontása és emeletté alakítása</w:t>
      </w:r>
      <w:bookmarkEnd w:id="34"/>
    </w:p>
    <w:p w14:paraId="14D1C833" w14:textId="60D7B035" w:rsidR="00553CC8" w:rsidRDefault="008A2757" w:rsidP="00553CC8">
      <w:r>
        <w:t>Fontos, hogy az útvonalkeresés során ne a teljes emeletet adjam meg a bejárható térnek az algoritmusnak, hanem lehetőleg szobákra bontva legyen ez megoldva.</w:t>
      </w:r>
      <w:r w:rsidR="00C7718C">
        <w:t xml:space="preserve"> A </w:t>
      </w:r>
      <w:r w:rsidR="00C7718C">
        <w:lastRenderedPageBreak/>
        <w:t>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hogy azok melyik másik helyiségekbe vezetnek. Ezen kívül a szobának van egy kapacitása, amely nem csak egy szám, hanem a szobában a diákoknak és az oktatóknak van külön helyük is. Továbbá a helyiségnek van egy tulajdonsága, ami azt mondja meg, hogy átjárásra használható-e. A szobákban a helyeknek vagy egy relatív pozíciójuk és az, hogy foglalt-e. (és egy értékük is van, hogy melyik helyet töltsék fel a diákok első sorban)</w:t>
      </w:r>
    </w:p>
    <w:p w14:paraId="7A6EFC90" w14:textId="39982967" w:rsidR="008A2757" w:rsidRPr="00553CC8" w:rsidRDefault="008A2757" w:rsidP="00553CC8">
      <w:r>
        <w:t xml:space="preserve">Ezt követően a szobákat össze kell kötni.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76A7B87A" w14:textId="1B5D24CC" w:rsidR="00502632" w:rsidRDefault="00502632" w:rsidP="00502632">
      <w:pPr>
        <w:pStyle w:val="Cmsor3"/>
      </w:pPr>
      <w:bookmarkStart w:id="35" w:name="_Toc121149168"/>
      <w:r>
        <w:t>Nyilatkozat</w:t>
      </w:r>
      <w:bookmarkEnd w:id="35"/>
    </w:p>
    <w:p w14:paraId="5F595EFA" w14:textId="2B0EBE9A" w:rsidR="00502632" w:rsidRDefault="003A6E14" w:rsidP="00502632">
      <w:r>
        <w:t>a</w:t>
      </w:r>
    </w:p>
    <w:p w14:paraId="6ABC2454" w14:textId="4ECAA386" w:rsidR="00502632" w:rsidRDefault="00502632" w:rsidP="00502632">
      <w:pPr>
        <w:pStyle w:val="Cmsor3"/>
      </w:pPr>
      <w:bookmarkStart w:id="36" w:name="_Toc121149169"/>
      <w:r>
        <w:t>Tartalmi összefoglaló</w:t>
      </w:r>
      <w:bookmarkEnd w:id="36"/>
    </w:p>
    <w:p w14:paraId="6B4E7E29" w14:textId="3F9293F1" w:rsidR="00526A1B" w:rsidRDefault="003A6E14" w:rsidP="00502632">
      <w:r>
        <w:t>a</w:t>
      </w:r>
    </w:p>
    <w:p w14:paraId="50F4DC7C" w14:textId="5CBB71E3" w:rsidR="00526A1B" w:rsidRDefault="00526A1B" w:rsidP="00526A1B">
      <w:pPr>
        <w:pStyle w:val="Cmsor3"/>
      </w:pPr>
      <w:bookmarkStart w:id="37" w:name="_Toc121149170"/>
      <w:r>
        <w:t>Bevezetés</w:t>
      </w:r>
      <w:bookmarkEnd w:id="37"/>
    </w:p>
    <w:p w14:paraId="2422F1A1" w14:textId="2394E652" w:rsidR="00502632" w:rsidRDefault="003A6E14" w:rsidP="00502632">
      <w:r>
        <w:t>a</w:t>
      </w:r>
    </w:p>
    <w:p w14:paraId="446DAF19" w14:textId="2BD3D183" w:rsidR="006034C7" w:rsidRDefault="006034C7" w:rsidP="006034C7">
      <w:pPr>
        <w:pStyle w:val="Cmsor3"/>
      </w:pPr>
      <w:bookmarkStart w:id="38" w:name="_Toc121149171"/>
      <w:r>
        <w:t>Irodalomkutatás, technológiák, hasonló alkotások bemutatása</w:t>
      </w:r>
      <w:bookmarkEnd w:id="38"/>
    </w:p>
    <w:p w14:paraId="405B2EAF" w14:textId="221EADFA" w:rsidR="007B5CF7" w:rsidRDefault="003A6E14" w:rsidP="006034C7">
      <w:r>
        <w:t>a</w:t>
      </w:r>
    </w:p>
    <w:p w14:paraId="7E5AD791" w14:textId="24728D2F" w:rsidR="007B5CF7" w:rsidRDefault="007B5CF7" w:rsidP="007B5CF7">
      <w:pPr>
        <w:pStyle w:val="Cmsor3"/>
      </w:pPr>
      <w:bookmarkStart w:id="39" w:name="_Toc121149172"/>
      <w:r w:rsidRPr="007B5CF7">
        <w:t>A feladatkiírás pontosítása és részletes elemzése</w:t>
      </w:r>
      <w:bookmarkEnd w:id="39"/>
    </w:p>
    <w:p w14:paraId="599EFC92" w14:textId="76641257" w:rsidR="007B5CF7" w:rsidRDefault="003A6E14" w:rsidP="007B5CF7">
      <w:r>
        <w:t>a</w:t>
      </w:r>
    </w:p>
    <w:p w14:paraId="7ED8EB2E" w14:textId="45BC6332" w:rsidR="00E03AC2" w:rsidRDefault="00E03AC2" w:rsidP="00E03AC2">
      <w:pPr>
        <w:pStyle w:val="Cmsor3"/>
      </w:pPr>
      <w:bookmarkStart w:id="40" w:name="_Toc121149173"/>
      <w:r>
        <w:t>Önálló munka bemutatása</w:t>
      </w:r>
      <w:bookmarkEnd w:id="40"/>
    </w:p>
    <w:p w14:paraId="24DC8EFB" w14:textId="140A0700" w:rsidR="002D6BCD" w:rsidRDefault="003A6E14" w:rsidP="002D6BCD">
      <w:r>
        <w:t>a</w:t>
      </w:r>
    </w:p>
    <w:p w14:paraId="1209AB51" w14:textId="335C5336" w:rsidR="002D6BCD" w:rsidRDefault="00D82885" w:rsidP="00D82885">
      <w:pPr>
        <w:pStyle w:val="Cmsor3"/>
      </w:pPr>
      <w:bookmarkStart w:id="41" w:name="_Toc121149174"/>
      <w:r>
        <w:t>Önálló munka értékelése, mérések, eredmények bemutatása</w:t>
      </w:r>
      <w:bookmarkEnd w:id="41"/>
    </w:p>
    <w:p w14:paraId="5DEA8C12" w14:textId="31523236" w:rsidR="00D82885" w:rsidRDefault="003A6E14" w:rsidP="00D82885">
      <w:r>
        <w:t>a</w:t>
      </w:r>
    </w:p>
    <w:p w14:paraId="342C9199" w14:textId="2CDA65F6" w:rsidR="00D82885" w:rsidRDefault="00D82885" w:rsidP="00D82885">
      <w:pPr>
        <w:pStyle w:val="Cmsor3"/>
      </w:pPr>
      <w:bookmarkStart w:id="42" w:name="_Toc121149175"/>
      <w:r>
        <w:lastRenderedPageBreak/>
        <w:t>Összefoglaló</w:t>
      </w:r>
      <w:bookmarkEnd w:id="42"/>
    </w:p>
    <w:p w14:paraId="0F67AB29" w14:textId="43B9ABC3" w:rsidR="003B77D0" w:rsidRDefault="003A6E14" w:rsidP="00D82885">
      <w:r>
        <w:t>a</w:t>
      </w:r>
    </w:p>
    <w:p w14:paraId="5BB2E470" w14:textId="78F28A28" w:rsidR="003B77D0" w:rsidRDefault="003B77D0" w:rsidP="003B77D0">
      <w:pPr>
        <w:pStyle w:val="Cmsor3"/>
      </w:pPr>
      <w:bookmarkStart w:id="43" w:name="_Toc121149176"/>
      <w:r>
        <w:t>Köszönetnyilvánítások</w:t>
      </w:r>
      <w:bookmarkEnd w:id="43"/>
    </w:p>
    <w:p w14:paraId="0BAB08D6" w14:textId="0DEAE8D5" w:rsidR="003B77D0" w:rsidRDefault="003A6E14" w:rsidP="003B77D0">
      <w:r>
        <w:t>a</w:t>
      </w:r>
    </w:p>
    <w:p w14:paraId="108A4311" w14:textId="233B8E30" w:rsidR="003B77D0" w:rsidRDefault="003B77D0" w:rsidP="003B77D0">
      <w:pPr>
        <w:pStyle w:val="Cmsor3"/>
      </w:pPr>
      <w:bookmarkStart w:id="44" w:name="_Toc121149177"/>
      <w:r>
        <w:t>Részletes és pontos irodalomjegyzék</w:t>
      </w:r>
      <w:bookmarkEnd w:id="44"/>
    </w:p>
    <w:p w14:paraId="3ECA84F4" w14:textId="0F411232" w:rsidR="003B77D0" w:rsidRDefault="003A6E14" w:rsidP="003B77D0">
      <w:r>
        <w:t>a</w:t>
      </w:r>
    </w:p>
    <w:p w14:paraId="5FCD9B4E" w14:textId="435122C0" w:rsidR="00843159" w:rsidRDefault="00843159" w:rsidP="003B77D0">
      <w:pPr>
        <w:pStyle w:val="Cmsor3"/>
      </w:pPr>
      <w:bookmarkStart w:id="45" w:name="_Toc121149178"/>
      <w:r>
        <w:t>Ábrajegyzék, táblázatjegyzék</w:t>
      </w:r>
      <w:bookmarkEnd w:id="45"/>
    </w:p>
    <w:p w14:paraId="6DCBED07" w14:textId="6453068A" w:rsidR="00843159" w:rsidRPr="00843159" w:rsidRDefault="003A6E14" w:rsidP="00843159">
      <w:r>
        <w:t>a</w:t>
      </w:r>
    </w:p>
    <w:p w14:paraId="05A69570" w14:textId="62BFA661" w:rsidR="003B77D0" w:rsidRDefault="003B77D0" w:rsidP="003B77D0">
      <w:pPr>
        <w:pStyle w:val="Cmsor3"/>
      </w:pPr>
      <w:bookmarkStart w:id="46" w:name="_Toc121149179"/>
      <w:r>
        <w:t>Függelék</w:t>
      </w:r>
      <w:bookmarkEnd w:id="46"/>
    </w:p>
    <w:p w14:paraId="6D5EB605" w14:textId="7E7D3B4B" w:rsidR="003B77D0" w:rsidRPr="003B77D0" w:rsidRDefault="003A6E14" w:rsidP="003B77D0">
      <w:r>
        <w:t>a</w:t>
      </w:r>
    </w:p>
    <w:p w14:paraId="52E7E429" w14:textId="2528EC23" w:rsidR="00203E00" w:rsidRDefault="00203E00" w:rsidP="00203E00">
      <w:pPr>
        <w:pStyle w:val="Cmsor2"/>
      </w:pPr>
      <w:bookmarkStart w:id="47" w:name="_Toc121149180"/>
      <w:r>
        <w:t>Egyéb tartalmi elemek</w:t>
      </w:r>
      <w:bookmarkEnd w:id="47"/>
    </w:p>
    <w:p w14:paraId="52E2ED83" w14:textId="57AC1E34" w:rsidR="006034C7" w:rsidRDefault="006034C7" w:rsidP="00203E00">
      <w:pPr>
        <w:pStyle w:val="Cmsor3"/>
      </w:pPr>
      <w:bookmarkStart w:id="48" w:name="_Toc121149181"/>
      <w:r>
        <w:t>Stílus</w:t>
      </w:r>
      <w:bookmarkStart w:id="49" w:name="_Toc332797398"/>
      <w:bookmarkEnd w:id="48"/>
    </w:p>
    <w:p w14:paraId="28B9F64C" w14:textId="554CCFFD" w:rsidR="00E03AC2" w:rsidRPr="00E03AC2" w:rsidRDefault="003A6E14" w:rsidP="00E03AC2">
      <w:r>
        <w:t>a</w:t>
      </w:r>
    </w:p>
    <w:p w14:paraId="66BEA8CF" w14:textId="43EECF80" w:rsidR="006034C7" w:rsidRDefault="006034C7" w:rsidP="006034C7">
      <w:pPr>
        <w:pStyle w:val="Cmsor3"/>
      </w:pPr>
      <w:bookmarkStart w:id="50" w:name="_Toc121149182"/>
      <w:r>
        <w:t>E/1</w:t>
      </w:r>
      <w:bookmarkEnd w:id="50"/>
    </w:p>
    <w:p w14:paraId="3B9B48E7" w14:textId="27CA319A" w:rsidR="006034C7" w:rsidRPr="006034C7" w:rsidRDefault="003A6E14" w:rsidP="006034C7">
      <w:r>
        <w:t>a</w:t>
      </w:r>
    </w:p>
    <w:p w14:paraId="2DF7BC21" w14:textId="13F9076C" w:rsidR="00203E00" w:rsidRDefault="00203E00" w:rsidP="00203E00">
      <w:pPr>
        <w:pStyle w:val="Cmsor3"/>
      </w:pPr>
      <w:bookmarkStart w:id="51" w:name="_Toc121149183"/>
      <w:r>
        <w:t>Rövidítések</w:t>
      </w:r>
      <w:bookmarkEnd w:id="51"/>
    </w:p>
    <w:p w14:paraId="069CEFD8" w14:textId="5AECB563" w:rsidR="00203E00" w:rsidRPr="00203E00" w:rsidRDefault="003A6E14" w:rsidP="00203E00">
      <w:r>
        <w:t>a</w:t>
      </w:r>
    </w:p>
    <w:p w14:paraId="6F9CC857" w14:textId="6CBE9A34" w:rsidR="00203E00" w:rsidRPr="00203E00" w:rsidRDefault="00203E00" w:rsidP="00203E00">
      <w:pPr>
        <w:pStyle w:val="Cmsor3"/>
      </w:pPr>
      <w:bookmarkStart w:id="52" w:name="_Ref433103059"/>
      <w:bookmarkStart w:id="53" w:name="_Toc121149184"/>
      <w:r w:rsidRPr="00203E00">
        <w:t>Technológia megválasztása</w:t>
      </w:r>
      <w:bookmarkEnd w:id="52"/>
      <w:bookmarkEnd w:id="53"/>
    </w:p>
    <w:p w14:paraId="4D31A62D" w14:textId="77777777" w:rsidR="00502632" w:rsidRPr="00463BC0" w:rsidRDefault="00502632" w:rsidP="00463BC0"/>
    <w:p w14:paraId="6D10D25C" w14:textId="5AE4D5AB" w:rsidR="008A3762" w:rsidRPr="008A3762" w:rsidRDefault="008A3762" w:rsidP="008A3762"/>
    <w:bookmarkEnd w:id="49"/>
    <w:p w14:paraId="5E2DE117" w14:textId="77777777" w:rsidR="00225F65" w:rsidRPr="0037381F" w:rsidRDefault="00225F65" w:rsidP="00225F65"/>
    <w:bookmarkStart w:id="54" w:name="_Toc121149185" w:displacedByCustomXml="next"/>
    <w:bookmarkStart w:id="55" w:name="_Ref121141490" w:displacedByCustomXml="next"/>
    <w:bookmarkStart w:id="56" w:name="_Ref121141494" w:displacedByCustomXml="next"/>
    <w:bookmarkStart w:id="57" w:name="_Ref121141501"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57"/>
          <w:bookmarkEnd w:id="56"/>
          <w:bookmarkEnd w:id="55"/>
          <w:bookmarkEnd w:id="54"/>
        </w:p>
        <w:sdt>
          <w:sdtPr>
            <w:id w:val="111145805"/>
            <w:bibliography/>
          </w:sdtPr>
          <w:sdtContent>
            <w:p w14:paraId="544FD02C" w14:textId="77777777" w:rsidR="007E2142"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7E2142" w14:paraId="1C1D3FED" w14:textId="77777777">
                <w:trPr>
                  <w:tblCellSpacing w:w="15" w:type="dxa"/>
                </w:trPr>
                <w:tc>
                  <w:tcPr>
                    <w:tcW w:w="50" w:type="pct"/>
                    <w:hideMark/>
                  </w:tcPr>
                  <w:p w14:paraId="00065577" w14:textId="77777777" w:rsidR="007E2142" w:rsidRDefault="007E2142">
                    <w:pPr>
                      <w:pStyle w:val="Irodalomjegyzk"/>
                      <w:rPr>
                        <w:rFonts w:eastAsiaTheme="minorEastAsia"/>
                      </w:rPr>
                    </w:pPr>
                    <w:r>
                      <w:t xml:space="preserve">[1] </w:t>
                    </w:r>
                  </w:p>
                </w:tc>
                <w:tc>
                  <w:tcPr>
                    <w:tcW w:w="0" w:type="auto"/>
                    <w:hideMark/>
                  </w:tcPr>
                  <w:p w14:paraId="0E0976BF" w14:textId="77777777" w:rsidR="007E2142" w:rsidRDefault="007E2142">
                    <w:pPr>
                      <w:pStyle w:val="Irodalomjegyzk"/>
                      <w:rPr>
                        <w:rFonts w:eastAsiaTheme="minorEastAsia"/>
                      </w:rPr>
                    </w:pPr>
                    <w:r>
                      <w:t>„Thunderhead Engineering Pathfinder,” Thunderhead Engineering, 09 12 2022. [Online]. Available: https://www.thunderheadeng.com/pathfinder.</w:t>
                    </w:r>
                  </w:p>
                </w:tc>
              </w:tr>
              <w:tr w:rsidR="007E2142" w14:paraId="6B9DFB47" w14:textId="77777777">
                <w:trPr>
                  <w:tblCellSpacing w:w="15" w:type="dxa"/>
                </w:trPr>
                <w:tc>
                  <w:tcPr>
                    <w:tcW w:w="50" w:type="pct"/>
                    <w:hideMark/>
                  </w:tcPr>
                  <w:p w14:paraId="292A339F" w14:textId="77777777" w:rsidR="007E2142" w:rsidRDefault="007E2142">
                    <w:pPr>
                      <w:pStyle w:val="Irodalomjegyzk"/>
                      <w:rPr>
                        <w:rFonts w:eastAsiaTheme="minorEastAsia"/>
                      </w:rPr>
                    </w:pPr>
                    <w:r>
                      <w:t xml:space="preserve">[2] </w:t>
                    </w:r>
                  </w:p>
                </w:tc>
                <w:tc>
                  <w:tcPr>
                    <w:tcW w:w="0" w:type="auto"/>
                    <w:hideMark/>
                  </w:tcPr>
                  <w:p w14:paraId="530B17D4" w14:textId="77777777" w:rsidR="007E2142" w:rsidRDefault="007E2142">
                    <w:pPr>
                      <w:pStyle w:val="Irodalomjegyzk"/>
                      <w:rPr>
                        <w:rFonts w:eastAsiaTheme="minorEastAsia"/>
                      </w:rPr>
                    </w:pPr>
                    <w:r>
                      <w:t>„Top 10 programming languages in 2022,” IEEE Spectrum, [Online]. Available: https://spectrum.ieee.org/top-programming-languages-2022. [Hozzáférés dátuma: 05 12 2022].</w:t>
                    </w:r>
                  </w:p>
                </w:tc>
              </w:tr>
              <w:tr w:rsidR="007E2142" w14:paraId="4DA4089A" w14:textId="77777777">
                <w:trPr>
                  <w:tblCellSpacing w:w="15" w:type="dxa"/>
                </w:trPr>
                <w:tc>
                  <w:tcPr>
                    <w:tcW w:w="50" w:type="pct"/>
                    <w:hideMark/>
                  </w:tcPr>
                  <w:p w14:paraId="26BDB5C6" w14:textId="77777777" w:rsidR="007E2142" w:rsidRDefault="007E2142">
                    <w:pPr>
                      <w:pStyle w:val="Irodalomjegyzk"/>
                      <w:rPr>
                        <w:rFonts w:eastAsiaTheme="minorEastAsia"/>
                      </w:rPr>
                    </w:pPr>
                    <w:r>
                      <w:t xml:space="preserve">[3] </w:t>
                    </w:r>
                  </w:p>
                </w:tc>
                <w:tc>
                  <w:tcPr>
                    <w:tcW w:w="0" w:type="auto"/>
                    <w:hideMark/>
                  </w:tcPr>
                  <w:p w14:paraId="56F344D2" w14:textId="77777777" w:rsidR="007E2142" w:rsidRDefault="007E2142">
                    <w:pPr>
                      <w:pStyle w:val="Irodalomjegyzk"/>
                      <w:rPr>
                        <w:rFonts w:eastAsiaTheme="minorEastAsia"/>
                      </w:rPr>
                    </w:pPr>
                    <w:r>
                      <w:t>„C++ reference,” [Online]. Available: https://en.cppreference.com/w/. [Hozzáférés dátuma: 05 12 2022].</w:t>
                    </w:r>
                  </w:p>
                </w:tc>
              </w:tr>
              <w:tr w:rsidR="007E2142" w14:paraId="053478F1" w14:textId="77777777">
                <w:trPr>
                  <w:tblCellSpacing w:w="15" w:type="dxa"/>
                </w:trPr>
                <w:tc>
                  <w:tcPr>
                    <w:tcW w:w="50" w:type="pct"/>
                    <w:hideMark/>
                  </w:tcPr>
                  <w:p w14:paraId="28EACD65" w14:textId="77777777" w:rsidR="007E2142" w:rsidRDefault="007E2142">
                    <w:pPr>
                      <w:pStyle w:val="Irodalomjegyzk"/>
                      <w:rPr>
                        <w:rFonts w:eastAsiaTheme="minorEastAsia"/>
                      </w:rPr>
                    </w:pPr>
                    <w:r>
                      <w:t xml:space="preserve">[4] </w:t>
                    </w:r>
                  </w:p>
                </w:tc>
                <w:tc>
                  <w:tcPr>
                    <w:tcW w:w="0" w:type="auto"/>
                    <w:hideMark/>
                  </w:tcPr>
                  <w:p w14:paraId="52D6602D" w14:textId="77777777" w:rsidR="007E2142" w:rsidRDefault="007E2142">
                    <w:pPr>
                      <w:pStyle w:val="Irodalomjegyzk"/>
                      <w:rPr>
                        <w:rFonts w:eastAsiaTheme="minorEastAsia"/>
                      </w:rPr>
                    </w:pPr>
                    <w:r>
                      <w:t>„Simple DirectMedia Layer Főoldal,” SDL, [Online]. Available: https://www.libsdl.org/. [Hozzáférés dátuma: 05 12 2022].</w:t>
                    </w:r>
                  </w:p>
                </w:tc>
              </w:tr>
              <w:tr w:rsidR="007E2142" w14:paraId="5EA43690" w14:textId="77777777">
                <w:trPr>
                  <w:tblCellSpacing w:w="15" w:type="dxa"/>
                </w:trPr>
                <w:tc>
                  <w:tcPr>
                    <w:tcW w:w="50" w:type="pct"/>
                    <w:hideMark/>
                  </w:tcPr>
                  <w:p w14:paraId="491059D1" w14:textId="77777777" w:rsidR="007E2142" w:rsidRDefault="007E2142">
                    <w:pPr>
                      <w:pStyle w:val="Irodalomjegyzk"/>
                      <w:rPr>
                        <w:rFonts w:eastAsiaTheme="minorEastAsia"/>
                      </w:rPr>
                    </w:pPr>
                    <w:r>
                      <w:t xml:space="preserve">[5] </w:t>
                    </w:r>
                  </w:p>
                </w:tc>
                <w:tc>
                  <w:tcPr>
                    <w:tcW w:w="0" w:type="auto"/>
                    <w:hideMark/>
                  </w:tcPr>
                  <w:p w14:paraId="13527D79" w14:textId="77777777" w:rsidR="007E2142" w:rsidRDefault="007E2142">
                    <w:pPr>
                      <w:pStyle w:val="Irodalomjegyzk"/>
                      <w:rPr>
                        <w:rFonts w:eastAsiaTheme="minorEastAsia"/>
                      </w:rPr>
                    </w:pPr>
                    <w:r>
                      <w:t>„PAC-MAN Főoldal,” Bandai Namco Entertainment Inc., [Online]. Available: https://www.pacman.com/en/. [Hozzáférés dátuma: 05 12 2022].</w:t>
                    </w:r>
                  </w:p>
                </w:tc>
              </w:tr>
              <w:tr w:rsidR="007E2142" w14:paraId="4F59467A" w14:textId="77777777">
                <w:trPr>
                  <w:tblCellSpacing w:w="15" w:type="dxa"/>
                </w:trPr>
                <w:tc>
                  <w:tcPr>
                    <w:tcW w:w="50" w:type="pct"/>
                    <w:hideMark/>
                  </w:tcPr>
                  <w:p w14:paraId="5CCE2793" w14:textId="77777777" w:rsidR="007E2142" w:rsidRDefault="007E2142">
                    <w:pPr>
                      <w:pStyle w:val="Irodalomjegyzk"/>
                      <w:rPr>
                        <w:rFonts w:eastAsiaTheme="minorEastAsia"/>
                      </w:rPr>
                    </w:pPr>
                    <w:r>
                      <w:t xml:space="preserve">[6] </w:t>
                    </w:r>
                  </w:p>
                </w:tc>
                <w:tc>
                  <w:tcPr>
                    <w:tcW w:w="0" w:type="auto"/>
                    <w:hideMark/>
                  </w:tcPr>
                  <w:p w14:paraId="6BD11681" w14:textId="77777777" w:rsidR="007E2142" w:rsidRDefault="007E2142">
                    <w:pPr>
                      <w:pStyle w:val="Irodalomjegyzk"/>
                      <w:rPr>
                        <w:rFonts w:eastAsiaTheme="minorEastAsia"/>
                      </w:rPr>
                    </w:pPr>
                    <w:r>
                      <w:t>M. Kartika, „Dijkstra’s Algorithm Application on the Pac-Man Game,” Bandung, 2010.</w:t>
                    </w:r>
                  </w:p>
                </w:tc>
              </w:tr>
              <w:tr w:rsidR="007E2142" w14:paraId="3305EAC2" w14:textId="77777777">
                <w:trPr>
                  <w:tblCellSpacing w:w="15" w:type="dxa"/>
                </w:trPr>
                <w:tc>
                  <w:tcPr>
                    <w:tcW w:w="50" w:type="pct"/>
                    <w:hideMark/>
                  </w:tcPr>
                  <w:p w14:paraId="2EF19AA7" w14:textId="77777777" w:rsidR="007E2142" w:rsidRDefault="007E2142">
                    <w:pPr>
                      <w:pStyle w:val="Irodalomjegyzk"/>
                      <w:rPr>
                        <w:rFonts w:eastAsiaTheme="minorEastAsia"/>
                      </w:rPr>
                    </w:pPr>
                    <w:r>
                      <w:t xml:space="preserve">[7] </w:t>
                    </w:r>
                  </w:p>
                </w:tc>
                <w:tc>
                  <w:tcPr>
                    <w:tcW w:w="0" w:type="auto"/>
                    <w:hideMark/>
                  </w:tcPr>
                  <w:p w14:paraId="05C6B477" w14:textId="77777777" w:rsidR="007E2142" w:rsidRDefault="007E2142">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7E2142" w14:paraId="35A71DDD" w14:textId="77777777">
                <w:trPr>
                  <w:tblCellSpacing w:w="15" w:type="dxa"/>
                </w:trPr>
                <w:tc>
                  <w:tcPr>
                    <w:tcW w:w="50" w:type="pct"/>
                    <w:hideMark/>
                  </w:tcPr>
                  <w:p w14:paraId="050BF0CB" w14:textId="77777777" w:rsidR="007E2142" w:rsidRDefault="007E2142">
                    <w:pPr>
                      <w:pStyle w:val="Irodalomjegyzk"/>
                      <w:rPr>
                        <w:rFonts w:eastAsiaTheme="minorEastAsia"/>
                      </w:rPr>
                    </w:pPr>
                    <w:r>
                      <w:t xml:space="preserve">[8] </w:t>
                    </w:r>
                  </w:p>
                </w:tc>
                <w:tc>
                  <w:tcPr>
                    <w:tcW w:w="0" w:type="auto"/>
                    <w:hideMark/>
                  </w:tcPr>
                  <w:p w14:paraId="362146D5" w14:textId="77777777" w:rsidR="007E2142" w:rsidRDefault="007E2142">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7E2142" w14:paraId="2DA7B1E8" w14:textId="77777777">
                <w:trPr>
                  <w:tblCellSpacing w:w="15" w:type="dxa"/>
                </w:trPr>
                <w:tc>
                  <w:tcPr>
                    <w:tcW w:w="50" w:type="pct"/>
                    <w:hideMark/>
                  </w:tcPr>
                  <w:p w14:paraId="673181DF" w14:textId="77777777" w:rsidR="007E2142" w:rsidRDefault="007E2142">
                    <w:pPr>
                      <w:pStyle w:val="Irodalomjegyzk"/>
                      <w:rPr>
                        <w:rFonts w:eastAsiaTheme="minorEastAsia"/>
                      </w:rPr>
                    </w:pPr>
                    <w:r>
                      <w:t xml:space="preserve">[9] </w:t>
                    </w:r>
                  </w:p>
                </w:tc>
                <w:tc>
                  <w:tcPr>
                    <w:tcW w:w="0" w:type="auto"/>
                    <w:hideMark/>
                  </w:tcPr>
                  <w:p w14:paraId="71503900" w14:textId="77777777" w:rsidR="007E2142" w:rsidRDefault="007E2142">
                    <w:pPr>
                      <w:pStyle w:val="Irodalomjegyzk"/>
                      <w:rPr>
                        <w:rFonts w:eastAsiaTheme="minorEastAsia"/>
                      </w:rPr>
                    </w:pPr>
                    <w:r>
                      <w:t>„Navigation and Pathfinding,” Unity, [Online]. Available: https://docs.unity3d.com/Manual/Navigation.html. [Hozzáférés dátuma: 05 12 2022].</w:t>
                    </w:r>
                  </w:p>
                </w:tc>
              </w:tr>
              <w:tr w:rsidR="007E2142" w14:paraId="67090695" w14:textId="77777777">
                <w:trPr>
                  <w:tblCellSpacing w:w="15" w:type="dxa"/>
                </w:trPr>
                <w:tc>
                  <w:tcPr>
                    <w:tcW w:w="50" w:type="pct"/>
                    <w:hideMark/>
                  </w:tcPr>
                  <w:p w14:paraId="1560E355" w14:textId="77777777" w:rsidR="007E2142" w:rsidRDefault="007E2142">
                    <w:pPr>
                      <w:pStyle w:val="Irodalomjegyzk"/>
                      <w:rPr>
                        <w:rFonts w:eastAsiaTheme="minorEastAsia"/>
                      </w:rPr>
                    </w:pPr>
                    <w:r>
                      <w:t xml:space="preserve">[10] </w:t>
                    </w:r>
                  </w:p>
                </w:tc>
                <w:tc>
                  <w:tcPr>
                    <w:tcW w:w="0" w:type="auto"/>
                    <w:hideMark/>
                  </w:tcPr>
                  <w:p w14:paraId="40FDE362" w14:textId="77777777" w:rsidR="007E2142" w:rsidRDefault="007E2142">
                    <w:pPr>
                      <w:pStyle w:val="Irodalomjegyzk"/>
                      <w:rPr>
                        <w:rFonts w:eastAsiaTheme="minorEastAsia"/>
                      </w:rPr>
                    </w:pPr>
                    <w:r>
                      <w:t>„What’s an Average Shoulder Width?,” healthline, [Online]. Available: https://www.healthline.com/health/average-shoulder-width. [Hozzáférés dátuma: 05 12 2022].</w:t>
                    </w:r>
                  </w:p>
                </w:tc>
              </w:tr>
              <w:tr w:rsidR="007E2142" w14:paraId="19473670" w14:textId="77777777">
                <w:trPr>
                  <w:tblCellSpacing w:w="15" w:type="dxa"/>
                </w:trPr>
                <w:tc>
                  <w:tcPr>
                    <w:tcW w:w="50" w:type="pct"/>
                    <w:hideMark/>
                  </w:tcPr>
                  <w:p w14:paraId="604E761E" w14:textId="77777777" w:rsidR="007E2142" w:rsidRDefault="007E2142">
                    <w:pPr>
                      <w:pStyle w:val="Irodalomjegyzk"/>
                      <w:rPr>
                        <w:rFonts w:eastAsiaTheme="minorEastAsia"/>
                      </w:rPr>
                    </w:pPr>
                    <w:r>
                      <w:lastRenderedPageBreak/>
                      <w:t xml:space="preserve">[11] </w:t>
                    </w:r>
                  </w:p>
                </w:tc>
                <w:tc>
                  <w:tcPr>
                    <w:tcW w:w="0" w:type="auto"/>
                    <w:hideMark/>
                  </w:tcPr>
                  <w:p w14:paraId="3D163DA2" w14:textId="77777777" w:rsidR="007E2142" w:rsidRDefault="007E2142">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7E2142" w14:paraId="3F6A6FF2" w14:textId="77777777">
                <w:trPr>
                  <w:tblCellSpacing w:w="15" w:type="dxa"/>
                </w:trPr>
                <w:tc>
                  <w:tcPr>
                    <w:tcW w:w="50" w:type="pct"/>
                    <w:hideMark/>
                  </w:tcPr>
                  <w:p w14:paraId="5C001E35" w14:textId="77777777" w:rsidR="007E2142" w:rsidRDefault="007E2142">
                    <w:pPr>
                      <w:pStyle w:val="Irodalomjegyzk"/>
                      <w:rPr>
                        <w:rFonts w:eastAsiaTheme="minorEastAsia"/>
                      </w:rPr>
                    </w:pPr>
                    <w:r>
                      <w:t xml:space="preserve">[12] </w:t>
                    </w:r>
                  </w:p>
                </w:tc>
                <w:tc>
                  <w:tcPr>
                    <w:tcW w:w="0" w:type="auto"/>
                    <w:hideMark/>
                  </w:tcPr>
                  <w:p w14:paraId="0B93C7F3" w14:textId="77777777" w:rsidR="007E2142" w:rsidRDefault="007E2142">
                    <w:pPr>
                      <w:pStyle w:val="Irodalomjegyzk"/>
                      <w:rPr>
                        <w:rFonts w:eastAsiaTheme="minorEastAsia"/>
                      </w:rPr>
                    </w:pPr>
                    <w:r>
                      <w:t>K. Nahtkasztlija, „Az idegen szavak toldalékolása,” június 2009. [Online]. Available: http://www.pcguru.hu/blog/kredenc/az-idegen-szavak-toldalekolasa/5062.</w:t>
                    </w:r>
                  </w:p>
                </w:tc>
              </w:tr>
              <w:tr w:rsidR="007E2142" w14:paraId="54C922E9" w14:textId="77777777">
                <w:trPr>
                  <w:tblCellSpacing w:w="15" w:type="dxa"/>
                </w:trPr>
                <w:tc>
                  <w:tcPr>
                    <w:tcW w:w="50" w:type="pct"/>
                    <w:hideMark/>
                  </w:tcPr>
                  <w:p w14:paraId="7155795E" w14:textId="77777777" w:rsidR="007E2142" w:rsidRDefault="007E2142">
                    <w:pPr>
                      <w:pStyle w:val="Irodalomjegyzk"/>
                      <w:rPr>
                        <w:rFonts w:eastAsiaTheme="minorEastAsia"/>
                      </w:rPr>
                    </w:pPr>
                    <w:r>
                      <w:t xml:space="preserve">[13] </w:t>
                    </w:r>
                  </w:p>
                </w:tc>
                <w:tc>
                  <w:tcPr>
                    <w:tcW w:w="0" w:type="auto"/>
                    <w:hideMark/>
                  </w:tcPr>
                  <w:p w14:paraId="771DFEE9" w14:textId="77777777" w:rsidR="007E2142" w:rsidRDefault="007E2142">
                    <w:pPr>
                      <w:pStyle w:val="Irodalomjegyzk"/>
                      <w:rPr>
                        <w:rFonts w:eastAsiaTheme="minorEastAsia"/>
                      </w:rPr>
                    </w:pPr>
                    <w:r>
                      <w:t>P. Koopman, „How to Write an Abstract,” október 1997. [Online]. Available: https://users.ece.cmu.edu/~koopman/essays/abstract.html. [Hozzáférés dátuma: 20 október 2015].</w:t>
                    </w:r>
                  </w:p>
                </w:tc>
              </w:tr>
              <w:tr w:rsidR="007E2142" w14:paraId="23F3DC04" w14:textId="77777777">
                <w:trPr>
                  <w:tblCellSpacing w:w="15" w:type="dxa"/>
                </w:trPr>
                <w:tc>
                  <w:tcPr>
                    <w:tcW w:w="50" w:type="pct"/>
                    <w:hideMark/>
                  </w:tcPr>
                  <w:p w14:paraId="434D1EA2" w14:textId="77777777" w:rsidR="007E2142" w:rsidRDefault="007E2142">
                    <w:pPr>
                      <w:pStyle w:val="Irodalomjegyzk"/>
                      <w:rPr>
                        <w:rFonts w:eastAsiaTheme="minorEastAsia"/>
                      </w:rPr>
                    </w:pPr>
                    <w:r>
                      <w:t xml:space="preserve">[14] </w:t>
                    </w:r>
                  </w:p>
                </w:tc>
                <w:tc>
                  <w:tcPr>
                    <w:tcW w:w="0" w:type="auto"/>
                    <w:hideMark/>
                  </w:tcPr>
                  <w:p w14:paraId="009D0C77" w14:textId="77777777" w:rsidR="007E2142" w:rsidRDefault="007E2142">
                    <w:pPr>
                      <w:pStyle w:val="Irodalomjegyzk"/>
                      <w:rPr>
                        <w:rFonts w:eastAsiaTheme="minorEastAsia"/>
                      </w:rPr>
                    </w:pPr>
                    <w:r>
                      <w:t>W3C, „HTML, The Web’s Core Language,” [Online]. Available: http://www.w3.org/html/. [Hozzáférés dátuma: 20 október 2015].</w:t>
                    </w:r>
                  </w:p>
                </w:tc>
              </w:tr>
            </w:tbl>
            <w:p w14:paraId="5D4C546D" w14:textId="77777777" w:rsidR="007E2142" w:rsidRDefault="007E2142">
              <w:pPr>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57128C5E" w14:textId="77777777" w:rsidR="00B50CAA" w:rsidRDefault="00B50CAA" w:rsidP="00816BCB">
      <w:pPr>
        <w:pStyle w:val="Fejezetcimszmozsnlkl"/>
      </w:pPr>
      <w:bookmarkStart w:id="58" w:name="_Toc121149186"/>
      <w:r>
        <w:lastRenderedPageBreak/>
        <w:t>Függelék</w:t>
      </w:r>
      <w:bookmarkEnd w:id="58"/>
    </w:p>
    <w:p w14:paraId="34E7630C" w14:textId="011BC68A" w:rsidR="00885E87" w:rsidRDefault="00885E87" w:rsidP="00885E87"/>
    <w:sectPr w:rsidR="00885E87" w:rsidSect="00D23BFC">
      <w:headerReference w:type="even" r:id="rId15"/>
      <w:footerReference w:type="default" r:id="rId1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9FD78" w14:textId="77777777" w:rsidR="00330D62" w:rsidRDefault="00330D62">
      <w:r>
        <w:separator/>
      </w:r>
    </w:p>
  </w:endnote>
  <w:endnote w:type="continuationSeparator" w:id="0">
    <w:p w14:paraId="4169F47E" w14:textId="77777777" w:rsidR="00330D62" w:rsidRDefault="00330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E0668B" w:rsidRDefault="00E0668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E0668B" w:rsidRDefault="00E0668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7E2142">
      <w:rPr>
        <w:rStyle w:val="Oldalszm"/>
        <w:noProof/>
      </w:rPr>
      <w:t>32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FF7DC" w14:textId="77777777" w:rsidR="00330D62" w:rsidRDefault="00330D62">
      <w:r>
        <w:separator/>
      </w:r>
    </w:p>
  </w:footnote>
  <w:footnote w:type="continuationSeparator" w:id="0">
    <w:p w14:paraId="22CC48EA" w14:textId="77777777" w:rsidR="00330D62" w:rsidRDefault="00330D62">
      <w:r>
        <w:continuationSeparator/>
      </w:r>
    </w:p>
  </w:footnote>
  <w:footnote w:id="1">
    <w:p w14:paraId="4E7950B7" w14:textId="5383DE90" w:rsidR="00E0668B" w:rsidRDefault="00E0668B">
      <w:pPr>
        <w:pStyle w:val="Lbjegyzetszveg"/>
      </w:pPr>
      <w:r>
        <w:rPr>
          <w:rStyle w:val="Lbjegyzet-hivatkozs"/>
        </w:rPr>
        <w:footnoteRef/>
      </w:r>
      <w:r>
        <w:t xml:space="preserve"> </w:t>
      </w:r>
      <w:r w:rsidRPr="00D054C3">
        <w:t>https://www.youtube.com/watch?v=c6unBZoY9Ag</w:t>
      </w:r>
    </w:p>
  </w:footnote>
  <w:footnote w:id="2">
    <w:p w14:paraId="37F7CFED" w14:textId="1B40AC90" w:rsidR="00E0668B" w:rsidRDefault="00E0668B">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2B289C" w:rsidRDefault="002B289C">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59571C" w:rsidRDefault="0059571C">
      <w:pPr>
        <w:pStyle w:val="Lbjegyzetszveg"/>
      </w:pPr>
      <w:r>
        <w:rPr>
          <w:rStyle w:val="Lbjegyzet-hivatkozs"/>
        </w:rPr>
        <w:footnoteRef/>
      </w:r>
      <w:r>
        <w:t xml:space="preserve"> </w:t>
      </w:r>
      <w:r w:rsidRPr="0059571C">
        <w:t>https://en.wikipedia.org/wiki/Knight%27s_graph</w:t>
      </w:r>
    </w:p>
  </w:footnote>
  <w:footnote w:id="5">
    <w:p w14:paraId="3B1FE259" w14:textId="40912273" w:rsidR="0059571C" w:rsidRDefault="0059571C">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E0668B" w:rsidRDefault="00E0668B"/>
  <w:p w14:paraId="2C6DFBBE" w14:textId="77777777" w:rsidR="00E0668B" w:rsidRDefault="00E0668B"/>
  <w:p w14:paraId="125F8157" w14:textId="77777777" w:rsidR="00E0668B" w:rsidRDefault="00E066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5B92556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648585558">
    <w:abstractNumId w:val="10"/>
  </w:num>
  <w:num w:numId="2" w16cid:durableId="1794211568">
    <w:abstractNumId w:val="25"/>
  </w:num>
  <w:num w:numId="3" w16cid:durableId="890842889">
    <w:abstractNumId w:val="14"/>
  </w:num>
  <w:num w:numId="4" w16cid:durableId="5325836">
    <w:abstractNumId w:val="20"/>
  </w:num>
  <w:num w:numId="5" w16cid:durableId="103617120">
    <w:abstractNumId w:val="21"/>
  </w:num>
  <w:num w:numId="6" w16cid:durableId="1646660642">
    <w:abstractNumId w:val="22"/>
  </w:num>
  <w:num w:numId="7" w16cid:durableId="208152993">
    <w:abstractNumId w:val="17"/>
  </w:num>
  <w:num w:numId="8" w16cid:durableId="1823042195">
    <w:abstractNumId w:val="13"/>
  </w:num>
  <w:num w:numId="9" w16cid:durableId="582379594">
    <w:abstractNumId w:val="18"/>
  </w:num>
  <w:num w:numId="10" w16cid:durableId="95490198">
    <w:abstractNumId w:val="26"/>
  </w:num>
  <w:num w:numId="11" w16cid:durableId="1134761984">
    <w:abstractNumId w:val="19"/>
  </w:num>
  <w:num w:numId="12" w16cid:durableId="503671532">
    <w:abstractNumId w:val="24"/>
  </w:num>
  <w:num w:numId="13" w16cid:durableId="1168519690">
    <w:abstractNumId w:val="9"/>
  </w:num>
  <w:num w:numId="14" w16cid:durableId="1791120269">
    <w:abstractNumId w:val="7"/>
  </w:num>
  <w:num w:numId="15" w16cid:durableId="1033190552">
    <w:abstractNumId w:val="6"/>
  </w:num>
  <w:num w:numId="16" w16cid:durableId="1274747898">
    <w:abstractNumId w:val="5"/>
  </w:num>
  <w:num w:numId="17" w16cid:durableId="682437815">
    <w:abstractNumId w:val="4"/>
  </w:num>
  <w:num w:numId="18" w16cid:durableId="207378934">
    <w:abstractNumId w:val="8"/>
  </w:num>
  <w:num w:numId="19" w16cid:durableId="2126921059">
    <w:abstractNumId w:val="3"/>
  </w:num>
  <w:num w:numId="20" w16cid:durableId="941764970">
    <w:abstractNumId w:val="2"/>
  </w:num>
  <w:num w:numId="21" w16cid:durableId="1997219332">
    <w:abstractNumId w:val="1"/>
  </w:num>
  <w:num w:numId="22" w16cid:durableId="29651434">
    <w:abstractNumId w:val="0"/>
  </w:num>
  <w:num w:numId="23" w16cid:durableId="1690794475">
    <w:abstractNumId w:val="11"/>
  </w:num>
  <w:num w:numId="24" w16cid:durableId="348336208">
    <w:abstractNumId w:val="16"/>
  </w:num>
  <w:num w:numId="25" w16cid:durableId="1245459785">
    <w:abstractNumId w:val="12"/>
  </w:num>
  <w:num w:numId="26" w16cid:durableId="879438184">
    <w:abstractNumId w:val="15"/>
  </w:num>
  <w:num w:numId="27" w16cid:durableId="1507288840">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CAA"/>
    <w:rsid w:val="00004B12"/>
    <w:rsid w:val="000062F4"/>
    <w:rsid w:val="0001192F"/>
    <w:rsid w:val="0003322C"/>
    <w:rsid w:val="00034D15"/>
    <w:rsid w:val="0003623B"/>
    <w:rsid w:val="00037481"/>
    <w:rsid w:val="0005092C"/>
    <w:rsid w:val="000515FA"/>
    <w:rsid w:val="000655AB"/>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A38BF"/>
    <w:rsid w:val="001A57BC"/>
    <w:rsid w:val="001C2262"/>
    <w:rsid w:val="00203E00"/>
    <w:rsid w:val="002102C3"/>
    <w:rsid w:val="00225F65"/>
    <w:rsid w:val="00227347"/>
    <w:rsid w:val="002455AC"/>
    <w:rsid w:val="00267677"/>
    <w:rsid w:val="002841F9"/>
    <w:rsid w:val="002B289C"/>
    <w:rsid w:val="002D0621"/>
    <w:rsid w:val="002D2C06"/>
    <w:rsid w:val="002D3031"/>
    <w:rsid w:val="002D6BCD"/>
    <w:rsid w:val="002D7DA9"/>
    <w:rsid w:val="002E1D2A"/>
    <w:rsid w:val="00302BB3"/>
    <w:rsid w:val="00305E08"/>
    <w:rsid w:val="00311128"/>
    <w:rsid w:val="00313013"/>
    <w:rsid w:val="00330D62"/>
    <w:rsid w:val="00350AEC"/>
    <w:rsid w:val="0035473A"/>
    <w:rsid w:val="0037381F"/>
    <w:rsid w:val="003A4CDB"/>
    <w:rsid w:val="003A6E14"/>
    <w:rsid w:val="003B77D0"/>
    <w:rsid w:val="003D0FCB"/>
    <w:rsid w:val="003D1678"/>
    <w:rsid w:val="003E2ECB"/>
    <w:rsid w:val="003E70B1"/>
    <w:rsid w:val="003F5425"/>
    <w:rsid w:val="00410924"/>
    <w:rsid w:val="0041405C"/>
    <w:rsid w:val="004176AB"/>
    <w:rsid w:val="004617EB"/>
    <w:rsid w:val="00463BC0"/>
    <w:rsid w:val="00482158"/>
    <w:rsid w:val="0048395A"/>
    <w:rsid w:val="004851C7"/>
    <w:rsid w:val="00485F1C"/>
    <w:rsid w:val="00491D1C"/>
    <w:rsid w:val="004A3CCC"/>
    <w:rsid w:val="004D17B0"/>
    <w:rsid w:val="00502632"/>
    <w:rsid w:val="00502A30"/>
    <w:rsid w:val="005244B3"/>
    <w:rsid w:val="00526A1B"/>
    <w:rsid w:val="005334AD"/>
    <w:rsid w:val="005351F1"/>
    <w:rsid w:val="00537453"/>
    <w:rsid w:val="005524FC"/>
    <w:rsid w:val="00553CC8"/>
    <w:rsid w:val="00570D18"/>
    <w:rsid w:val="00576495"/>
    <w:rsid w:val="0059571C"/>
    <w:rsid w:val="005A45E5"/>
    <w:rsid w:val="005D3443"/>
    <w:rsid w:val="005E01E0"/>
    <w:rsid w:val="006034C7"/>
    <w:rsid w:val="0062185B"/>
    <w:rsid w:val="00630562"/>
    <w:rsid w:val="00630A92"/>
    <w:rsid w:val="0063585C"/>
    <w:rsid w:val="00636F56"/>
    <w:rsid w:val="00641018"/>
    <w:rsid w:val="006459E6"/>
    <w:rsid w:val="00650C7C"/>
    <w:rsid w:val="00675281"/>
    <w:rsid w:val="00681E99"/>
    <w:rsid w:val="00692605"/>
    <w:rsid w:val="00696476"/>
    <w:rsid w:val="006A1B7F"/>
    <w:rsid w:val="006D338C"/>
    <w:rsid w:val="006E3115"/>
    <w:rsid w:val="006E32AC"/>
    <w:rsid w:val="006E4E19"/>
    <w:rsid w:val="006F512E"/>
    <w:rsid w:val="00700E3A"/>
    <w:rsid w:val="00730B3C"/>
    <w:rsid w:val="007441A0"/>
    <w:rsid w:val="00756D62"/>
    <w:rsid w:val="0076368C"/>
    <w:rsid w:val="007B5CF7"/>
    <w:rsid w:val="007D0529"/>
    <w:rsid w:val="007E2142"/>
    <w:rsid w:val="007F5092"/>
    <w:rsid w:val="00816BCB"/>
    <w:rsid w:val="00843159"/>
    <w:rsid w:val="00854BDC"/>
    <w:rsid w:val="00877820"/>
    <w:rsid w:val="00885E87"/>
    <w:rsid w:val="008A2757"/>
    <w:rsid w:val="008A3762"/>
    <w:rsid w:val="008C5682"/>
    <w:rsid w:val="008D2C49"/>
    <w:rsid w:val="008D4E4B"/>
    <w:rsid w:val="008E4728"/>
    <w:rsid w:val="008E7228"/>
    <w:rsid w:val="008F1EF0"/>
    <w:rsid w:val="00903B60"/>
    <w:rsid w:val="00903C3D"/>
    <w:rsid w:val="0090541F"/>
    <w:rsid w:val="009136DA"/>
    <w:rsid w:val="00940CB1"/>
    <w:rsid w:val="0098532E"/>
    <w:rsid w:val="00985F06"/>
    <w:rsid w:val="009B1AB8"/>
    <w:rsid w:val="009B2EED"/>
    <w:rsid w:val="009C1C93"/>
    <w:rsid w:val="009D2FD8"/>
    <w:rsid w:val="00A34DC4"/>
    <w:rsid w:val="00A478F3"/>
    <w:rsid w:val="00A5354A"/>
    <w:rsid w:val="00A9757F"/>
    <w:rsid w:val="00AB2BA3"/>
    <w:rsid w:val="00AB511F"/>
    <w:rsid w:val="00AD20C1"/>
    <w:rsid w:val="00AD4412"/>
    <w:rsid w:val="00AE05C4"/>
    <w:rsid w:val="00B13FD0"/>
    <w:rsid w:val="00B27A1F"/>
    <w:rsid w:val="00B4104A"/>
    <w:rsid w:val="00B4340F"/>
    <w:rsid w:val="00B50CAA"/>
    <w:rsid w:val="00B663ED"/>
    <w:rsid w:val="00B77306"/>
    <w:rsid w:val="00B831A1"/>
    <w:rsid w:val="00B93428"/>
    <w:rsid w:val="00B95DB9"/>
    <w:rsid w:val="00B96880"/>
    <w:rsid w:val="00BB506E"/>
    <w:rsid w:val="00BC1DE3"/>
    <w:rsid w:val="00C00B3C"/>
    <w:rsid w:val="00C0443D"/>
    <w:rsid w:val="00C15863"/>
    <w:rsid w:val="00C179DD"/>
    <w:rsid w:val="00C2686E"/>
    <w:rsid w:val="00C31260"/>
    <w:rsid w:val="00C336D7"/>
    <w:rsid w:val="00C53F92"/>
    <w:rsid w:val="00C73DEE"/>
    <w:rsid w:val="00C7718C"/>
    <w:rsid w:val="00C94815"/>
    <w:rsid w:val="00CB0E8A"/>
    <w:rsid w:val="00CC2118"/>
    <w:rsid w:val="00CC7DCB"/>
    <w:rsid w:val="00CF774F"/>
    <w:rsid w:val="00D054C3"/>
    <w:rsid w:val="00D07335"/>
    <w:rsid w:val="00D1110C"/>
    <w:rsid w:val="00D1632F"/>
    <w:rsid w:val="00D22B3E"/>
    <w:rsid w:val="00D23BFC"/>
    <w:rsid w:val="00D23D90"/>
    <w:rsid w:val="00D30272"/>
    <w:rsid w:val="00D37EC8"/>
    <w:rsid w:val="00D429F2"/>
    <w:rsid w:val="00D47B60"/>
    <w:rsid w:val="00D53F5A"/>
    <w:rsid w:val="00D6331B"/>
    <w:rsid w:val="00D77435"/>
    <w:rsid w:val="00D81927"/>
    <w:rsid w:val="00D82885"/>
    <w:rsid w:val="00D95E2C"/>
    <w:rsid w:val="00DD6A58"/>
    <w:rsid w:val="00E03AC2"/>
    <w:rsid w:val="00E0668B"/>
    <w:rsid w:val="00E0775E"/>
    <w:rsid w:val="00E07EE4"/>
    <w:rsid w:val="00E12861"/>
    <w:rsid w:val="00E20536"/>
    <w:rsid w:val="00E42F0D"/>
    <w:rsid w:val="00E4417C"/>
    <w:rsid w:val="00E4794F"/>
    <w:rsid w:val="00E614EE"/>
    <w:rsid w:val="00E8385C"/>
    <w:rsid w:val="00E86A0C"/>
    <w:rsid w:val="00E97B39"/>
    <w:rsid w:val="00EE1A1F"/>
    <w:rsid w:val="00EE2264"/>
    <w:rsid w:val="00F03E28"/>
    <w:rsid w:val="00F050F9"/>
    <w:rsid w:val="00F2047A"/>
    <w:rsid w:val="00F461CD"/>
    <w:rsid w:val="00F84FB3"/>
    <w:rsid w:val="00F85655"/>
    <w:rsid w:val="00F97B98"/>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D8FE2C8A-0D10-4D98-A122-586C5A986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903B60"/>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054C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12</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13</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14</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11</b:RefOrder>
  </b:Source>
</b:Sources>
</file>

<file path=customXml/itemProps1.xml><?xml version="1.0" encoding="utf-8"?>
<ds:datastoreItem xmlns:ds="http://schemas.openxmlformats.org/officeDocument/2006/customXml" ds:itemID="{40B5BF4D-8250-4E27-A4A6-8DCE5C686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3405</TotalTime>
  <Pages>40</Pages>
  <Words>9479</Words>
  <Characters>65409</Characters>
  <Application>Microsoft Office Word</Application>
  <DocSecurity>0</DocSecurity>
  <Lines>545</Lines>
  <Paragraphs>149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74739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Kovács Boldizsár</cp:lastModifiedBy>
  <cp:revision>8</cp:revision>
  <cp:lastPrinted>2002-07-08T12:51:00Z</cp:lastPrinted>
  <dcterms:created xsi:type="dcterms:W3CDTF">2022-11-28T21:37:00Z</dcterms:created>
  <dcterms:modified xsi:type="dcterms:W3CDTF">2022-12-05T15:12:00Z</dcterms:modified>
</cp:coreProperties>
</file>