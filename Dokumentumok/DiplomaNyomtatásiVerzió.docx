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5114E8" w:rsidP="00177204">
      <w:pPr>
        <w:pStyle w:val="Cmlapkarstanszk"/>
      </w:pPr>
      <w:r>
        <w:fldChar w:fldCharType="begin"/>
      </w:r>
      <w:r>
        <w:instrText xml:space="preserve"> DOCPROPERTY  Company  \* MERGEFORMAT </w:instrText>
      </w:r>
      <w:r>
        <w:fldChar w:fldCharType="separate"/>
      </w:r>
      <w:r w:rsidR="002F7D33">
        <w:t>Automatizálási és Alkalmazott Informatikai Tanszék</w:t>
      </w:r>
      <w:r>
        <w:fldChar w:fldCharType="end"/>
      </w:r>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13024183" w14:textId="77777777" w:rsidR="00A81043"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70658" w:history="1">
        <w:r w:rsidR="00A81043" w:rsidRPr="004745E3">
          <w:rPr>
            <w:rStyle w:val="Hiperhivatkozs"/>
            <w:noProof/>
          </w:rPr>
          <w:t>Kivonat</w:t>
        </w:r>
        <w:r w:rsidR="00A81043">
          <w:rPr>
            <w:noProof/>
            <w:webHidden/>
          </w:rPr>
          <w:tab/>
        </w:r>
        <w:r w:rsidR="00A81043">
          <w:rPr>
            <w:noProof/>
            <w:webHidden/>
          </w:rPr>
          <w:fldChar w:fldCharType="begin"/>
        </w:r>
        <w:r w:rsidR="00A81043">
          <w:rPr>
            <w:noProof/>
            <w:webHidden/>
          </w:rPr>
          <w:instrText xml:space="preserve"> PAGEREF _Toc121470658 \h </w:instrText>
        </w:r>
        <w:r w:rsidR="00A81043">
          <w:rPr>
            <w:noProof/>
            <w:webHidden/>
          </w:rPr>
        </w:r>
        <w:r w:rsidR="00A81043">
          <w:rPr>
            <w:noProof/>
            <w:webHidden/>
          </w:rPr>
          <w:fldChar w:fldCharType="separate"/>
        </w:r>
        <w:r w:rsidR="00111119">
          <w:rPr>
            <w:noProof/>
            <w:webHidden/>
          </w:rPr>
          <w:t>5</w:t>
        </w:r>
        <w:r w:rsidR="00A81043">
          <w:rPr>
            <w:noProof/>
            <w:webHidden/>
          </w:rPr>
          <w:fldChar w:fldCharType="end"/>
        </w:r>
      </w:hyperlink>
    </w:p>
    <w:p w14:paraId="5897E95F" w14:textId="77777777" w:rsidR="00A81043" w:rsidRDefault="005114E8">
      <w:pPr>
        <w:pStyle w:val="TJ1"/>
        <w:rPr>
          <w:rFonts w:asciiTheme="minorHAnsi" w:eastAsiaTheme="minorEastAsia" w:hAnsiTheme="minorHAnsi" w:cstheme="minorBidi"/>
          <w:b w:val="0"/>
          <w:noProof/>
          <w:sz w:val="22"/>
          <w:szCs w:val="22"/>
          <w:lang w:eastAsia="hu-HU"/>
        </w:rPr>
      </w:pPr>
      <w:hyperlink w:anchor="_Toc121470659" w:history="1">
        <w:r w:rsidR="00A81043" w:rsidRPr="004745E3">
          <w:rPr>
            <w:rStyle w:val="Hiperhivatkozs"/>
            <w:noProof/>
          </w:rPr>
          <w:t>Abstract</w:t>
        </w:r>
        <w:r w:rsidR="00A81043">
          <w:rPr>
            <w:noProof/>
            <w:webHidden/>
          </w:rPr>
          <w:tab/>
        </w:r>
        <w:r w:rsidR="00A81043">
          <w:rPr>
            <w:noProof/>
            <w:webHidden/>
          </w:rPr>
          <w:fldChar w:fldCharType="begin"/>
        </w:r>
        <w:r w:rsidR="00A81043">
          <w:rPr>
            <w:noProof/>
            <w:webHidden/>
          </w:rPr>
          <w:instrText xml:space="preserve"> PAGEREF _Toc121470659 \h </w:instrText>
        </w:r>
        <w:r w:rsidR="00A81043">
          <w:rPr>
            <w:noProof/>
            <w:webHidden/>
          </w:rPr>
        </w:r>
        <w:r w:rsidR="00A81043">
          <w:rPr>
            <w:noProof/>
            <w:webHidden/>
          </w:rPr>
          <w:fldChar w:fldCharType="separate"/>
        </w:r>
        <w:r w:rsidR="00111119">
          <w:rPr>
            <w:noProof/>
            <w:webHidden/>
          </w:rPr>
          <w:t>6</w:t>
        </w:r>
        <w:r w:rsidR="00A81043">
          <w:rPr>
            <w:noProof/>
            <w:webHidden/>
          </w:rPr>
          <w:fldChar w:fldCharType="end"/>
        </w:r>
      </w:hyperlink>
    </w:p>
    <w:p w14:paraId="56E0D6D9" w14:textId="77777777" w:rsidR="00A81043" w:rsidRDefault="005114E8">
      <w:pPr>
        <w:pStyle w:val="TJ1"/>
        <w:rPr>
          <w:rFonts w:asciiTheme="minorHAnsi" w:eastAsiaTheme="minorEastAsia" w:hAnsiTheme="minorHAnsi" w:cstheme="minorBidi"/>
          <w:b w:val="0"/>
          <w:noProof/>
          <w:sz w:val="22"/>
          <w:szCs w:val="22"/>
          <w:lang w:eastAsia="hu-HU"/>
        </w:rPr>
      </w:pPr>
      <w:hyperlink w:anchor="_Toc121470660" w:history="1">
        <w:r w:rsidR="00A81043" w:rsidRPr="004745E3">
          <w:rPr>
            <w:rStyle w:val="Hiperhivatkozs"/>
            <w:noProof/>
          </w:rPr>
          <w:t>1 Bevezetés</w:t>
        </w:r>
        <w:r w:rsidR="00A81043">
          <w:rPr>
            <w:noProof/>
            <w:webHidden/>
          </w:rPr>
          <w:tab/>
        </w:r>
        <w:r w:rsidR="00A81043">
          <w:rPr>
            <w:noProof/>
            <w:webHidden/>
          </w:rPr>
          <w:fldChar w:fldCharType="begin"/>
        </w:r>
        <w:r w:rsidR="00A81043">
          <w:rPr>
            <w:noProof/>
            <w:webHidden/>
          </w:rPr>
          <w:instrText xml:space="preserve"> PAGEREF _Toc121470660 \h </w:instrText>
        </w:r>
        <w:r w:rsidR="00A81043">
          <w:rPr>
            <w:noProof/>
            <w:webHidden/>
          </w:rPr>
        </w:r>
        <w:r w:rsidR="00A81043">
          <w:rPr>
            <w:noProof/>
            <w:webHidden/>
          </w:rPr>
          <w:fldChar w:fldCharType="separate"/>
        </w:r>
        <w:r w:rsidR="00111119">
          <w:rPr>
            <w:noProof/>
            <w:webHidden/>
          </w:rPr>
          <w:t>7</w:t>
        </w:r>
        <w:r w:rsidR="00A81043">
          <w:rPr>
            <w:noProof/>
            <w:webHidden/>
          </w:rPr>
          <w:fldChar w:fldCharType="end"/>
        </w:r>
      </w:hyperlink>
    </w:p>
    <w:p w14:paraId="0A9F2DE8"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61" w:history="1">
        <w:r w:rsidR="00A81043" w:rsidRPr="004745E3">
          <w:rPr>
            <w:rStyle w:val="Hiperhivatkozs"/>
            <w:noProof/>
          </w:rPr>
          <w:t>1.1 Emberek mozgásának segítése</w:t>
        </w:r>
        <w:r w:rsidR="00A81043">
          <w:rPr>
            <w:noProof/>
            <w:webHidden/>
          </w:rPr>
          <w:tab/>
        </w:r>
        <w:r w:rsidR="00A81043">
          <w:rPr>
            <w:noProof/>
            <w:webHidden/>
          </w:rPr>
          <w:fldChar w:fldCharType="begin"/>
        </w:r>
        <w:r w:rsidR="00A81043">
          <w:rPr>
            <w:noProof/>
            <w:webHidden/>
          </w:rPr>
          <w:instrText xml:space="preserve"> PAGEREF _Toc121470661 \h </w:instrText>
        </w:r>
        <w:r w:rsidR="00A81043">
          <w:rPr>
            <w:noProof/>
            <w:webHidden/>
          </w:rPr>
        </w:r>
        <w:r w:rsidR="00A81043">
          <w:rPr>
            <w:noProof/>
            <w:webHidden/>
          </w:rPr>
          <w:fldChar w:fldCharType="separate"/>
        </w:r>
        <w:r w:rsidR="00111119">
          <w:rPr>
            <w:noProof/>
            <w:webHidden/>
          </w:rPr>
          <w:t>8</w:t>
        </w:r>
        <w:r w:rsidR="00A81043">
          <w:rPr>
            <w:noProof/>
            <w:webHidden/>
          </w:rPr>
          <w:fldChar w:fldCharType="end"/>
        </w:r>
      </w:hyperlink>
    </w:p>
    <w:p w14:paraId="17B0E66A"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62" w:history="1">
        <w:r w:rsidR="00A81043" w:rsidRPr="004745E3">
          <w:rPr>
            <w:rStyle w:val="Hiperhivatkozs"/>
            <w:noProof/>
          </w:rPr>
          <w:t>1.2 Tűzvédelmi szempontok</w:t>
        </w:r>
        <w:r w:rsidR="00A81043">
          <w:rPr>
            <w:noProof/>
            <w:webHidden/>
          </w:rPr>
          <w:tab/>
        </w:r>
        <w:r w:rsidR="00A81043">
          <w:rPr>
            <w:noProof/>
            <w:webHidden/>
          </w:rPr>
          <w:fldChar w:fldCharType="begin"/>
        </w:r>
        <w:r w:rsidR="00A81043">
          <w:rPr>
            <w:noProof/>
            <w:webHidden/>
          </w:rPr>
          <w:instrText xml:space="preserve"> PAGEREF _Toc121470662 \h </w:instrText>
        </w:r>
        <w:r w:rsidR="00A81043">
          <w:rPr>
            <w:noProof/>
            <w:webHidden/>
          </w:rPr>
        </w:r>
        <w:r w:rsidR="00A81043">
          <w:rPr>
            <w:noProof/>
            <w:webHidden/>
          </w:rPr>
          <w:fldChar w:fldCharType="separate"/>
        </w:r>
        <w:r w:rsidR="00111119">
          <w:rPr>
            <w:noProof/>
            <w:webHidden/>
          </w:rPr>
          <w:t>9</w:t>
        </w:r>
        <w:r w:rsidR="00A81043">
          <w:rPr>
            <w:noProof/>
            <w:webHidden/>
          </w:rPr>
          <w:fldChar w:fldCharType="end"/>
        </w:r>
      </w:hyperlink>
    </w:p>
    <w:p w14:paraId="78842EC5"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63" w:history="1">
        <w:r w:rsidR="00A81043" w:rsidRPr="004745E3">
          <w:rPr>
            <w:rStyle w:val="Hiperhivatkozs"/>
            <w:noProof/>
          </w:rPr>
          <w:t>1.3 A feladat leírása</w:t>
        </w:r>
        <w:r w:rsidR="00A81043">
          <w:rPr>
            <w:noProof/>
            <w:webHidden/>
          </w:rPr>
          <w:tab/>
        </w:r>
        <w:r w:rsidR="00A81043">
          <w:rPr>
            <w:noProof/>
            <w:webHidden/>
          </w:rPr>
          <w:fldChar w:fldCharType="begin"/>
        </w:r>
        <w:r w:rsidR="00A81043">
          <w:rPr>
            <w:noProof/>
            <w:webHidden/>
          </w:rPr>
          <w:instrText xml:space="preserve"> PAGEREF _Toc121470663 \h </w:instrText>
        </w:r>
        <w:r w:rsidR="00A81043">
          <w:rPr>
            <w:noProof/>
            <w:webHidden/>
          </w:rPr>
        </w:r>
        <w:r w:rsidR="00A81043">
          <w:rPr>
            <w:noProof/>
            <w:webHidden/>
          </w:rPr>
          <w:fldChar w:fldCharType="separate"/>
        </w:r>
        <w:r w:rsidR="00111119">
          <w:rPr>
            <w:noProof/>
            <w:webHidden/>
          </w:rPr>
          <w:t>10</w:t>
        </w:r>
        <w:r w:rsidR="00A81043">
          <w:rPr>
            <w:noProof/>
            <w:webHidden/>
          </w:rPr>
          <w:fldChar w:fldCharType="end"/>
        </w:r>
      </w:hyperlink>
    </w:p>
    <w:p w14:paraId="0203399A"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64" w:history="1">
        <w:r w:rsidR="00A81043" w:rsidRPr="004745E3">
          <w:rPr>
            <w:rStyle w:val="Hiperhivatkozs"/>
            <w:noProof/>
          </w:rPr>
          <w:t>1.4 Irodalomkutatás és a feladatkör kiterjesztése</w:t>
        </w:r>
        <w:r w:rsidR="00A81043">
          <w:rPr>
            <w:noProof/>
            <w:webHidden/>
          </w:rPr>
          <w:tab/>
        </w:r>
        <w:r w:rsidR="00A81043">
          <w:rPr>
            <w:noProof/>
            <w:webHidden/>
          </w:rPr>
          <w:fldChar w:fldCharType="begin"/>
        </w:r>
        <w:r w:rsidR="00A81043">
          <w:rPr>
            <w:noProof/>
            <w:webHidden/>
          </w:rPr>
          <w:instrText xml:space="preserve"> PAGEREF _Toc121470664 \h </w:instrText>
        </w:r>
        <w:r w:rsidR="00A81043">
          <w:rPr>
            <w:noProof/>
            <w:webHidden/>
          </w:rPr>
        </w:r>
        <w:r w:rsidR="00A81043">
          <w:rPr>
            <w:noProof/>
            <w:webHidden/>
          </w:rPr>
          <w:fldChar w:fldCharType="separate"/>
        </w:r>
        <w:r w:rsidR="00111119">
          <w:rPr>
            <w:noProof/>
            <w:webHidden/>
          </w:rPr>
          <w:t>11</w:t>
        </w:r>
        <w:r w:rsidR="00A81043">
          <w:rPr>
            <w:noProof/>
            <w:webHidden/>
          </w:rPr>
          <w:fldChar w:fldCharType="end"/>
        </w:r>
      </w:hyperlink>
    </w:p>
    <w:p w14:paraId="50C56A23"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65" w:history="1">
        <w:r w:rsidR="00A81043" w:rsidRPr="004745E3">
          <w:rPr>
            <w:rStyle w:val="Hiperhivatkozs"/>
            <w:noProof/>
          </w:rPr>
          <w:t>1.4.1 Programozási környezet megválasztása</w:t>
        </w:r>
        <w:r w:rsidR="00A81043">
          <w:rPr>
            <w:noProof/>
            <w:webHidden/>
          </w:rPr>
          <w:tab/>
        </w:r>
        <w:r w:rsidR="00A81043">
          <w:rPr>
            <w:noProof/>
            <w:webHidden/>
          </w:rPr>
          <w:fldChar w:fldCharType="begin"/>
        </w:r>
        <w:r w:rsidR="00A81043">
          <w:rPr>
            <w:noProof/>
            <w:webHidden/>
          </w:rPr>
          <w:instrText xml:space="preserve"> PAGEREF _Toc121470665 \h </w:instrText>
        </w:r>
        <w:r w:rsidR="00A81043">
          <w:rPr>
            <w:noProof/>
            <w:webHidden/>
          </w:rPr>
        </w:r>
        <w:r w:rsidR="00A81043">
          <w:rPr>
            <w:noProof/>
            <w:webHidden/>
          </w:rPr>
          <w:fldChar w:fldCharType="separate"/>
        </w:r>
        <w:r w:rsidR="00111119">
          <w:rPr>
            <w:noProof/>
            <w:webHidden/>
          </w:rPr>
          <w:t>11</w:t>
        </w:r>
        <w:r w:rsidR="00A81043">
          <w:rPr>
            <w:noProof/>
            <w:webHidden/>
          </w:rPr>
          <w:fldChar w:fldCharType="end"/>
        </w:r>
      </w:hyperlink>
    </w:p>
    <w:p w14:paraId="4085AC77"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66" w:history="1">
        <w:r w:rsidR="00A81043" w:rsidRPr="004745E3">
          <w:rPr>
            <w:rStyle w:val="Hiperhivatkozs"/>
            <w:noProof/>
          </w:rPr>
          <w:t>1.4.2 Útvonal keresés</w:t>
        </w:r>
        <w:r w:rsidR="00A81043">
          <w:rPr>
            <w:noProof/>
            <w:webHidden/>
          </w:rPr>
          <w:tab/>
        </w:r>
        <w:r w:rsidR="00A81043">
          <w:rPr>
            <w:noProof/>
            <w:webHidden/>
          </w:rPr>
          <w:fldChar w:fldCharType="begin"/>
        </w:r>
        <w:r w:rsidR="00A81043">
          <w:rPr>
            <w:noProof/>
            <w:webHidden/>
          </w:rPr>
          <w:instrText xml:space="preserve"> PAGEREF _Toc121470666 \h </w:instrText>
        </w:r>
        <w:r w:rsidR="00A81043">
          <w:rPr>
            <w:noProof/>
            <w:webHidden/>
          </w:rPr>
        </w:r>
        <w:r w:rsidR="00A81043">
          <w:rPr>
            <w:noProof/>
            <w:webHidden/>
          </w:rPr>
          <w:fldChar w:fldCharType="separate"/>
        </w:r>
        <w:r w:rsidR="00111119">
          <w:rPr>
            <w:noProof/>
            <w:webHidden/>
          </w:rPr>
          <w:t>12</w:t>
        </w:r>
        <w:r w:rsidR="00A81043">
          <w:rPr>
            <w:noProof/>
            <w:webHidden/>
          </w:rPr>
          <w:fldChar w:fldCharType="end"/>
        </w:r>
      </w:hyperlink>
    </w:p>
    <w:p w14:paraId="6336235A"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67" w:history="1">
        <w:r w:rsidR="00A81043" w:rsidRPr="004745E3">
          <w:rPr>
            <w:rStyle w:val="Hiperhivatkozs"/>
            <w:noProof/>
          </w:rPr>
          <w:t>1.4.3 Dijkstra algoritmus</w:t>
        </w:r>
        <w:r w:rsidR="00A81043">
          <w:rPr>
            <w:noProof/>
            <w:webHidden/>
          </w:rPr>
          <w:tab/>
        </w:r>
        <w:r w:rsidR="00A81043">
          <w:rPr>
            <w:noProof/>
            <w:webHidden/>
          </w:rPr>
          <w:fldChar w:fldCharType="begin"/>
        </w:r>
        <w:r w:rsidR="00A81043">
          <w:rPr>
            <w:noProof/>
            <w:webHidden/>
          </w:rPr>
          <w:instrText xml:space="preserve"> PAGEREF _Toc121470667 \h </w:instrText>
        </w:r>
        <w:r w:rsidR="00A81043">
          <w:rPr>
            <w:noProof/>
            <w:webHidden/>
          </w:rPr>
        </w:r>
        <w:r w:rsidR="00A81043">
          <w:rPr>
            <w:noProof/>
            <w:webHidden/>
          </w:rPr>
          <w:fldChar w:fldCharType="separate"/>
        </w:r>
        <w:r w:rsidR="00111119">
          <w:rPr>
            <w:noProof/>
            <w:webHidden/>
          </w:rPr>
          <w:t>12</w:t>
        </w:r>
        <w:r w:rsidR="00A81043">
          <w:rPr>
            <w:noProof/>
            <w:webHidden/>
          </w:rPr>
          <w:fldChar w:fldCharType="end"/>
        </w:r>
      </w:hyperlink>
    </w:p>
    <w:p w14:paraId="2EF71088"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68" w:history="1">
        <w:r w:rsidR="00A81043" w:rsidRPr="004745E3">
          <w:rPr>
            <w:rStyle w:val="Hiperhivatkozs"/>
            <w:noProof/>
          </w:rPr>
          <w:t>1.4.4 A* algoritmus</w:t>
        </w:r>
        <w:r w:rsidR="00A81043">
          <w:rPr>
            <w:noProof/>
            <w:webHidden/>
          </w:rPr>
          <w:tab/>
        </w:r>
        <w:r w:rsidR="00A81043">
          <w:rPr>
            <w:noProof/>
            <w:webHidden/>
          </w:rPr>
          <w:fldChar w:fldCharType="begin"/>
        </w:r>
        <w:r w:rsidR="00A81043">
          <w:rPr>
            <w:noProof/>
            <w:webHidden/>
          </w:rPr>
          <w:instrText xml:space="preserve"> PAGEREF _Toc121470668 \h </w:instrText>
        </w:r>
        <w:r w:rsidR="00A81043">
          <w:rPr>
            <w:noProof/>
            <w:webHidden/>
          </w:rPr>
        </w:r>
        <w:r w:rsidR="00A81043">
          <w:rPr>
            <w:noProof/>
            <w:webHidden/>
          </w:rPr>
          <w:fldChar w:fldCharType="separate"/>
        </w:r>
        <w:r w:rsidR="00111119">
          <w:rPr>
            <w:noProof/>
            <w:webHidden/>
          </w:rPr>
          <w:t>14</w:t>
        </w:r>
        <w:r w:rsidR="00A81043">
          <w:rPr>
            <w:noProof/>
            <w:webHidden/>
          </w:rPr>
          <w:fldChar w:fldCharType="end"/>
        </w:r>
      </w:hyperlink>
    </w:p>
    <w:p w14:paraId="57420D44"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69" w:history="1">
        <w:r w:rsidR="00A81043" w:rsidRPr="004745E3">
          <w:rPr>
            <w:rStyle w:val="Hiperhivatkozs"/>
            <w:noProof/>
          </w:rPr>
          <w:t>1.4.5 Helyszín átalakítása gráffá</w:t>
        </w:r>
        <w:r w:rsidR="00A81043">
          <w:rPr>
            <w:noProof/>
            <w:webHidden/>
          </w:rPr>
          <w:tab/>
        </w:r>
        <w:r w:rsidR="00A81043">
          <w:rPr>
            <w:noProof/>
            <w:webHidden/>
          </w:rPr>
          <w:fldChar w:fldCharType="begin"/>
        </w:r>
        <w:r w:rsidR="00A81043">
          <w:rPr>
            <w:noProof/>
            <w:webHidden/>
          </w:rPr>
          <w:instrText xml:space="preserve"> PAGEREF _Toc121470669 \h </w:instrText>
        </w:r>
        <w:r w:rsidR="00A81043">
          <w:rPr>
            <w:noProof/>
            <w:webHidden/>
          </w:rPr>
        </w:r>
        <w:r w:rsidR="00A81043">
          <w:rPr>
            <w:noProof/>
            <w:webHidden/>
          </w:rPr>
          <w:fldChar w:fldCharType="separate"/>
        </w:r>
        <w:r w:rsidR="00111119">
          <w:rPr>
            <w:noProof/>
            <w:webHidden/>
          </w:rPr>
          <w:t>16</w:t>
        </w:r>
        <w:r w:rsidR="00A81043">
          <w:rPr>
            <w:noProof/>
            <w:webHidden/>
          </w:rPr>
          <w:fldChar w:fldCharType="end"/>
        </w:r>
      </w:hyperlink>
    </w:p>
    <w:p w14:paraId="1C03DE12"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0" w:history="1">
        <w:r w:rsidR="00A81043" w:rsidRPr="004745E3">
          <w:rPr>
            <w:rStyle w:val="Hiperhivatkozs"/>
            <w:noProof/>
          </w:rPr>
          <w:t>1.4.6 Felületeket lefedő gráfok</w:t>
        </w:r>
        <w:r w:rsidR="00A81043">
          <w:rPr>
            <w:noProof/>
            <w:webHidden/>
          </w:rPr>
          <w:tab/>
        </w:r>
        <w:r w:rsidR="00A81043">
          <w:rPr>
            <w:noProof/>
            <w:webHidden/>
          </w:rPr>
          <w:fldChar w:fldCharType="begin"/>
        </w:r>
        <w:r w:rsidR="00A81043">
          <w:rPr>
            <w:noProof/>
            <w:webHidden/>
          </w:rPr>
          <w:instrText xml:space="preserve"> PAGEREF _Toc121470670 \h </w:instrText>
        </w:r>
        <w:r w:rsidR="00A81043">
          <w:rPr>
            <w:noProof/>
            <w:webHidden/>
          </w:rPr>
        </w:r>
        <w:r w:rsidR="00A81043">
          <w:rPr>
            <w:noProof/>
            <w:webHidden/>
          </w:rPr>
          <w:fldChar w:fldCharType="separate"/>
        </w:r>
        <w:r w:rsidR="00111119">
          <w:rPr>
            <w:noProof/>
            <w:webHidden/>
          </w:rPr>
          <w:t>17</w:t>
        </w:r>
        <w:r w:rsidR="00A81043">
          <w:rPr>
            <w:noProof/>
            <w:webHidden/>
          </w:rPr>
          <w:fldChar w:fldCharType="end"/>
        </w:r>
      </w:hyperlink>
    </w:p>
    <w:p w14:paraId="5B6B0F63"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1" w:history="1">
        <w:r w:rsidR="00A81043" w:rsidRPr="004745E3">
          <w:rPr>
            <w:rStyle w:val="Hiperhivatkozs"/>
            <w:noProof/>
          </w:rPr>
          <w:t>1.4.7 Útpont gráf</w:t>
        </w:r>
        <w:r w:rsidR="00A81043">
          <w:rPr>
            <w:noProof/>
            <w:webHidden/>
          </w:rPr>
          <w:tab/>
        </w:r>
        <w:r w:rsidR="00A81043">
          <w:rPr>
            <w:noProof/>
            <w:webHidden/>
          </w:rPr>
          <w:fldChar w:fldCharType="begin"/>
        </w:r>
        <w:r w:rsidR="00A81043">
          <w:rPr>
            <w:noProof/>
            <w:webHidden/>
          </w:rPr>
          <w:instrText xml:space="preserve"> PAGEREF _Toc121470671 \h </w:instrText>
        </w:r>
        <w:r w:rsidR="00A81043">
          <w:rPr>
            <w:noProof/>
            <w:webHidden/>
          </w:rPr>
        </w:r>
        <w:r w:rsidR="00A81043">
          <w:rPr>
            <w:noProof/>
            <w:webHidden/>
          </w:rPr>
          <w:fldChar w:fldCharType="separate"/>
        </w:r>
        <w:r w:rsidR="00111119">
          <w:rPr>
            <w:noProof/>
            <w:webHidden/>
          </w:rPr>
          <w:t>18</w:t>
        </w:r>
        <w:r w:rsidR="00A81043">
          <w:rPr>
            <w:noProof/>
            <w:webHidden/>
          </w:rPr>
          <w:fldChar w:fldCharType="end"/>
        </w:r>
      </w:hyperlink>
    </w:p>
    <w:p w14:paraId="353A214E"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2" w:history="1">
        <w:r w:rsidR="00A81043" w:rsidRPr="004745E3">
          <w:rPr>
            <w:rStyle w:val="Hiperhivatkozs"/>
            <w:noProof/>
          </w:rPr>
          <w:t>1.4.8 Navigációs háló</w:t>
        </w:r>
        <w:r w:rsidR="00A81043">
          <w:rPr>
            <w:noProof/>
            <w:webHidden/>
          </w:rPr>
          <w:tab/>
        </w:r>
        <w:r w:rsidR="00A81043">
          <w:rPr>
            <w:noProof/>
            <w:webHidden/>
          </w:rPr>
          <w:fldChar w:fldCharType="begin"/>
        </w:r>
        <w:r w:rsidR="00A81043">
          <w:rPr>
            <w:noProof/>
            <w:webHidden/>
          </w:rPr>
          <w:instrText xml:space="preserve"> PAGEREF _Toc121470672 \h </w:instrText>
        </w:r>
        <w:r w:rsidR="00A81043">
          <w:rPr>
            <w:noProof/>
            <w:webHidden/>
          </w:rPr>
        </w:r>
        <w:r w:rsidR="00A81043">
          <w:rPr>
            <w:noProof/>
            <w:webHidden/>
          </w:rPr>
          <w:fldChar w:fldCharType="separate"/>
        </w:r>
        <w:r w:rsidR="00111119">
          <w:rPr>
            <w:noProof/>
            <w:webHidden/>
          </w:rPr>
          <w:t>19</w:t>
        </w:r>
        <w:r w:rsidR="00A81043">
          <w:rPr>
            <w:noProof/>
            <w:webHidden/>
          </w:rPr>
          <w:fldChar w:fldCharType="end"/>
        </w:r>
      </w:hyperlink>
    </w:p>
    <w:p w14:paraId="121C8D19"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3" w:history="1">
        <w:r w:rsidR="00A81043" w:rsidRPr="004745E3">
          <w:rPr>
            <w:rStyle w:val="Hiperhivatkozs"/>
            <w:noProof/>
          </w:rPr>
          <w:t>1.4.9 Legrövidebb útvonal és útvonal kiegyenesítése</w:t>
        </w:r>
        <w:r w:rsidR="00A81043">
          <w:rPr>
            <w:noProof/>
            <w:webHidden/>
          </w:rPr>
          <w:tab/>
        </w:r>
        <w:r w:rsidR="00A81043">
          <w:rPr>
            <w:noProof/>
            <w:webHidden/>
          </w:rPr>
          <w:fldChar w:fldCharType="begin"/>
        </w:r>
        <w:r w:rsidR="00A81043">
          <w:rPr>
            <w:noProof/>
            <w:webHidden/>
          </w:rPr>
          <w:instrText xml:space="preserve"> PAGEREF _Toc121470673 \h </w:instrText>
        </w:r>
        <w:r w:rsidR="00A81043">
          <w:rPr>
            <w:noProof/>
            <w:webHidden/>
          </w:rPr>
        </w:r>
        <w:r w:rsidR="00A81043">
          <w:rPr>
            <w:noProof/>
            <w:webHidden/>
          </w:rPr>
          <w:fldChar w:fldCharType="separate"/>
        </w:r>
        <w:r w:rsidR="00111119">
          <w:rPr>
            <w:noProof/>
            <w:webHidden/>
          </w:rPr>
          <w:t>20</w:t>
        </w:r>
        <w:r w:rsidR="00A81043">
          <w:rPr>
            <w:noProof/>
            <w:webHidden/>
          </w:rPr>
          <w:fldChar w:fldCharType="end"/>
        </w:r>
      </w:hyperlink>
    </w:p>
    <w:p w14:paraId="6C5DB0CD"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4" w:history="1">
        <w:r w:rsidR="00A81043" w:rsidRPr="004745E3">
          <w:rPr>
            <w:rStyle w:val="Hiperhivatkozs"/>
            <w:noProof/>
          </w:rPr>
          <w:t>1.4.10 Emberek mozgásának alapjai</w:t>
        </w:r>
        <w:r w:rsidR="00A81043">
          <w:rPr>
            <w:noProof/>
            <w:webHidden/>
          </w:rPr>
          <w:tab/>
        </w:r>
        <w:r w:rsidR="00A81043">
          <w:rPr>
            <w:noProof/>
            <w:webHidden/>
          </w:rPr>
          <w:fldChar w:fldCharType="begin"/>
        </w:r>
        <w:r w:rsidR="00A81043">
          <w:rPr>
            <w:noProof/>
            <w:webHidden/>
          </w:rPr>
          <w:instrText xml:space="preserve"> PAGEREF _Toc121470674 \h </w:instrText>
        </w:r>
        <w:r w:rsidR="00A81043">
          <w:rPr>
            <w:noProof/>
            <w:webHidden/>
          </w:rPr>
        </w:r>
        <w:r w:rsidR="00A81043">
          <w:rPr>
            <w:noProof/>
            <w:webHidden/>
          </w:rPr>
          <w:fldChar w:fldCharType="separate"/>
        </w:r>
        <w:r w:rsidR="00111119">
          <w:rPr>
            <w:noProof/>
            <w:webHidden/>
          </w:rPr>
          <w:t>21</w:t>
        </w:r>
        <w:r w:rsidR="00A81043">
          <w:rPr>
            <w:noProof/>
            <w:webHidden/>
          </w:rPr>
          <w:fldChar w:fldCharType="end"/>
        </w:r>
      </w:hyperlink>
    </w:p>
    <w:p w14:paraId="61549591"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5" w:history="1">
        <w:r w:rsidR="00A81043" w:rsidRPr="004745E3">
          <w:rPr>
            <w:rStyle w:val="Hiperhivatkozs"/>
            <w:noProof/>
          </w:rPr>
          <w:t>1.4.11 Emberek szélessége</w:t>
        </w:r>
        <w:r w:rsidR="00A81043">
          <w:rPr>
            <w:noProof/>
            <w:webHidden/>
          </w:rPr>
          <w:tab/>
        </w:r>
        <w:r w:rsidR="00A81043">
          <w:rPr>
            <w:noProof/>
            <w:webHidden/>
          </w:rPr>
          <w:fldChar w:fldCharType="begin"/>
        </w:r>
        <w:r w:rsidR="00A81043">
          <w:rPr>
            <w:noProof/>
            <w:webHidden/>
          </w:rPr>
          <w:instrText xml:space="preserve"> PAGEREF _Toc121470675 \h </w:instrText>
        </w:r>
        <w:r w:rsidR="00A81043">
          <w:rPr>
            <w:noProof/>
            <w:webHidden/>
          </w:rPr>
        </w:r>
        <w:r w:rsidR="00A81043">
          <w:rPr>
            <w:noProof/>
            <w:webHidden/>
          </w:rPr>
          <w:fldChar w:fldCharType="separate"/>
        </w:r>
        <w:r w:rsidR="00111119">
          <w:rPr>
            <w:noProof/>
            <w:webHidden/>
          </w:rPr>
          <w:t>21</w:t>
        </w:r>
        <w:r w:rsidR="00A81043">
          <w:rPr>
            <w:noProof/>
            <w:webHidden/>
          </w:rPr>
          <w:fldChar w:fldCharType="end"/>
        </w:r>
      </w:hyperlink>
    </w:p>
    <w:p w14:paraId="04FAC780"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6" w:history="1">
        <w:r w:rsidR="00A81043" w:rsidRPr="004745E3">
          <w:rPr>
            <w:rStyle w:val="Hiperhivatkozs"/>
            <w:noProof/>
          </w:rPr>
          <w:t>1.4.12 Emberek mozgási sebessége egyedül és tömegben</w:t>
        </w:r>
        <w:r w:rsidR="00A81043">
          <w:rPr>
            <w:noProof/>
            <w:webHidden/>
          </w:rPr>
          <w:tab/>
        </w:r>
        <w:r w:rsidR="00A81043">
          <w:rPr>
            <w:noProof/>
            <w:webHidden/>
          </w:rPr>
          <w:fldChar w:fldCharType="begin"/>
        </w:r>
        <w:r w:rsidR="00A81043">
          <w:rPr>
            <w:noProof/>
            <w:webHidden/>
          </w:rPr>
          <w:instrText xml:space="preserve"> PAGEREF _Toc121470676 \h </w:instrText>
        </w:r>
        <w:r w:rsidR="00A81043">
          <w:rPr>
            <w:noProof/>
            <w:webHidden/>
          </w:rPr>
        </w:r>
        <w:r w:rsidR="00A81043">
          <w:rPr>
            <w:noProof/>
            <w:webHidden/>
          </w:rPr>
          <w:fldChar w:fldCharType="separate"/>
        </w:r>
        <w:r w:rsidR="00111119">
          <w:rPr>
            <w:noProof/>
            <w:webHidden/>
          </w:rPr>
          <w:t>22</w:t>
        </w:r>
        <w:r w:rsidR="00A81043">
          <w:rPr>
            <w:noProof/>
            <w:webHidden/>
          </w:rPr>
          <w:fldChar w:fldCharType="end"/>
        </w:r>
      </w:hyperlink>
    </w:p>
    <w:p w14:paraId="23C43B97"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77" w:history="1">
        <w:r w:rsidR="00A81043" w:rsidRPr="004745E3">
          <w:rPr>
            <w:rStyle w:val="Hiperhivatkozs"/>
            <w:noProof/>
          </w:rPr>
          <w:t>1.4.13 Vészhelyzet kezelése</w:t>
        </w:r>
        <w:r w:rsidR="00A81043">
          <w:rPr>
            <w:noProof/>
            <w:webHidden/>
          </w:rPr>
          <w:tab/>
        </w:r>
        <w:r w:rsidR="00A81043">
          <w:rPr>
            <w:noProof/>
            <w:webHidden/>
          </w:rPr>
          <w:fldChar w:fldCharType="begin"/>
        </w:r>
        <w:r w:rsidR="00A81043">
          <w:rPr>
            <w:noProof/>
            <w:webHidden/>
          </w:rPr>
          <w:instrText xml:space="preserve"> PAGEREF _Toc121470677 \h </w:instrText>
        </w:r>
        <w:r w:rsidR="00A81043">
          <w:rPr>
            <w:noProof/>
            <w:webHidden/>
          </w:rPr>
        </w:r>
        <w:r w:rsidR="00A81043">
          <w:rPr>
            <w:noProof/>
            <w:webHidden/>
          </w:rPr>
          <w:fldChar w:fldCharType="separate"/>
        </w:r>
        <w:r w:rsidR="00111119">
          <w:rPr>
            <w:noProof/>
            <w:webHidden/>
          </w:rPr>
          <w:t>23</w:t>
        </w:r>
        <w:r w:rsidR="00A81043">
          <w:rPr>
            <w:noProof/>
            <w:webHidden/>
          </w:rPr>
          <w:fldChar w:fldCharType="end"/>
        </w:r>
      </w:hyperlink>
    </w:p>
    <w:p w14:paraId="3A2ECB46" w14:textId="77777777" w:rsidR="00A81043" w:rsidRDefault="005114E8">
      <w:pPr>
        <w:pStyle w:val="TJ1"/>
        <w:rPr>
          <w:rFonts w:asciiTheme="minorHAnsi" w:eastAsiaTheme="minorEastAsia" w:hAnsiTheme="minorHAnsi" w:cstheme="minorBidi"/>
          <w:b w:val="0"/>
          <w:noProof/>
          <w:sz w:val="22"/>
          <w:szCs w:val="22"/>
          <w:lang w:eastAsia="hu-HU"/>
        </w:rPr>
      </w:pPr>
      <w:hyperlink w:anchor="_Toc121470678" w:history="1">
        <w:r w:rsidR="00A81043" w:rsidRPr="004745E3">
          <w:rPr>
            <w:rStyle w:val="Hiperhivatkozs"/>
            <w:noProof/>
          </w:rPr>
          <w:t>2 Saját munka bemutatása: Első program</w:t>
        </w:r>
        <w:r w:rsidR="00A81043">
          <w:rPr>
            <w:noProof/>
            <w:webHidden/>
          </w:rPr>
          <w:tab/>
        </w:r>
        <w:r w:rsidR="00A81043">
          <w:rPr>
            <w:noProof/>
            <w:webHidden/>
          </w:rPr>
          <w:fldChar w:fldCharType="begin"/>
        </w:r>
        <w:r w:rsidR="00A81043">
          <w:rPr>
            <w:noProof/>
            <w:webHidden/>
          </w:rPr>
          <w:instrText xml:space="preserve"> PAGEREF _Toc121470678 \h </w:instrText>
        </w:r>
        <w:r w:rsidR="00A81043">
          <w:rPr>
            <w:noProof/>
            <w:webHidden/>
          </w:rPr>
        </w:r>
        <w:r w:rsidR="00A81043">
          <w:rPr>
            <w:noProof/>
            <w:webHidden/>
          </w:rPr>
          <w:fldChar w:fldCharType="separate"/>
        </w:r>
        <w:r w:rsidR="00111119">
          <w:rPr>
            <w:noProof/>
            <w:webHidden/>
          </w:rPr>
          <w:t>25</w:t>
        </w:r>
        <w:r w:rsidR="00A81043">
          <w:rPr>
            <w:noProof/>
            <w:webHidden/>
          </w:rPr>
          <w:fldChar w:fldCharType="end"/>
        </w:r>
      </w:hyperlink>
    </w:p>
    <w:p w14:paraId="303917D8"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79" w:history="1">
        <w:r w:rsidR="00A81043" w:rsidRPr="004745E3">
          <w:rPr>
            <w:rStyle w:val="Hiperhivatkozs"/>
            <w:noProof/>
          </w:rPr>
          <w:t>2.1 A program elvárt működése</w:t>
        </w:r>
        <w:r w:rsidR="00A81043">
          <w:rPr>
            <w:noProof/>
            <w:webHidden/>
          </w:rPr>
          <w:tab/>
        </w:r>
        <w:r w:rsidR="00A81043">
          <w:rPr>
            <w:noProof/>
            <w:webHidden/>
          </w:rPr>
          <w:fldChar w:fldCharType="begin"/>
        </w:r>
        <w:r w:rsidR="00A81043">
          <w:rPr>
            <w:noProof/>
            <w:webHidden/>
          </w:rPr>
          <w:instrText xml:space="preserve"> PAGEREF _Toc121470679 \h </w:instrText>
        </w:r>
        <w:r w:rsidR="00A81043">
          <w:rPr>
            <w:noProof/>
            <w:webHidden/>
          </w:rPr>
        </w:r>
        <w:r w:rsidR="00A81043">
          <w:rPr>
            <w:noProof/>
            <w:webHidden/>
          </w:rPr>
          <w:fldChar w:fldCharType="separate"/>
        </w:r>
        <w:r w:rsidR="00111119">
          <w:rPr>
            <w:noProof/>
            <w:webHidden/>
          </w:rPr>
          <w:t>25</w:t>
        </w:r>
        <w:r w:rsidR="00A81043">
          <w:rPr>
            <w:noProof/>
            <w:webHidden/>
          </w:rPr>
          <w:fldChar w:fldCharType="end"/>
        </w:r>
      </w:hyperlink>
    </w:p>
    <w:p w14:paraId="19548406"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80" w:history="1">
        <w:r w:rsidR="00A81043" w:rsidRPr="004745E3">
          <w:rPr>
            <w:rStyle w:val="Hiperhivatkozs"/>
            <w:noProof/>
          </w:rPr>
          <w:t>2.2 Emberek ütközésének elkerülése</w:t>
        </w:r>
        <w:r w:rsidR="00A81043">
          <w:rPr>
            <w:noProof/>
            <w:webHidden/>
          </w:rPr>
          <w:tab/>
        </w:r>
        <w:r w:rsidR="00A81043">
          <w:rPr>
            <w:noProof/>
            <w:webHidden/>
          </w:rPr>
          <w:fldChar w:fldCharType="begin"/>
        </w:r>
        <w:r w:rsidR="00A81043">
          <w:rPr>
            <w:noProof/>
            <w:webHidden/>
          </w:rPr>
          <w:instrText xml:space="preserve"> PAGEREF _Toc121470680 \h </w:instrText>
        </w:r>
        <w:r w:rsidR="00A81043">
          <w:rPr>
            <w:noProof/>
            <w:webHidden/>
          </w:rPr>
        </w:r>
        <w:r w:rsidR="00A81043">
          <w:rPr>
            <w:noProof/>
            <w:webHidden/>
          </w:rPr>
          <w:fldChar w:fldCharType="separate"/>
        </w:r>
        <w:r w:rsidR="00111119">
          <w:rPr>
            <w:noProof/>
            <w:webHidden/>
          </w:rPr>
          <w:t>26</w:t>
        </w:r>
        <w:r w:rsidR="00A81043">
          <w:rPr>
            <w:noProof/>
            <w:webHidden/>
          </w:rPr>
          <w:fldChar w:fldCharType="end"/>
        </w:r>
      </w:hyperlink>
    </w:p>
    <w:p w14:paraId="5A59A9C1"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81" w:history="1">
        <w:r w:rsidR="00A81043" w:rsidRPr="004745E3">
          <w:rPr>
            <w:rStyle w:val="Hiperhivatkozs"/>
            <w:noProof/>
          </w:rPr>
          <w:t>2.3 Első program korlátai</w:t>
        </w:r>
        <w:r w:rsidR="00A81043">
          <w:rPr>
            <w:noProof/>
            <w:webHidden/>
          </w:rPr>
          <w:tab/>
        </w:r>
        <w:r w:rsidR="00A81043">
          <w:rPr>
            <w:noProof/>
            <w:webHidden/>
          </w:rPr>
          <w:fldChar w:fldCharType="begin"/>
        </w:r>
        <w:r w:rsidR="00A81043">
          <w:rPr>
            <w:noProof/>
            <w:webHidden/>
          </w:rPr>
          <w:instrText xml:space="preserve"> PAGEREF _Toc121470681 \h </w:instrText>
        </w:r>
        <w:r w:rsidR="00A81043">
          <w:rPr>
            <w:noProof/>
            <w:webHidden/>
          </w:rPr>
        </w:r>
        <w:r w:rsidR="00A81043">
          <w:rPr>
            <w:noProof/>
            <w:webHidden/>
          </w:rPr>
          <w:fldChar w:fldCharType="separate"/>
        </w:r>
        <w:r w:rsidR="00111119">
          <w:rPr>
            <w:noProof/>
            <w:webHidden/>
          </w:rPr>
          <w:t>26</w:t>
        </w:r>
        <w:r w:rsidR="00A81043">
          <w:rPr>
            <w:noProof/>
            <w:webHidden/>
          </w:rPr>
          <w:fldChar w:fldCharType="end"/>
        </w:r>
      </w:hyperlink>
    </w:p>
    <w:p w14:paraId="3CD22735"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2" w:history="1">
        <w:r w:rsidR="00A81043" w:rsidRPr="004745E3">
          <w:rPr>
            <w:rStyle w:val="Hiperhivatkozs"/>
            <w:noProof/>
          </w:rPr>
          <w:t>2.3.1 Mezők összeszervezése</w:t>
        </w:r>
        <w:r w:rsidR="00A81043">
          <w:rPr>
            <w:noProof/>
            <w:webHidden/>
          </w:rPr>
          <w:tab/>
        </w:r>
        <w:r w:rsidR="00A81043">
          <w:rPr>
            <w:noProof/>
            <w:webHidden/>
          </w:rPr>
          <w:fldChar w:fldCharType="begin"/>
        </w:r>
        <w:r w:rsidR="00A81043">
          <w:rPr>
            <w:noProof/>
            <w:webHidden/>
          </w:rPr>
          <w:instrText xml:space="preserve"> PAGEREF _Toc121470682 \h </w:instrText>
        </w:r>
        <w:r w:rsidR="00A81043">
          <w:rPr>
            <w:noProof/>
            <w:webHidden/>
          </w:rPr>
        </w:r>
        <w:r w:rsidR="00A81043">
          <w:rPr>
            <w:noProof/>
            <w:webHidden/>
          </w:rPr>
          <w:fldChar w:fldCharType="separate"/>
        </w:r>
        <w:r w:rsidR="00111119">
          <w:rPr>
            <w:noProof/>
            <w:webHidden/>
          </w:rPr>
          <w:t>27</w:t>
        </w:r>
        <w:r w:rsidR="00A81043">
          <w:rPr>
            <w:noProof/>
            <w:webHidden/>
          </w:rPr>
          <w:fldChar w:fldCharType="end"/>
        </w:r>
      </w:hyperlink>
    </w:p>
    <w:p w14:paraId="6536EAC7"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3" w:history="1">
        <w:r w:rsidR="00A81043" w:rsidRPr="004745E3">
          <w:rPr>
            <w:rStyle w:val="Hiperhivatkozs"/>
            <w:noProof/>
          </w:rPr>
          <w:t>2.3.2 Útvonal és mozgás megtervezése</w:t>
        </w:r>
        <w:r w:rsidR="00A81043">
          <w:rPr>
            <w:noProof/>
            <w:webHidden/>
          </w:rPr>
          <w:tab/>
        </w:r>
        <w:r w:rsidR="00A81043">
          <w:rPr>
            <w:noProof/>
            <w:webHidden/>
          </w:rPr>
          <w:fldChar w:fldCharType="begin"/>
        </w:r>
        <w:r w:rsidR="00A81043">
          <w:rPr>
            <w:noProof/>
            <w:webHidden/>
          </w:rPr>
          <w:instrText xml:space="preserve"> PAGEREF _Toc121470683 \h </w:instrText>
        </w:r>
        <w:r w:rsidR="00A81043">
          <w:rPr>
            <w:noProof/>
            <w:webHidden/>
          </w:rPr>
        </w:r>
        <w:r w:rsidR="00A81043">
          <w:rPr>
            <w:noProof/>
            <w:webHidden/>
          </w:rPr>
          <w:fldChar w:fldCharType="separate"/>
        </w:r>
        <w:r w:rsidR="00111119">
          <w:rPr>
            <w:noProof/>
            <w:webHidden/>
          </w:rPr>
          <w:t>28</w:t>
        </w:r>
        <w:r w:rsidR="00A81043">
          <w:rPr>
            <w:noProof/>
            <w:webHidden/>
          </w:rPr>
          <w:fldChar w:fldCharType="end"/>
        </w:r>
      </w:hyperlink>
    </w:p>
    <w:p w14:paraId="06D9BBEC"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4" w:history="1">
        <w:r w:rsidR="00A81043" w:rsidRPr="004745E3">
          <w:rPr>
            <w:rStyle w:val="Hiperhivatkozs"/>
            <w:noProof/>
          </w:rPr>
          <w:t>2.3.3 Időegység nagyságának megválasztása</w:t>
        </w:r>
        <w:r w:rsidR="00A81043">
          <w:rPr>
            <w:noProof/>
            <w:webHidden/>
          </w:rPr>
          <w:tab/>
        </w:r>
        <w:r w:rsidR="00A81043">
          <w:rPr>
            <w:noProof/>
            <w:webHidden/>
          </w:rPr>
          <w:fldChar w:fldCharType="begin"/>
        </w:r>
        <w:r w:rsidR="00A81043">
          <w:rPr>
            <w:noProof/>
            <w:webHidden/>
          </w:rPr>
          <w:instrText xml:space="preserve"> PAGEREF _Toc121470684 \h </w:instrText>
        </w:r>
        <w:r w:rsidR="00A81043">
          <w:rPr>
            <w:noProof/>
            <w:webHidden/>
          </w:rPr>
        </w:r>
        <w:r w:rsidR="00A81043">
          <w:rPr>
            <w:noProof/>
            <w:webHidden/>
          </w:rPr>
          <w:fldChar w:fldCharType="separate"/>
        </w:r>
        <w:r w:rsidR="00111119">
          <w:rPr>
            <w:noProof/>
            <w:webHidden/>
          </w:rPr>
          <w:t>28</w:t>
        </w:r>
        <w:r w:rsidR="00A81043">
          <w:rPr>
            <w:noProof/>
            <w:webHidden/>
          </w:rPr>
          <w:fldChar w:fldCharType="end"/>
        </w:r>
      </w:hyperlink>
    </w:p>
    <w:p w14:paraId="6A0B083A"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5" w:history="1">
        <w:r w:rsidR="00A81043" w:rsidRPr="004745E3">
          <w:rPr>
            <w:rStyle w:val="Hiperhivatkozs"/>
            <w:noProof/>
          </w:rPr>
          <w:t>2.3.4 Időpillanatonként állapotképek</w:t>
        </w:r>
        <w:r w:rsidR="00A81043">
          <w:rPr>
            <w:noProof/>
            <w:webHidden/>
          </w:rPr>
          <w:tab/>
        </w:r>
        <w:r w:rsidR="00A81043">
          <w:rPr>
            <w:noProof/>
            <w:webHidden/>
          </w:rPr>
          <w:fldChar w:fldCharType="begin"/>
        </w:r>
        <w:r w:rsidR="00A81043">
          <w:rPr>
            <w:noProof/>
            <w:webHidden/>
          </w:rPr>
          <w:instrText xml:space="preserve"> PAGEREF _Toc121470685 \h </w:instrText>
        </w:r>
        <w:r w:rsidR="00A81043">
          <w:rPr>
            <w:noProof/>
            <w:webHidden/>
          </w:rPr>
        </w:r>
        <w:r w:rsidR="00A81043">
          <w:rPr>
            <w:noProof/>
            <w:webHidden/>
          </w:rPr>
          <w:fldChar w:fldCharType="separate"/>
        </w:r>
        <w:r w:rsidR="00111119">
          <w:rPr>
            <w:noProof/>
            <w:webHidden/>
          </w:rPr>
          <w:t>30</w:t>
        </w:r>
        <w:r w:rsidR="00A81043">
          <w:rPr>
            <w:noProof/>
            <w:webHidden/>
          </w:rPr>
          <w:fldChar w:fldCharType="end"/>
        </w:r>
      </w:hyperlink>
    </w:p>
    <w:p w14:paraId="44477B74"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6" w:history="1">
        <w:r w:rsidR="00A81043" w:rsidRPr="004745E3">
          <w:rPr>
            <w:rStyle w:val="Hiperhivatkozs"/>
            <w:noProof/>
          </w:rPr>
          <w:t>2.3.5 Falak a játéktérben</w:t>
        </w:r>
        <w:r w:rsidR="00A81043">
          <w:rPr>
            <w:noProof/>
            <w:webHidden/>
          </w:rPr>
          <w:tab/>
        </w:r>
        <w:r w:rsidR="00A81043">
          <w:rPr>
            <w:noProof/>
            <w:webHidden/>
          </w:rPr>
          <w:fldChar w:fldCharType="begin"/>
        </w:r>
        <w:r w:rsidR="00A81043">
          <w:rPr>
            <w:noProof/>
            <w:webHidden/>
          </w:rPr>
          <w:instrText xml:space="preserve"> PAGEREF _Toc121470686 \h </w:instrText>
        </w:r>
        <w:r w:rsidR="00A81043">
          <w:rPr>
            <w:noProof/>
            <w:webHidden/>
          </w:rPr>
        </w:r>
        <w:r w:rsidR="00A81043">
          <w:rPr>
            <w:noProof/>
            <w:webHidden/>
          </w:rPr>
          <w:fldChar w:fldCharType="separate"/>
        </w:r>
        <w:r w:rsidR="00111119">
          <w:rPr>
            <w:noProof/>
            <w:webHidden/>
          </w:rPr>
          <w:t>31</w:t>
        </w:r>
        <w:r w:rsidR="00A81043">
          <w:rPr>
            <w:noProof/>
            <w:webHidden/>
          </w:rPr>
          <w:fldChar w:fldCharType="end"/>
        </w:r>
      </w:hyperlink>
    </w:p>
    <w:p w14:paraId="0557D794"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7" w:history="1">
        <w:r w:rsidR="00A81043" w:rsidRPr="004745E3">
          <w:rPr>
            <w:rStyle w:val="Hiperhivatkozs"/>
            <w:noProof/>
          </w:rPr>
          <w:t>2.3.6 Ütközések elkerülésének megvalósítása</w:t>
        </w:r>
        <w:r w:rsidR="00A81043">
          <w:rPr>
            <w:noProof/>
            <w:webHidden/>
          </w:rPr>
          <w:tab/>
        </w:r>
        <w:r w:rsidR="00A81043">
          <w:rPr>
            <w:noProof/>
            <w:webHidden/>
          </w:rPr>
          <w:fldChar w:fldCharType="begin"/>
        </w:r>
        <w:r w:rsidR="00A81043">
          <w:rPr>
            <w:noProof/>
            <w:webHidden/>
          </w:rPr>
          <w:instrText xml:space="preserve"> PAGEREF _Toc121470687 \h </w:instrText>
        </w:r>
        <w:r w:rsidR="00A81043">
          <w:rPr>
            <w:noProof/>
            <w:webHidden/>
          </w:rPr>
        </w:r>
        <w:r w:rsidR="00A81043">
          <w:rPr>
            <w:noProof/>
            <w:webHidden/>
          </w:rPr>
          <w:fldChar w:fldCharType="separate"/>
        </w:r>
        <w:r w:rsidR="00111119">
          <w:rPr>
            <w:noProof/>
            <w:webHidden/>
          </w:rPr>
          <w:t>32</w:t>
        </w:r>
        <w:r w:rsidR="00A81043">
          <w:rPr>
            <w:noProof/>
            <w:webHidden/>
          </w:rPr>
          <w:fldChar w:fldCharType="end"/>
        </w:r>
      </w:hyperlink>
    </w:p>
    <w:p w14:paraId="15F5F25B"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8" w:history="1">
        <w:r w:rsidR="00A81043" w:rsidRPr="004745E3">
          <w:rPr>
            <w:rStyle w:val="Hiperhivatkozs"/>
            <w:noProof/>
          </w:rPr>
          <w:t>2.3.7 Útvonalkereső algoritmus megalkotás</w:t>
        </w:r>
        <w:r w:rsidR="00A81043">
          <w:rPr>
            <w:noProof/>
            <w:webHidden/>
          </w:rPr>
          <w:tab/>
        </w:r>
        <w:r w:rsidR="00A81043">
          <w:rPr>
            <w:noProof/>
            <w:webHidden/>
          </w:rPr>
          <w:fldChar w:fldCharType="begin"/>
        </w:r>
        <w:r w:rsidR="00A81043">
          <w:rPr>
            <w:noProof/>
            <w:webHidden/>
          </w:rPr>
          <w:instrText xml:space="preserve"> PAGEREF _Toc121470688 \h </w:instrText>
        </w:r>
        <w:r w:rsidR="00A81043">
          <w:rPr>
            <w:noProof/>
            <w:webHidden/>
          </w:rPr>
        </w:r>
        <w:r w:rsidR="00A81043">
          <w:rPr>
            <w:noProof/>
            <w:webHidden/>
          </w:rPr>
          <w:fldChar w:fldCharType="separate"/>
        </w:r>
        <w:r w:rsidR="00111119">
          <w:rPr>
            <w:noProof/>
            <w:webHidden/>
          </w:rPr>
          <w:t>33</w:t>
        </w:r>
        <w:r w:rsidR="00A81043">
          <w:rPr>
            <w:noProof/>
            <w:webHidden/>
          </w:rPr>
          <w:fldChar w:fldCharType="end"/>
        </w:r>
      </w:hyperlink>
    </w:p>
    <w:p w14:paraId="175F3945"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89" w:history="1">
        <w:r w:rsidR="00A81043" w:rsidRPr="004745E3">
          <w:rPr>
            <w:rStyle w:val="Hiperhivatkozs"/>
            <w:noProof/>
          </w:rPr>
          <w:t>2.3.8 Megmaradt problémák orvoslása</w:t>
        </w:r>
        <w:r w:rsidR="00A81043">
          <w:rPr>
            <w:noProof/>
            <w:webHidden/>
          </w:rPr>
          <w:tab/>
        </w:r>
        <w:r w:rsidR="00A81043">
          <w:rPr>
            <w:noProof/>
            <w:webHidden/>
          </w:rPr>
          <w:fldChar w:fldCharType="begin"/>
        </w:r>
        <w:r w:rsidR="00A81043">
          <w:rPr>
            <w:noProof/>
            <w:webHidden/>
          </w:rPr>
          <w:instrText xml:space="preserve"> PAGEREF _Toc121470689 \h </w:instrText>
        </w:r>
        <w:r w:rsidR="00A81043">
          <w:rPr>
            <w:noProof/>
            <w:webHidden/>
          </w:rPr>
        </w:r>
        <w:r w:rsidR="00A81043">
          <w:rPr>
            <w:noProof/>
            <w:webHidden/>
          </w:rPr>
          <w:fldChar w:fldCharType="separate"/>
        </w:r>
        <w:r w:rsidR="00111119">
          <w:rPr>
            <w:noProof/>
            <w:webHidden/>
          </w:rPr>
          <w:t>34</w:t>
        </w:r>
        <w:r w:rsidR="00A81043">
          <w:rPr>
            <w:noProof/>
            <w:webHidden/>
          </w:rPr>
          <w:fldChar w:fldCharType="end"/>
        </w:r>
      </w:hyperlink>
    </w:p>
    <w:p w14:paraId="3B24C5FD"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90" w:history="1">
        <w:r w:rsidR="00A81043" w:rsidRPr="004745E3">
          <w:rPr>
            <w:rStyle w:val="Hiperhivatkozs"/>
            <w:noProof/>
          </w:rPr>
          <w:t>2.3.9 Első program eredménye</w:t>
        </w:r>
        <w:r w:rsidR="00A81043">
          <w:rPr>
            <w:noProof/>
            <w:webHidden/>
          </w:rPr>
          <w:tab/>
        </w:r>
        <w:r w:rsidR="00A81043">
          <w:rPr>
            <w:noProof/>
            <w:webHidden/>
          </w:rPr>
          <w:fldChar w:fldCharType="begin"/>
        </w:r>
        <w:r w:rsidR="00A81043">
          <w:rPr>
            <w:noProof/>
            <w:webHidden/>
          </w:rPr>
          <w:instrText xml:space="preserve"> PAGEREF _Toc121470690 \h </w:instrText>
        </w:r>
        <w:r w:rsidR="00A81043">
          <w:rPr>
            <w:noProof/>
            <w:webHidden/>
          </w:rPr>
        </w:r>
        <w:r w:rsidR="00A81043">
          <w:rPr>
            <w:noProof/>
            <w:webHidden/>
          </w:rPr>
          <w:fldChar w:fldCharType="separate"/>
        </w:r>
        <w:r w:rsidR="00111119">
          <w:rPr>
            <w:noProof/>
            <w:webHidden/>
          </w:rPr>
          <w:t>34</w:t>
        </w:r>
        <w:r w:rsidR="00A81043">
          <w:rPr>
            <w:noProof/>
            <w:webHidden/>
          </w:rPr>
          <w:fldChar w:fldCharType="end"/>
        </w:r>
      </w:hyperlink>
    </w:p>
    <w:p w14:paraId="0CCC3E0D"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91" w:history="1">
        <w:r w:rsidR="00A81043" w:rsidRPr="004745E3">
          <w:rPr>
            <w:rStyle w:val="Hiperhivatkozs"/>
            <w:noProof/>
          </w:rPr>
          <w:t>2.3.10 Megalkotott program grafikus felülete</w:t>
        </w:r>
        <w:r w:rsidR="00A81043">
          <w:rPr>
            <w:noProof/>
            <w:webHidden/>
          </w:rPr>
          <w:tab/>
        </w:r>
        <w:r w:rsidR="00A81043">
          <w:rPr>
            <w:noProof/>
            <w:webHidden/>
          </w:rPr>
          <w:fldChar w:fldCharType="begin"/>
        </w:r>
        <w:r w:rsidR="00A81043">
          <w:rPr>
            <w:noProof/>
            <w:webHidden/>
          </w:rPr>
          <w:instrText xml:space="preserve"> PAGEREF _Toc121470691 \h </w:instrText>
        </w:r>
        <w:r w:rsidR="00A81043">
          <w:rPr>
            <w:noProof/>
            <w:webHidden/>
          </w:rPr>
        </w:r>
        <w:r w:rsidR="00A81043">
          <w:rPr>
            <w:noProof/>
            <w:webHidden/>
          </w:rPr>
          <w:fldChar w:fldCharType="separate"/>
        </w:r>
        <w:r w:rsidR="00111119">
          <w:rPr>
            <w:noProof/>
            <w:webHidden/>
          </w:rPr>
          <w:t>35</w:t>
        </w:r>
        <w:r w:rsidR="00A81043">
          <w:rPr>
            <w:noProof/>
            <w:webHidden/>
          </w:rPr>
          <w:fldChar w:fldCharType="end"/>
        </w:r>
      </w:hyperlink>
    </w:p>
    <w:p w14:paraId="1275229C" w14:textId="77777777" w:rsidR="00A81043" w:rsidRDefault="005114E8">
      <w:pPr>
        <w:pStyle w:val="TJ1"/>
        <w:rPr>
          <w:rFonts w:asciiTheme="minorHAnsi" w:eastAsiaTheme="minorEastAsia" w:hAnsiTheme="minorHAnsi" w:cstheme="minorBidi"/>
          <w:b w:val="0"/>
          <w:noProof/>
          <w:sz w:val="22"/>
          <w:szCs w:val="22"/>
          <w:lang w:eastAsia="hu-HU"/>
        </w:rPr>
      </w:pPr>
      <w:hyperlink w:anchor="_Toc121470692" w:history="1">
        <w:r w:rsidR="00A81043" w:rsidRPr="004745E3">
          <w:rPr>
            <w:rStyle w:val="Hiperhivatkozs"/>
            <w:noProof/>
          </w:rPr>
          <w:t>3 Saját munka bemutatása: Második program</w:t>
        </w:r>
        <w:r w:rsidR="00A81043">
          <w:rPr>
            <w:noProof/>
            <w:webHidden/>
          </w:rPr>
          <w:tab/>
        </w:r>
        <w:r w:rsidR="00A81043">
          <w:rPr>
            <w:noProof/>
            <w:webHidden/>
          </w:rPr>
          <w:fldChar w:fldCharType="begin"/>
        </w:r>
        <w:r w:rsidR="00A81043">
          <w:rPr>
            <w:noProof/>
            <w:webHidden/>
          </w:rPr>
          <w:instrText xml:space="preserve"> PAGEREF _Toc121470692 \h </w:instrText>
        </w:r>
        <w:r w:rsidR="00A81043">
          <w:rPr>
            <w:noProof/>
            <w:webHidden/>
          </w:rPr>
        </w:r>
        <w:r w:rsidR="00A81043">
          <w:rPr>
            <w:noProof/>
            <w:webHidden/>
          </w:rPr>
          <w:fldChar w:fldCharType="separate"/>
        </w:r>
        <w:r w:rsidR="00111119">
          <w:rPr>
            <w:noProof/>
            <w:webHidden/>
          </w:rPr>
          <w:t>36</w:t>
        </w:r>
        <w:r w:rsidR="00A81043">
          <w:rPr>
            <w:noProof/>
            <w:webHidden/>
          </w:rPr>
          <w:fldChar w:fldCharType="end"/>
        </w:r>
      </w:hyperlink>
    </w:p>
    <w:p w14:paraId="32BD82C1"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693" w:history="1">
        <w:r w:rsidR="00A81043" w:rsidRPr="004745E3">
          <w:rPr>
            <w:rStyle w:val="Hiperhivatkozs"/>
            <w:noProof/>
          </w:rPr>
          <w:t>3.1 Navigációs hálót határoló síkidomok létrehozása</w:t>
        </w:r>
        <w:r w:rsidR="00A81043">
          <w:rPr>
            <w:noProof/>
            <w:webHidden/>
          </w:rPr>
          <w:tab/>
        </w:r>
        <w:r w:rsidR="00A81043">
          <w:rPr>
            <w:noProof/>
            <w:webHidden/>
          </w:rPr>
          <w:fldChar w:fldCharType="begin"/>
        </w:r>
        <w:r w:rsidR="00A81043">
          <w:rPr>
            <w:noProof/>
            <w:webHidden/>
          </w:rPr>
          <w:instrText xml:space="preserve"> PAGEREF _Toc121470693 \h </w:instrText>
        </w:r>
        <w:r w:rsidR="00A81043">
          <w:rPr>
            <w:noProof/>
            <w:webHidden/>
          </w:rPr>
        </w:r>
        <w:r w:rsidR="00A81043">
          <w:rPr>
            <w:noProof/>
            <w:webHidden/>
          </w:rPr>
          <w:fldChar w:fldCharType="separate"/>
        </w:r>
        <w:r w:rsidR="00111119">
          <w:rPr>
            <w:noProof/>
            <w:webHidden/>
          </w:rPr>
          <w:t>37</w:t>
        </w:r>
        <w:r w:rsidR="00A81043">
          <w:rPr>
            <w:noProof/>
            <w:webHidden/>
          </w:rPr>
          <w:fldChar w:fldCharType="end"/>
        </w:r>
      </w:hyperlink>
    </w:p>
    <w:p w14:paraId="2B4DF5EA"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94" w:history="1">
        <w:r w:rsidR="00A81043" w:rsidRPr="004745E3">
          <w:rPr>
            <w:rStyle w:val="Hiperhivatkozs"/>
            <w:noProof/>
          </w:rPr>
          <w:t>3.1.1 A navigációs háló háromszögeinek létrehozása</w:t>
        </w:r>
        <w:r w:rsidR="00A81043">
          <w:rPr>
            <w:noProof/>
            <w:webHidden/>
          </w:rPr>
          <w:tab/>
        </w:r>
        <w:r w:rsidR="00A81043">
          <w:rPr>
            <w:noProof/>
            <w:webHidden/>
          </w:rPr>
          <w:fldChar w:fldCharType="begin"/>
        </w:r>
        <w:r w:rsidR="00A81043">
          <w:rPr>
            <w:noProof/>
            <w:webHidden/>
          </w:rPr>
          <w:instrText xml:space="preserve"> PAGEREF _Toc121470694 \h </w:instrText>
        </w:r>
        <w:r w:rsidR="00A81043">
          <w:rPr>
            <w:noProof/>
            <w:webHidden/>
          </w:rPr>
        </w:r>
        <w:r w:rsidR="00A81043">
          <w:rPr>
            <w:noProof/>
            <w:webHidden/>
          </w:rPr>
          <w:fldChar w:fldCharType="separate"/>
        </w:r>
        <w:r w:rsidR="00111119">
          <w:rPr>
            <w:noProof/>
            <w:webHidden/>
          </w:rPr>
          <w:t>38</w:t>
        </w:r>
        <w:r w:rsidR="00A81043">
          <w:rPr>
            <w:noProof/>
            <w:webHidden/>
          </w:rPr>
          <w:fldChar w:fldCharType="end"/>
        </w:r>
      </w:hyperlink>
    </w:p>
    <w:p w14:paraId="68DFD6A4"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95" w:history="1">
        <w:r w:rsidR="00A81043" w:rsidRPr="004745E3">
          <w:rPr>
            <w:rStyle w:val="Hiperhivatkozs"/>
            <w:noProof/>
          </w:rPr>
          <w:t>3.1.2 A bejárható tér háromszögekre bontása</w:t>
        </w:r>
        <w:r w:rsidR="00A81043">
          <w:rPr>
            <w:noProof/>
            <w:webHidden/>
          </w:rPr>
          <w:tab/>
        </w:r>
        <w:r w:rsidR="00A81043">
          <w:rPr>
            <w:noProof/>
            <w:webHidden/>
          </w:rPr>
          <w:fldChar w:fldCharType="begin"/>
        </w:r>
        <w:r w:rsidR="00A81043">
          <w:rPr>
            <w:noProof/>
            <w:webHidden/>
          </w:rPr>
          <w:instrText xml:space="preserve"> PAGEREF _Toc121470695 \h </w:instrText>
        </w:r>
        <w:r w:rsidR="00A81043">
          <w:rPr>
            <w:noProof/>
            <w:webHidden/>
          </w:rPr>
        </w:r>
        <w:r w:rsidR="00A81043">
          <w:rPr>
            <w:noProof/>
            <w:webHidden/>
          </w:rPr>
          <w:fldChar w:fldCharType="separate"/>
        </w:r>
        <w:r w:rsidR="00111119">
          <w:rPr>
            <w:noProof/>
            <w:webHidden/>
          </w:rPr>
          <w:t>39</w:t>
        </w:r>
        <w:r w:rsidR="00A81043">
          <w:rPr>
            <w:noProof/>
            <w:webHidden/>
          </w:rPr>
          <w:fldChar w:fldCharType="end"/>
        </w:r>
      </w:hyperlink>
    </w:p>
    <w:p w14:paraId="6E3A3A1A"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96" w:history="1">
        <w:r w:rsidR="00A81043" w:rsidRPr="004745E3">
          <w:rPr>
            <w:rStyle w:val="Hiperhivatkozs"/>
            <w:noProof/>
          </w:rPr>
          <w:t>3.1.3 A szobák emeletté alakítása</w:t>
        </w:r>
        <w:r w:rsidR="00A81043">
          <w:rPr>
            <w:noProof/>
            <w:webHidden/>
          </w:rPr>
          <w:tab/>
        </w:r>
        <w:r w:rsidR="00A81043">
          <w:rPr>
            <w:noProof/>
            <w:webHidden/>
          </w:rPr>
          <w:fldChar w:fldCharType="begin"/>
        </w:r>
        <w:r w:rsidR="00A81043">
          <w:rPr>
            <w:noProof/>
            <w:webHidden/>
          </w:rPr>
          <w:instrText xml:space="preserve"> PAGEREF _Toc121470696 \h </w:instrText>
        </w:r>
        <w:r w:rsidR="00A81043">
          <w:rPr>
            <w:noProof/>
            <w:webHidden/>
          </w:rPr>
        </w:r>
        <w:r w:rsidR="00A81043">
          <w:rPr>
            <w:noProof/>
            <w:webHidden/>
          </w:rPr>
          <w:fldChar w:fldCharType="separate"/>
        </w:r>
        <w:r w:rsidR="00111119">
          <w:rPr>
            <w:noProof/>
            <w:webHidden/>
          </w:rPr>
          <w:t>42</w:t>
        </w:r>
        <w:r w:rsidR="00A81043">
          <w:rPr>
            <w:noProof/>
            <w:webHidden/>
          </w:rPr>
          <w:fldChar w:fldCharType="end"/>
        </w:r>
      </w:hyperlink>
    </w:p>
    <w:p w14:paraId="4AD3E032"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97" w:history="1">
        <w:r w:rsidR="00A81043" w:rsidRPr="004745E3">
          <w:rPr>
            <w:rStyle w:val="Hiperhivatkozs"/>
            <w:noProof/>
          </w:rPr>
          <w:t>3.1.4 Az úrvonal tervezése</w:t>
        </w:r>
        <w:r w:rsidR="00A81043">
          <w:rPr>
            <w:noProof/>
            <w:webHidden/>
          </w:rPr>
          <w:tab/>
        </w:r>
        <w:r w:rsidR="00A81043">
          <w:rPr>
            <w:noProof/>
            <w:webHidden/>
          </w:rPr>
          <w:fldChar w:fldCharType="begin"/>
        </w:r>
        <w:r w:rsidR="00A81043">
          <w:rPr>
            <w:noProof/>
            <w:webHidden/>
          </w:rPr>
          <w:instrText xml:space="preserve"> PAGEREF _Toc121470697 \h </w:instrText>
        </w:r>
        <w:r w:rsidR="00A81043">
          <w:rPr>
            <w:noProof/>
            <w:webHidden/>
          </w:rPr>
        </w:r>
        <w:r w:rsidR="00A81043">
          <w:rPr>
            <w:noProof/>
            <w:webHidden/>
          </w:rPr>
          <w:fldChar w:fldCharType="separate"/>
        </w:r>
        <w:r w:rsidR="00111119">
          <w:rPr>
            <w:noProof/>
            <w:webHidden/>
          </w:rPr>
          <w:t>43</w:t>
        </w:r>
        <w:r w:rsidR="00A81043">
          <w:rPr>
            <w:noProof/>
            <w:webHidden/>
          </w:rPr>
          <w:fldChar w:fldCharType="end"/>
        </w:r>
      </w:hyperlink>
    </w:p>
    <w:p w14:paraId="3D4CB59B"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698" w:history="1">
        <w:r w:rsidR="00A81043" w:rsidRPr="004745E3">
          <w:rPr>
            <w:rStyle w:val="Hiperhivatkozs"/>
            <w:noProof/>
          </w:rPr>
          <w:t>3.1.5 Szobákban generált útvonalak összekötése</w:t>
        </w:r>
        <w:r w:rsidR="00A81043">
          <w:rPr>
            <w:noProof/>
            <w:webHidden/>
          </w:rPr>
          <w:tab/>
        </w:r>
        <w:r w:rsidR="00A81043">
          <w:rPr>
            <w:noProof/>
            <w:webHidden/>
          </w:rPr>
          <w:fldChar w:fldCharType="begin"/>
        </w:r>
        <w:r w:rsidR="00A81043">
          <w:rPr>
            <w:noProof/>
            <w:webHidden/>
          </w:rPr>
          <w:instrText xml:space="preserve"> PAGEREF _Toc121470698 \h </w:instrText>
        </w:r>
        <w:r w:rsidR="00A81043">
          <w:rPr>
            <w:noProof/>
            <w:webHidden/>
          </w:rPr>
        </w:r>
        <w:r w:rsidR="00A81043">
          <w:rPr>
            <w:noProof/>
            <w:webHidden/>
          </w:rPr>
          <w:fldChar w:fldCharType="separate"/>
        </w:r>
        <w:r w:rsidR="00111119">
          <w:rPr>
            <w:noProof/>
            <w:webHidden/>
          </w:rPr>
          <w:t>45</w:t>
        </w:r>
        <w:r w:rsidR="00A81043">
          <w:rPr>
            <w:noProof/>
            <w:webHidden/>
          </w:rPr>
          <w:fldChar w:fldCharType="end"/>
        </w:r>
      </w:hyperlink>
    </w:p>
    <w:p w14:paraId="42DFD42C" w14:textId="77777777" w:rsidR="00A81043" w:rsidRDefault="005114E8">
      <w:pPr>
        <w:pStyle w:val="TJ1"/>
        <w:rPr>
          <w:rFonts w:asciiTheme="minorHAnsi" w:eastAsiaTheme="minorEastAsia" w:hAnsiTheme="minorHAnsi" w:cstheme="minorBidi"/>
          <w:b w:val="0"/>
          <w:noProof/>
          <w:sz w:val="22"/>
          <w:szCs w:val="22"/>
          <w:lang w:eastAsia="hu-HU"/>
        </w:rPr>
      </w:pPr>
      <w:hyperlink w:anchor="_Toc121470699" w:history="1">
        <w:r w:rsidR="00A81043" w:rsidRPr="004745E3">
          <w:rPr>
            <w:rStyle w:val="Hiperhivatkozs"/>
            <w:noProof/>
          </w:rPr>
          <w:t>4 Járókelők mozgásának szimulációja</w:t>
        </w:r>
        <w:r w:rsidR="00A81043">
          <w:rPr>
            <w:noProof/>
            <w:webHidden/>
          </w:rPr>
          <w:tab/>
        </w:r>
        <w:r w:rsidR="00A81043">
          <w:rPr>
            <w:noProof/>
            <w:webHidden/>
          </w:rPr>
          <w:fldChar w:fldCharType="begin"/>
        </w:r>
        <w:r w:rsidR="00A81043">
          <w:rPr>
            <w:noProof/>
            <w:webHidden/>
          </w:rPr>
          <w:instrText xml:space="preserve"> PAGEREF _Toc121470699 \h </w:instrText>
        </w:r>
        <w:r w:rsidR="00A81043">
          <w:rPr>
            <w:noProof/>
            <w:webHidden/>
          </w:rPr>
        </w:r>
        <w:r w:rsidR="00A81043">
          <w:rPr>
            <w:noProof/>
            <w:webHidden/>
          </w:rPr>
          <w:fldChar w:fldCharType="separate"/>
        </w:r>
        <w:r w:rsidR="00111119">
          <w:rPr>
            <w:noProof/>
            <w:webHidden/>
          </w:rPr>
          <w:t>46</w:t>
        </w:r>
        <w:r w:rsidR="00A81043">
          <w:rPr>
            <w:noProof/>
            <w:webHidden/>
          </w:rPr>
          <w:fldChar w:fldCharType="end"/>
        </w:r>
      </w:hyperlink>
    </w:p>
    <w:p w14:paraId="1FDB8629"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700" w:history="1">
        <w:r w:rsidR="00A81043" w:rsidRPr="004745E3">
          <w:rPr>
            <w:rStyle w:val="Hiperhivatkozs"/>
            <w:noProof/>
          </w:rPr>
          <w:t>4.1.1 Járókelők sebességének megválasztása</w:t>
        </w:r>
        <w:r w:rsidR="00A81043">
          <w:rPr>
            <w:noProof/>
            <w:webHidden/>
          </w:rPr>
          <w:tab/>
        </w:r>
        <w:r w:rsidR="00A81043">
          <w:rPr>
            <w:noProof/>
            <w:webHidden/>
          </w:rPr>
          <w:fldChar w:fldCharType="begin"/>
        </w:r>
        <w:r w:rsidR="00A81043">
          <w:rPr>
            <w:noProof/>
            <w:webHidden/>
          </w:rPr>
          <w:instrText xml:space="preserve"> PAGEREF _Toc121470700 \h </w:instrText>
        </w:r>
        <w:r w:rsidR="00A81043">
          <w:rPr>
            <w:noProof/>
            <w:webHidden/>
          </w:rPr>
        </w:r>
        <w:r w:rsidR="00A81043">
          <w:rPr>
            <w:noProof/>
            <w:webHidden/>
          </w:rPr>
          <w:fldChar w:fldCharType="separate"/>
        </w:r>
        <w:r w:rsidR="00111119">
          <w:rPr>
            <w:noProof/>
            <w:webHidden/>
          </w:rPr>
          <w:t>46</w:t>
        </w:r>
        <w:r w:rsidR="00A81043">
          <w:rPr>
            <w:noProof/>
            <w:webHidden/>
          </w:rPr>
          <w:fldChar w:fldCharType="end"/>
        </w:r>
      </w:hyperlink>
    </w:p>
    <w:p w14:paraId="43B69522"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701" w:history="1">
        <w:r w:rsidR="00A81043" w:rsidRPr="004745E3">
          <w:rPr>
            <w:rStyle w:val="Hiperhivatkozs"/>
            <w:noProof/>
          </w:rPr>
          <w:t>4.1.2 Normák betartása</w:t>
        </w:r>
        <w:r w:rsidR="00A81043">
          <w:rPr>
            <w:noProof/>
            <w:webHidden/>
          </w:rPr>
          <w:tab/>
        </w:r>
        <w:r w:rsidR="00A81043">
          <w:rPr>
            <w:noProof/>
            <w:webHidden/>
          </w:rPr>
          <w:fldChar w:fldCharType="begin"/>
        </w:r>
        <w:r w:rsidR="00A81043">
          <w:rPr>
            <w:noProof/>
            <w:webHidden/>
          </w:rPr>
          <w:instrText xml:space="preserve"> PAGEREF _Toc121470701 \h </w:instrText>
        </w:r>
        <w:r w:rsidR="00A81043">
          <w:rPr>
            <w:noProof/>
            <w:webHidden/>
          </w:rPr>
        </w:r>
        <w:r w:rsidR="00A81043">
          <w:rPr>
            <w:noProof/>
            <w:webHidden/>
          </w:rPr>
          <w:fldChar w:fldCharType="separate"/>
        </w:r>
        <w:r w:rsidR="00111119">
          <w:rPr>
            <w:noProof/>
            <w:webHidden/>
          </w:rPr>
          <w:t>47</w:t>
        </w:r>
        <w:r w:rsidR="00A81043">
          <w:rPr>
            <w:noProof/>
            <w:webHidden/>
          </w:rPr>
          <w:fldChar w:fldCharType="end"/>
        </w:r>
      </w:hyperlink>
    </w:p>
    <w:p w14:paraId="4E8402B5"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702" w:history="1">
        <w:r w:rsidR="00A81043" w:rsidRPr="004745E3">
          <w:rPr>
            <w:rStyle w:val="Hiperhivatkozs"/>
            <w:noProof/>
          </w:rPr>
          <w:t>4.1.3 Útvonal követése</w:t>
        </w:r>
        <w:r w:rsidR="00A81043">
          <w:rPr>
            <w:noProof/>
            <w:webHidden/>
          </w:rPr>
          <w:tab/>
        </w:r>
        <w:r w:rsidR="00A81043">
          <w:rPr>
            <w:noProof/>
            <w:webHidden/>
          </w:rPr>
          <w:fldChar w:fldCharType="begin"/>
        </w:r>
        <w:r w:rsidR="00A81043">
          <w:rPr>
            <w:noProof/>
            <w:webHidden/>
          </w:rPr>
          <w:instrText xml:space="preserve"> PAGEREF _Toc121470702 \h </w:instrText>
        </w:r>
        <w:r w:rsidR="00A81043">
          <w:rPr>
            <w:noProof/>
            <w:webHidden/>
          </w:rPr>
        </w:r>
        <w:r w:rsidR="00A81043">
          <w:rPr>
            <w:noProof/>
            <w:webHidden/>
          </w:rPr>
          <w:fldChar w:fldCharType="separate"/>
        </w:r>
        <w:r w:rsidR="00111119">
          <w:rPr>
            <w:noProof/>
            <w:webHidden/>
          </w:rPr>
          <w:t>48</w:t>
        </w:r>
        <w:r w:rsidR="00A81043">
          <w:rPr>
            <w:noProof/>
            <w:webHidden/>
          </w:rPr>
          <w:fldChar w:fldCharType="end"/>
        </w:r>
      </w:hyperlink>
    </w:p>
    <w:p w14:paraId="3968ACED"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703" w:history="1">
        <w:r w:rsidR="00A81043" w:rsidRPr="004745E3">
          <w:rPr>
            <w:rStyle w:val="Hiperhivatkozs"/>
            <w:noProof/>
          </w:rPr>
          <w:t>4.1.4 A járókelők napirendje</w:t>
        </w:r>
        <w:r w:rsidR="00A81043">
          <w:rPr>
            <w:noProof/>
            <w:webHidden/>
          </w:rPr>
          <w:tab/>
        </w:r>
        <w:r w:rsidR="00A81043">
          <w:rPr>
            <w:noProof/>
            <w:webHidden/>
          </w:rPr>
          <w:fldChar w:fldCharType="begin"/>
        </w:r>
        <w:r w:rsidR="00A81043">
          <w:rPr>
            <w:noProof/>
            <w:webHidden/>
          </w:rPr>
          <w:instrText xml:space="preserve"> PAGEREF _Toc121470703 \h </w:instrText>
        </w:r>
        <w:r w:rsidR="00A81043">
          <w:rPr>
            <w:noProof/>
            <w:webHidden/>
          </w:rPr>
        </w:r>
        <w:r w:rsidR="00A81043">
          <w:rPr>
            <w:noProof/>
            <w:webHidden/>
          </w:rPr>
          <w:fldChar w:fldCharType="separate"/>
        </w:r>
        <w:r w:rsidR="00111119">
          <w:rPr>
            <w:noProof/>
            <w:webHidden/>
          </w:rPr>
          <w:t>48</w:t>
        </w:r>
        <w:r w:rsidR="00A81043">
          <w:rPr>
            <w:noProof/>
            <w:webHidden/>
          </w:rPr>
          <w:fldChar w:fldCharType="end"/>
        </w:r>
      </w:hyperlink>
    </w:p>
    <w:p w14:paraId="7FBECB66"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704" w:history="1">
        <w:r w:rsidR="00A81043" w:rsidRPr="004745E3">
          <w:rPr>
            <w:rStyle w:val="Hiperhivatkozs"/>
            <w:noProof/>
          </w:rPr>
          <w:t>4.1.5 Járókelők létrehozása</w:t>
        </w:r>
        <w:r w:rsidR="00A81043">
          <w:rPr>
            <w:noProof/>
            <w:webHidden/>
          </w:rPr>
          <w:tab/>
        </w:r>
        <w:r w:rsidR="00A81043">
          <w:rPr>
            <w:noProof/>
            <w:webHidden/>
          </w:rPr>
          <w:fldChar w:fldCharType="begin"/>
        </w:r>
        <w:r w:rsidR="00A81043">
          <w:rPr>
            <w:noProof/>
            <w:webHidden/>
          </w:rPr>
          <w:instrText xml:space="preserve"> PAGEREF _Toc121470704 \h </w:instrText>
        </w:r>
        <w:r w:rsidR="00A81043">
          <w:rPr>
            <w:noProof/>
            <w:webHidden/>
          </w:rPr>
        </w:r>
        <w:r w:rsidR="00A81043">
          <w:rPr>
            <w:noProof/>
            <w:webHidden/>
          </w:rPr>
          <w:fldChar w:fldCharType="separate"/>
        </w:r>
        <w:r w:rsidR="00111119">
          <w:rPr>
            <w:noProof/>
            <w:webHidden/>
          </w:rPr>
          <w:t>49</w:t>
        </w:r>
        <w:r w:rsidR="00A81043">
          <w:rPr>
            <w:noProof/>
            <w:webHidden/>
          </w:rPr>
          <w:fldChar w:fldCharType="end"/>
        </w:r>
      </w:hyperlink>
    </w:p>
    <w:p w14:paraId="558DF6F3"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705" w:history="1">
        <w:r w:rsidR="00A81043" w:rsidRPr="004745E3">
          <w:rPr>
            <w:rStyle w:val="Hiperhivatkozs"/>
            <w:noProof/>
          </w:rPr>
          <w:t>4.1.6 A járókelők életciklusa és az emelet létrehozása</w:t>
        </w:r>
        <w:r w:rsidR="00A81043">
          <w:rPr>
            <w:noProof/>
            <w:webHidden/>
          </w:rPr>
          <w:tab/>
        </w:r>
        <w:r w:rsidR="00A81043">
          <w:rPr>
            <w:noProof/>
            <w:webHidden/>
          </w:rPr>
          <w:fldChar w:fldCharType="begin"/>
        </w:r>
        <w:r w:rsidR="00A81043">
          <w:rPr>
            <w:noProof/>
            <w:webHidden/>
          </w:rPr>
          <w:instrText xml:space="preserve"> PAGEREF _Toc121470705 \h </w:instrText>
        </w:r>
        <w:r w:rsidR="00A81043">
          <w:rPr>
            <w:noProof/>
            <w:webHidden/>
          </w:rPr>
        </w:r>
        <w:r w:rsidR="00A81043">
          <w:rPr>
            <w:noProof/>
            <w:webHidden/>
          </w:rPr>
          <w:fldChar w:fldCharType="separate"/>
        </w:r>
        <w:r w:rsidR="00111119">
          <w:rPr>
            <w:noProof/>
            <w:webHidden/>
          </w:rPr>
          <w:t>49</w:t>
        </w:r>
        <w:r w:rsidR="00A81043">
          <w:rPr>
            <w:noProof/>
            <w:webHidden/>
          </w:rPr>
          <w:fldChar w:fldCharType="end"/>
        </w:r>
      </w:hyperlink>
    </w:p>
    <w:p w14:paraId="42479B86" w14:textId="77777777" w:rsidR="00A81043" w:rsidRDefault="005114E8">
      <w:pPr>
        <w:pStyle w:val="TJ1"/>
        <w:rPr>
          <w:rFonts w:asciiTheme="minorHAnsi" w:eastAsiaTheme="minorEastAsia" w:hAnsiTheme="minorHAnsi" w:cstheme="minorBidi"/>
          <w:b w:val="0"/>
          <w:noProof/>
          <w:sz w:val="22"/>
          <w:szCs w:val="22"/>
          <w:lang w:eastAsia="hu-HU"/>
        </w:rPr>
      </w:pPr>
      <w:hyperlink w:anchor="_Toc121470706" w:history="1">
        <w:r w:rsidR="00A81043" w:rsidRPr="004745E3">
          <w:rPr>
            <w:rStyle w:val="Hiperhivatkozs"/>
            <w:noProof/>
          </w:rPr>
          <w:t>5 Összefoglalás, eredmények értékelése</w:t>
        </w:r>
        <w:r w:rsidR="00A81043">
          <w:rPr>
            <w:noProof/>
            <w:webHidden/>
          </w:rPr>
          <w:tab/>
        </w:r>
        <w:r w:rsidR="00A81043">
          <w:rPr>
            <w:noProof/>
            <w:webHidden/>
          </w:rPr>
          <w:fldChar w:fldCharType="begin"/>
        </w:r>
        <w:r w:rsidR="00A81043">
          <w:rPr>
            <w:noProof/>
            <w:webHidden/>
          </w:rPr>
          <w:instrText xml:space="preserve"> PAGEREF _Toc121470706 \h </w:instrText>
        </w:r>
        <w:r w:rsidR="00A81043">
          <w:rPr>
            <w:noProof/>
            <w:webHidden/>
          </w:rPr>
        </w:r>
        <w:r w:rsidR="00A81043">
          <w:rPr>
            <w:noProof/>
            <w:webHidden/>
          </w:rPr>
          <w:fldChar w:fldCharType="separate"/>
        </w:r>
        <w:r w:rsidR="00111119">
          <w:rPr>
            <w:noProof/>
            <w:webHidden/>
          </w:rPr>
          <w:t>50</w:t>
        </w:r>
        <w:r w:rsidR="00A81043">
          <w:rPr>
            <w:noProof/>
            <w:webHidden/>
          </w:rPr>
          <w:fldChar w:fldCharType="end"/>
        </w:r>
      </w:hyperlink>
    </w:p>
    <w:p w14:paraId="502635F3"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707" w:history="1">
        <w:r w:rsidR="00A81043" w:rsidRPr="004745E3">
          <w:rPr>
            <w:rStyle w:val="Hiperhivatkozs"/>
            <w:noProof/>
          </w:rPr>
          <w:t>5.1 A szobák betöltése és emeletté alakítása</w:t>
        </w:r>
        <w:r w:rsidR="00A81043">
          <w:rPr>
            <w:noProof/>
            <w:webHidden/>
          </w:rPr>
          <w:tab/>
        </w:r>
        <w:r w:rsidR="00A81043">
          <w:rPr>
            <w:noProof/>
            <w:webHidden/>
          </w:rPr>
          <w:fldChar w:fldCharType="begin"/>
        </w:r>
        <w:r w:rsidR="00A81043">
          <w:rPr>
            <w:noProof/>
            <w:webHidden/>
          </w:rPr>
          <w:instrText xml:space="preserve"> PAGEREF _Toc121470707 \h </w:instrText>
        </w:r>
        <w:r w:rsidR="00A81043">
          <w:rPr>
            <w:noProof/>
            <w:webHidden/>
          </w:rPr>
        </w:r>
        <w:r w:rsidR="00A81043">
          <w:rPr>
            <w:noProof/>
            <w:webHidden/>
          </w:rPr>
          <w:fldChar w:fldCharType="separate"/>
        </w:r>
        <w:r w:rsidR="00111119">
          <w:rPr>
            <w:noProof/>
            <w:webHidden/>
          </w:rPr>
          <w:t>50</w:t>
        </w:r>
        <w:r w:rsidR="00A81043">
          <w:rPr>
            <w:noProof/>
            <w:webHidden/>
          </w:rPr>
          <w:fldChar w:fldCharType="end"/>
        </w:r>
      </w:hyperlink>
    </w:p>
    <w:p w14:paraId="64F0960C"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708" w:history="1">
        <w:r w:rsidR="00A81043" w:rsidRPr="004745E3">
          <w:rPr>
            <w:rStyle w:val="Hiperhivatkozs"/>
            <w:noProof/>
          </w:rPr>
          <w:t>5.2 Az emelet navigációs hálójának létrehozása</w:t>
        </w:r>
        <w:r w:rsidR="00A81043">
          <w:rPr>
            <w:noProof/>
            <w:webHidden/>
          </w:rPr>
          <w:tab/>
        </w:r>
        <w:r w:rsidR="00A81043">
          <w:rPr>
            <w:noProof/>
            <w:webHidden/>
          </w:rPr>
          <w:fldChar w:fldCharType="begin"/>
        </w:r>
        <w:r w:rsidR="00A81043">
          <w:rPr>
            <w:noProof/>
            <w:webHidden/>
          </w:rPr>
          <w:instrText xml:space="preserve"> PAGEREF _Toc121470708 \h </w:instrText>
        </w:r>
        <w:r w:rsidR="00A81043">
          <w:rPr>
            <w:noProof/>
            <w:webHidden/>
          </w:rPr>
        </w:r>
        <w:r w:rsidR="00A81043">
          <w:rPr>
            <w:noProof/>
            <w:webHidden/>
          </w:rPr>
          <w:fldChar w:fldCharType="separate"/>
        </w:r>
        <w:r w:rsidR="00111119">
          <w:rPr>
            <w:noProof/>
            <w:webHidden/>
          </w:rPr>
          <w:t>51</w:t>
        </w:r>
        <w:r w:rsidR="00A81043">
          <w:rPr>
            <w:noProof/>
            <w:webHidden/>
          </w:rPr>
          <w:fldChar w:fldCharType="end"/>
        </w:r>
      </w:hyperlink>
    </w:p>
    <w:p w14:paraId="7CB94457" w14:textId="77777777" w:rsidR="00A81043" w:rsidRDefault="005114E8">
      <w:pPr>
        <w:pStyle w:val="TJ3"/>
        <w:tabs>
          <w:tab w:val="right" w:leader="dot" w:pos="8494"/>
        </w:tabs>
        <w:rPr>
          <w:rFonts w:asciiTheme="minorHAnsi" w:eastAsiaTheme="minorEastAsia" w:hAnsiTheme="minorHAnsi" w:cstheme="minorBidi"/>
          <w:noProof/>
          <w:sz w:val="22"/>
          <w:szCs w:val="22"/>
          <w:lang w:eastAsia="hu-HU"/>
        </w:rPr>
      </w:pPr>
      <w:hyperlink w:anchor="_Toc121470709" w:history="1">
        <w:r w:rsidR="00A81043" w:rsidRPr="004745E3">
          <w:rPr>
            <w:rStyle w:val="Hiperhivatkozs"/>
            <w:noProof/>
          </w:rPr>
          <w:t>5.2.1 Az algoritmus hatékonyságának növelése</w:t>
        </w:r>
        <w:r w:rsidR="00A81043">
          <w:rPr>
            <w:noProof/>
            <w:webHidden/>
          </w:rPr>
          <w:tab/>
        </w:r>
        <w:r w:rsidR="00A81043">
          <w:rPr>
            <w:noProof/>
            <w:webHidden/>
          </w:rPr>
          <w:fldChar w:fldCharType="begin"/>
        </w:r>
        <w:r w:rsidR="00A81043">
          <w:rPr>
            <w:noProof/>
            <w:webHidden/>
          </w:rPr>
          <w:instrText xml:space="preserve"> PAGEREF _Toc121470709 \h </w:instrText>
        </w:r>
        <w:r w:rsidR="00A81043">
          <w:rPr>
            <w:noProof/>
            <w:webHidden/>
          </w:rPr>
        </w:r>
        <w:r w:rsidR="00A81043">
          <w:rPr>
            <w:noProof/>
            <w:webHidden/>
          </w:rPr>
          <w:fldChar w:fldCharType="separate"/>
        </w:r>
        <w:r w:rsidR="00111119">
          <w:rPr>
            <w:noProof/>
            <w:webHidden/>
          </w:rPr>
          <w:t>52</w:t>
        </w:r>
        <w:r w:rsidR="00A81043">
          <w:rPr>
            <w:noProof/>
            <w:webHidden/>
          </w:rPr>
          <w:fldChar w:fldCharType="end"/>
        </w:r>
      </w:hyperlink>
    </w:p>
    <w:p w14:paraId="6A7FB2B7"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710" w:history="1">
        <w:r w:rsidR="00A81043" w:rsidRPr="004745E3">
          <w:rPr>
            <w:rStyle w:val="Hiperhivatkozs"/>
            <w:noProof/>
          </w:rPr>
          <w:t>5.3 Az útvonalkeresés</w:t>
        </w:r>
        <w:r w:rsidR="00A81043">
          <w:rPr>
            <w:noProof/>
            <w:webHidden/>
          </w:rPr>
          <w:tab/>
        </w:r>
        <w:r w:rsidR="00A81043">
          <w:rPr>
            <w:noProof/>
            <w:webHidden/>
          </w:rPr>
          <w:fldChar w:fldCharType="begin"/>
        </w:r>
        <w:r w:rsidR="00A81043">
          <w:rPr>
            <w:noProof/>
            <w:webHidden/>
          </w:rPr>
          <w:instrText xml:space="preserve"> PAGEREF _Toc121470710 \h </w:instrText>
        </w:r>
        <w:r w:rsidR="00A81043">
          <w:rPr>
            <w:noProof/>
            <w:webHidden/>
          </w:rPr>
        </w:r>
        <w:r w:rsidR="00A81043">
          <w:rPr>
            <w:noProof/>
            <w:webHidden/>
          </w:rPr>
          <w:fldChar w:fldCharType="separate"/>
        </w:r>
        <w:r w:rsidR="00111119">
          <w:rPr>
            <w:noProof/>
            <w:webHidden/>
          </w:rPr>
          <w:t>52</w:t>
        </w:r>
        <w:r w:rsidR="00A81043">
          <w:rPr>
            <w:noProof/>
            <w:webHidden/>
          </w:rPr>
          <w:fldChar w:fldCharType="end"/>
        </w:r>
      </w:hyperlink>
    </w:p>
    <w:p w14:paraId="3FF81316"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711" w:history="1">
        <w:r w:rsidR="00A81043" w:rsidRPr="004745E3">
          <w:rPr>
            <w:rStyle w:val="Hiperhivatkozs"/>
            <w:noProof/>
          </w:rPr>
          <w:t>5.4 A járókelők szimulációja</w:t>
        </w:r>
        <w:r w:rsidR="00A81043">
          <w:rPr>
            <w:noProof/>
            <w:webHidden/>
          </w:rPr>
          <w:tab/>
        </w:r>
        <w:r w:rsidR="00A81043">
          <w:rPr>
            <w:noProof/>
            <w:webHidden/>
          </w:rPr>
          <w:fldChar w:fldCharType="begin"/>
        </w:r>
        <w:r w:rsidR="00A81043">
          <w:rPr>
            <w:noProof/>
            <w:webHidden/>
          </w:rPr>
          <w:instrText xml:space="preserve"> PAGEREF _Toc121470711 \h </w:instrText>
        </w:r>
        <w:r w:rsidR="00A81043">
          <w:rPr>
            <w:noProof/>
            <w:webHidden/>
          </w:rPr>
        </w:r>
        <w:r w:rsidR="00A81043">
          <w:rPr>
            <w:noProof/>
            <w:webHidden/>
          </w:rPr>
          <w:fldChar w:fldCharType="separate"/>
        </w:r>
        <w:r w:rsidR="00111119">
          <w:rPr>
            <w:noProof/>
            <w:webHidden/>
          </w:rPr>
          <w:t>52</w:t>
        </w:r>
        <w:r w:rsidR="00A81043">
          <w:rPr>
            <w:noProof/>
            <w:webHidden/>
          </w:rPr>
          <w:fldChar w:fldCharType="end"/>
        </w:r>
      </w:hyperlink>
    </w:p>
    <w:p w14:paraId="2B010F75" w14:textId="77777777" w:rsidR="00A81043" w:rsidRDefault="005114E8">
      <w:pPr>
        <w:pStyle w:val="TJ2"/>
        <w:tabs>
          <w:tab w:val="right" w:leader="dot" w:pos="8494"/>
        </w:tabs>
        <w:rPr>
          <w:rFonts w:asciiTheme="minorHAnsi" w:eastAsiaTheme="minorEastAsia" w:hAnsiTheme="minorHAnsi" w:cstheme="minorBidi"/>
          <w:noProof/>
          <w:sz w:val="22"/>
          <w:szCs w:val="22"/>
          <w:lang w:eastAsia="hu-HU"/>
        </w:rPr>
      </w:pPr>
      <w:hyperlink w:anchor="_Toc121470712" w:history="1">
        <w:r w:rsidR="00A81043" w:rsidRPr="004745E3">
          <w:rPr>
            <w:rStyle w:val="Hiperhivatkozs"/>
            <w:noProof/>
          </w:rPr>
          <w:t>5.5 Összefoglalás</w:t>
        </w:r>
        <w:r w:rsidR="00A81043">
          <w:rPr>
            <w:noProof/>
            <w:webHidden/>
          </w:rPr>
          <w:tab/>
        </w:r>
        <w:r w:rsidR="00A81043">
          <w:rPr>
            <w:noProof/>
            <w:webHidden/>
          </w:rPr>
          <w:fldChar w:fldCharType="begin"/>
        </w:r>
        <w:r w:rsidR="00A81043">
          <w:rPr>
            <w:noProof/>
            <w:webHidden/>
          </w:rPr>
          <w:instrText xml:space="preserve"> PAGEREF _Toc121470712 \h </w:instrText>
        </w:r>
        <w:r w:rsidR="00A81043">
          <w:rPr>
            <w:noProof/>
            <w:webHidden/>
          </w:rPr>
        </w:r>
        <w:r w:rsidR="00A81043">
          <w:rPr>
            <w:noProof/>
            <w:webHidden/>
          </w:rPr>
          <w:fldChar w:fldCharType="separate"/>
        </w:r>
        <w:r w:rsidR="00111119">
          <w:rPr>
            <w:noProof/>
            <w:webHidden/>
          </w:rPr>
          <w:t>53</w:t>
        </w:r>
        <w:r w:rsidR="00A81043">
          <w:rPr>
            <w:noProof/>
            <w:webHidden/>
          </w:rPr>
          <w:fldChar w:fldCharType="end"/>
        </w:r>
      </w:hyperlink>
    </w:p>
    <w:p w14:paraId="62BAB486" w14:textId="77777777" w:rsidR="00A81043" w:rsidRDefault="005114E8">
      <w:pPr>
        <w:pStyle w:val="TJ1"/>
        <w:rPr>
          <w:rFonts w:asciiTheme="minorHAnsi" w:eastAsiaTheme="minorEastAsia" w:hAnsiTheme="minorHAnsi" w:cstheme="minorBidi"/>
          <w:b w:val="0"/>
          <w:noProof/>
          <w:sz w:val="22"/>
          <w:szCs w:val="22"/>
          <w:lang w:eastAsia="hu-HU"/>
        </w:rPr>
      </w:pPr>
      <w:hyperlink w:anchor="_Toc121470713" w:history="1">
        <w:r w:rsidR="00A81043" w:rsidRPr="004745E3">
          <w:rPr>
            <w:rStyle w:val="Hiperhivatkozs"/>
            <w:noProof/>
          </w:rPr>
          <w:t>6 Irodalomjegyzék</w:t>
        </w:r>
        <w:r w:rsidR="00A81043">
          <w:rPr>
            <w:noProof/>
            <w:webHidden/>
          </w:rPr>
          <w:tab/>
        </w:r>
        <w:r w:rsidR="00A81043">
          <w:rPr>
            <w:noProof/>
            <w:webHidden/>
          </w:rPr>
          <w:fldChar w:fldCharType="begin"/>
        </w:r>
        <w:r w:rsidR="00A81043">
          <w:rPr>
            <w:noProof/>
            <w:webHidden/>
          </w:rPr>
          <w:instrText xml:space="preserve"> PAGEREF _Toc121470713 \h </w:instrText>
        </w:r>
        <w:r w:rsidR="00A81043">
          <w:rPr>
            <w:noProof/>
            <w:webHidden/>
          </w:rPr>
        </w:r>
        <w:r w:rsidR="00A81043">
          <w:rPr>
            <w:noProof/>
            <w:webHidden/>
          </w:rPr>
          <w:fldChar w:fldCharType="separate"/>
        </w:r>
        <w:r w:rsidR="00111119">
          <w:rPr>
            <w:noProof/>
            <w:webHidden/>
          </w:rPr>
          <w:t>54</w:t>
        </w:r>
        <w:r w:rsidR="00A81043">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70658"/>
      <w:r>
        <w:lastRenderedPageBreak/>
        <w:t>Kivonat</w:t>
      </w:r>
      <w:bookmarkEnd w:id="0"/>
    </w:p>
    <w:p w14:paraId="2426656D" w14:textId="7A57EC9F" w:rsidR="00177204" w:rsidRDefault="00232C41" w:rsidP="00232C41">
      <w:r>
        <w:t xml:space="preserve">Az élet számos területén szükség van arra, hogy az emberek igényeit kielégítően és az érdekeiket figyelembe véve tervezzenek meg közlekedési eszközöket, épületeket, kereszteződéseket vagy aluljárókat.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2DF6C4C7"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 xml:space="preserve">gyek végig. </w:t>
      </w:r>
      <w:r w:rsidR="00232C41" w:rsidRPr="00232C41">
        <w:t>A feladatot a témakör szakirodalmának áttekintésével és a meglévő megoldások megismerésével kezdtem.</w:t>
      </w:r>
      <w:r w:rsidR="005F6FB0">
        <w:t xml:space="preserve">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70659"/>
      <w:r w:rsidRPr="00B50CAA">
        <w:lastRenderedPageBreak/>
        <w:t>Abstract</w:t>
      </w:r>
      <w:bookmarkEnd w:id="1"/>
    </w:p>
    <w:p w14:paraId="21B4585C" w14:textId="4A260147" w:rsidR="00AA0D8B" w:rsidRDefault="007E174F" w:rsidP="007E174F">
      <w:r w:rsidRPr="007E174F">
        <w:t>In many areas of life, there is a demand for transport facilities, buildings, intersections or underpasses to be designed to meet people's needs and interests.</w:t>
      </w:r>
      <w:r>
        <w:t xml:space="preserve"> </w:t>
      </w:r>
      <w:r w:rsidR="00AA0D8B">
        <w:t xml:space="preserve">This is why transport facilities, buildings, crossings and underpasses are designed to meet people's needs and interests. It is therefore essential to know how people move around and to ensure that the design of a building is easy to access, that public transport systems can accommodate people as well as possible, and that crossings or underpasses are not congested. Realistic simulation of pedestrian movements is therefore an integral part of the verification and rating of plans, both now and in the future. </w:t>
      </w:r>
    </w:p>
    <w:p w14:paraId="225C77EB" w14:textId="1EAE817D" w:rsidR="00AA0D8B" w:rsidRDefault="00AA0D8B" w:rsidP="00AA0D8B">
      <w:r>
        <w:t>In the video games industry, the current aim is to create a realistic environment for games with large budgets that are developed over several years. To achieve this, it is essential to bring the environment to alive, and to move different types of passers-by, people, alien creatures or objects that appear natural to the eye. In the video games industry, the efficiency of algorithms that simulate movement and the ratio of the results achieved must be designed and chosen appropriately, given the finite computing capacity. Therefore, it is not only important to achieve realistic motion, but also to create an efficient solution for it.</w:t>
      </w:r>
    </w:p>
    <w:p w14:paraId="044D5717" w14:textId="57CA08DA" w:rsidR="00083BC7" w:rsidRDefault="00083BC7" w:rsidP="00083BC7">
      <w:r>
        <w:t xml:space="preserve">In this thesis I will go through the process of creating a program to simulate pedestrians. </w:t>
      </w:r>
      <w:r w:rsidR="007E174F" w:rsidRPr="007E174F">
        <w:t xml:space="preserve">I started the project by reviewing the literature on the topic and looking at existing solutions. </w:t>
      </w:r>
      <w:r>
        <w:t xml:space="preserve">With the knowledge I gained, I wrote down my exact task and empirically verified the new information I had gained, and then used it to create a program - which would do the job. </w:t>
      </w:r>
    </w:p>
    <w:p w14:paraId="2612D2AB" w14:textId="77777777" w:rsidR="00083BC7" w:rsidRDefault="00083BC7" w:rsidP="00083BC7">
      <w:r>
        <w:t>I designed my program for a university environment, chose the 4th floor of the building I of the Budapest University of Technology and Economics as the location for testing the program, modelled it and simulated the pedestrians and their movements with the characteristics of university citizens. The result was a realistic picture of the movement of passers-by on the floor.</w:t>
      </w:r>
    </w:p>
    <w:p w14:paraId="4B1D7FAD" w14:textId="3B289E46" w:rsidR="00083BC7" w:rsidRDefault="00083BC7" w:rsidP="00083BC7">
      <w:r>
        <w:t>I have also investigated the potential for further development of the completed program and looked for other applications for its use (e.g. fire safety plan).</w:t>
      </w:r>
    </w:p>
    <w:p w14:paraId="41075FE6" w14:textId="77777777" w:rsidR="00177204" w:rsidRDefault="00177204" w:rsidP="00177204">
      <w:pPr>
        <w:pStyle w:val="Cmsor1"/>
      </w:pPr>
      <w:bookmarkStart w:id="2" w:name="_Toc332797397"/>
      <w:bookmarkStart w:id="3" w:name="_Toc121470660"/>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kell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megválasztania a sebességét, hogy a céljához eljusson. Sétálnia is elég, mert nem siet, állnia kell, mert piros a lámpa vagy liftben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A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70661"/>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ergonómikus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70662"/>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r w:rsidRPr="000655AB">
        <w:t xml:space="preserve">Thunderhead Engineering </w:t>
      </w:r>
      <w:r>
        <w:t xml:space="preserve">cég </w:t>
      </w:r>
      <w:r w:rsidRPr="000655AB">
        <w:t>Pathfinder</w:t>
      </w:r>
      <w:sdt>
        <w:sdtPr>
          <w:id w:val="722488000"/>
          <w:citation/>
        </w:sdtPr>
        <w:sdtEndPr/>
        <w:sdtContent>
          <w:r>
            <w:fldChar w:fldCharType="begin"/>
          </w:r>
          <w:r>
            <w:instrText xml:space="preserve"> CITATION 22Th \l 1038 </w:instrText>
          </w:r>
          <w:r>
            <w:fldChar w:fldCharType="separate"/>
          </w:r>
          <w:r w:rsidR="002F7D33">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fldSimple w:instr=" SEQ ábra \* ARABIC ">
        <w:r w:rsidR="00111119">
          <w:rPr>
            <w:noProof/>
          </w:rPr>
          <w:t>1</w:t>
        </w:r>
      </w:fldSimple>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Ezekkel mind lehet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70663"/>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70664"/>
      <w:r>
        <w:t>Irodalomkutatás és a feladatkör kiterjesztése</w:t>
      </w:r>
      <w:bookmarkEnd w:id="7"/>
    </w:p>
    <w:p w14:paraId="2BB8D60C" w14:textId="77777777" w:rsidR="00177204" w:rsidRPr="00CC7DCB" w:rsidRDefault="00177204" w:rsidP="00177204">
      <w:pPr>
        <w:pStyle w:val="Cmsor3"/>
      </w:pPr>
      <w:bookmarkStart w:id="8" w:name="_Toc121470665"/>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EndPr/>
        <w:sdtContent>
          <w:r w:rsidR="00177204">
            <w:fldChar w:fldCharType="begin"/>
          </w:r>
          <w:r w:rsidR="00177204">
            <w:instrText xml:space="preserve">CITATION Top22 \l 1038 </w:instrText>
          </w:r>
          <w:r w:rsidR="00177204">
            <w:fldChar w:fldCharType="separate"/>
          </w:r>
          <w:r w:rsidR="002F7D33">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EndPr/>
        <w:sdtContent>
          <w:r w:rsidR="00177204">
            <w:fldChar w:fldCharType="begin"/>
          </w:r>
          <w:r w:rsidR="00177204">
            <w:instrText xml:space="preserve"> CITATION Cre22 \l 1038 </w:instrText>
          </w:r>
          <w:r w:rsidR="00177204">
            <w:fldChar w:fldCharType="separate"/>
          </w:r>
          <w:r w:rsidR="002F7D33">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Simple DirectMedia Layer 2-t</w:t>
      </w:r>
      <w:sdt>
        <w:sdtPr>
          <w:id w:val="1577706006"/>
          <w:citation/>
        </w:sdtPr>
        <w:sdtEndPr/>
        <w:sdtContent>
          <w:r>
            <w:fldChar w:fldCharType="begin"/>
          </w:r>
          <w:r>
            <w:instrText xml:space="preserve"> CITATION Sim22 \l 1038 </w:instrText>
          </w:r>
          <w:r>
            <w:fldChar w:fldCharType="separate"/>
          </w:r>
          <w:r w:rsidR="002F7D33">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70666"/>
      <w:r>
        <w:t>Útvonal keresés</w:t>
      </w:r>
      <w:bookmarkEnd w:id="9"/>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A pontból B pontba.</w:t>
      </w:r>
    </w:p>
    <w:p w14:paraId="5B85073C" w14:textId="680544CA" w:rsidR="00177204" w:rsidRDefault="008E1F45" w:rsidP="00177204">
      <w:r>
        <w:t>Egy régi példát említve. Több</w:t>
      </w:r>
      <w:r w:rsidR="00177204">
        <w:t xml:space="preserve"> mint negyven éve alkották meg az első PAC-MAN-t</w:t>
      </w:r>
      <w:sdt>
        <w:sdtPr>
          <w:id w:val="-735702359"/>
          <w:citation/>
        </w:sdtPr>
        <w:sdtEndPr/>
        <w:sdtContent>
          <w:r w:rsidR="00177204">
            <w:fldChar w:fldCharType="begin"/>
          </w:r>
          <w:r w:rsidR="00177204">
            <w:instrText xml:space="preserve"> CITATION PAC22 \l 1038 </w:instrText>
          </w:r>
          <w:r w:rsidR="00177204">
            <w:fldChar w:fldCharType="separate"/>
          </w:r>
          <w:r w:rsidR="002F7D33">
            <w:rPr>
              <w:noProof/>
            </w:rPr>
            <w:t xml:space="preserve"> [5]</w:t>
          </w:r>
          <w:r w:rsidR="00177204">
            <w:fldChar w:fldCharType="end"/>
          </w:r>
        </w:sdtContent>
      </w:sdt>
      <w:r w:rsidR="00177204">
        <w:t>, amelyben a játékost a játéktéren szellemek próbálták elkapni. Ebben a példában a szellemekből négy volt és mindegyiknek saját logikája volt. A szellemek útvonalkeresésénél is használhatták a Dijkstra algoritmust.</w:t>
      </w:r>
      <w:sdt>
        <w:sdtPr>
          <w:id w:val="-1178115671"/>
          <w:citation/>
        </w:sdtPr>
        <w:sdtEndPr/>
        <w:sdtContent>
          <w:r w:rsidR="00177204">
            <w:fldChar w:fldCharType="begin"/>
          </w:r>
          <w:r w:rsidR="00177204">
            <w:instrText xml:space="preserve"> CITATION Mah10 \l 1038 </w:instrText>
          </w:r>
          <w:r w:rsidR="00177204">
            <w:fldChar w:fldCharType="separate"/>
          </w:r>
          <w:r w:rsidR="002F7D33">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70667"/>
      <w:r>
        <w:t>Dijkstra algoritmus</w:t>
      </w:r>
      <w:bookmarkEnd w:id="10"/>
    </w:p>
    <w:p w14:paraId="7D285B87" w14:textId="2D4DF0C2" w:rsidR="00177204" w:rsidRDefault="008E1F45" w:rsidP="00177204">
      <w:r>
        <w:t>Az algoritmus</w:t>
      </w:r>
      <w:r w:rsidR="00177204">
        <w:t xml:space="preserve"> a legrövidebb út problémára megoldás. Edsger W.Dijkstra (1930 - 2002) holland matematikustól származik. Az algoritmushoz szükséges egy élsúlyozott gráf és csak abban az esetben működik helyesen, ha minden él súlya nemnegatív.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fldSimple w:instr=" SEQ ábra \* ARABIC ">
        <w:r w:rsidR="00111119">
          <w:rPr>
            <w:noProof/>
          </w:rPr>
          <w:t>2</w:t>
        </w:r>
      </w:fldSimple>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annak a c</w:t>
      </w:r>
      <w:r>
        <w:t>súcsnak</w:t>
      </w:r>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70668"/>
      <w:r>
        <w:t>A* algoritmus</w:t>
      </w:r>
      <w:bookmarkEnd w:id="11"/>
    </w:p>
    <w:p w14:paraId="6CE0190A" w14:textId="3A5F310C" w:rsidR="00177204" w:rsidRDefault="008B6E99" w:rsidP="00177204">
      <w:r>
        <w:t xml:space="preserve">A </w:t>
      </w:r>
      <w:r w:rsidRPr="008B6E99">
        <w:t xml:space="preserve">Dijkstra </w:t>
      </w:r>
      <w:r w:rsidR="00177204">
        <w:t>algoritmus nagyon közel áll egy jelenleg is elterjedt, a játékiparban standardna</w:t>
      </w:r>
      <w:r>
        <w:t>k tekinthető</w:t>
      </w:r>
      <w:r w:rsidR="00177204">
        <w:t xml:space="preserve"> A* (kiejtve „a csillag”) algoritmushoz.</w:t>
      </w:r>
      <w:sdt>
        <w:sdtPr>
          <w:id w:val="584499971"/>
          <w:citation/>
        </w:sdtPr>
        <w:sdtEndPr/>
        <w:sdtContent>
          <w:r w:rsidR="00177204">
            <w:fldChar w:fldCharType="begin"/>
          </w:r>
          <w:r w:rsidR="00177204">
            <w:instrText xml:space="preserve"> CITATION Tow22 \l 1038 </w:instrText>
          </w:r>
          <w:r w:rsidR="00177204">
            <w:fldChar w:fldCharType="separate"/>
          </w:r>
          <w:r w:rsidR="002F7D33">
            <w:rPr>
              <w:noProof/>
            </w:rPr>
            <w:t xml:space="preserve"> [7]</w:t>
          </w:r>
          <w:r w:rsidR="00177204">
            <w:fldChar w:fldCharType="end"/>
          </w:r>
        </w:sdtContent>
      </w:sdt>
      <w:r w:rsidR="00177204">
        <w:t xml:space="preserve"> Ennek az algoritmusnak töb</w:t>
      </w:r>
      <w:r w:rsidR="009707D2">
        <w:t xml:space="preserve">b </w:t>
      </w:r>
      <w:r w:rsidR="00177204">
        <w:t>átdolgozott verzióját is használtam a programomban végül. A Dijkstra algoritmus publikálását követően tizenkettő évvel később publikálták az A*-ot először, mint a Dijkstra algoritmus kiegészítése. Az a</w:t>
      </w:r>
      <w:r>
        <w:t>lgoritmus abban több, és a gyakorlatban</w:t>
      </w:r>
      <w:r w:rsidR="00177204">
        <w:t xml:space="preserve"> sokkal hatékonyabb, hogy a csúcsokhoz rendelt értéket új heurisztikával </w:t>
      </w:r>
      <w:r>
        <w:t>adja</w:t>
      </w:r>
      <w:r w:rsidR="00177204">
        <w:t xml:space="preserve"> meg. Az A*-ot akkor lehet használni, ha létezik olyan költségbecslést végző függvény, amely a végpont csúcsáig tetszőleges csúcsból képes olyan távolságot megbecsülni, amely sosem lehet t</w:t>
      </w:r>
      <w:r>
        <w:t>öbb, mint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útvonalkeresést nagyságrendekkel a Dijkstra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A*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a PAC-MAN-nél nem szükségesen. Megjegyezném, hogy az olyan A* algoritmus, amely a végpont csúcsát kifejtve áll le, és a becslést végző függvény csak nullát ad vissza, az a Dijkstra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fldSimple w:instr=" SEQ ábra \* ARABIC ">
        <w:r w:rsidR="00111119">
          <w:rPr>
            <w:noProof/>
          </w:rPr>
          <w:t>3</w:t>
        </w:r>
      </w:fldSimple>
      <w:r>
        <w:t>. ábra Szemléletes bem</w:t>
      </w:r>
      <w:r w:rsidR="001246E3">
        <w:t>utatása a város térkép példának,</w:t>
      </w:r>
      <w:r>
        <w:t xml:space="preserve"> az utak hosszával és a városok légvonalbeli távolságával Bucharest-től</w:t>
      </w:r>
      <w:r>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A* algoritmust számos alkalommal használom fel. Azért elterjed az iparban ez az algoritmus, mert ha lehet helyes költségbecslő függvényt találni, akkor az algoritmus hatékonysága kiugróan</w:t>
      </w:r>
      <w:r w:rsidR="00340F3D">
        <w:t xml:space="preserve"> jó</w:t>
      </w:r>
      <w:r>
        <w:t>. A legrövidebb út megoldására alkalmas algoritmusok időbeli komplexitása a csúcsok és az élek számával függenek össze. Az A*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2" w:name="_Toc121470669"/>
      <w:r>
        <w:t>Helyszín átalakítása gráffá</w:t>
      </w:r>
      <w:bookmarkEnd w:id="12"/>
    </w:p>
    <w:p w14:paraId="74770286" w14:textId="12331BA5" w:rsidR="00177204" w:rsidRDefault="00340F3D" w:rsidP="00177204">
      <w:r>
        <w:t>Az útvonalkereséshez kell egy gráf</w:t>
      </w:r>
      <w:r w:rsidR="00177204">
        <w:t>, amin lehet az algoritmust futtatni</w:t>
      </w:r>
      <w:r>
        <w:t xml:space="preserve"> lehet</w:t>
      </w:r>
      <w:r w:rsidR="00177204">
        <w:t xml:space="preserve">. Ahogy a példákkal mutattam, nem minden esetben lehet kihasználni az A*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Az A* algoritmusnak megfelelő gráf például a sakkban a király lehetséges lépéseit tartalmazó gráf, a királygráf</w:t>
      </w:r>
      <w:r w:rsidR="00177204">
        <w:t xml:space="preserve">. </w:t>
      </w:r>
      <w:r>
        <w:t>A sakkban</w:t>
      </w:r>
      <w:r w:rsidR="00177204">
        <w:t xml:space="preserve"> a játéktér véges, és a király helyzete </w:t>
      </w:r>
      <w:r w:rsidR="00177204">
        <w:lastRenderedPageBreak/>
        <w:t>csak diszkrét és véges sok lehet. Összesen hatvannégy mezőn állhat, és az A*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fldSimple w:instr=" SEQ ábra \* ARABIC ">
        <w:r w:rsidR="00111119">
          <w:rPr>
            <w:noProof/>
          </w:rPr>
          <w:t>4</w:t>
        </w:r>
      </w:fldSimple>
      <w:r w:rsidR="001246E3">
        <w:t>. ábra Egy</w:t>
      </w:r>
      <w:r w:rsidR="005E365C">
        <w:t xml:space="preserve"> huszár</w:t>
      </w:r>
      <w:r w:rsidR="001246E3">
        <w:t xml:space="preserve"> </w:t>
      </w:r>
      <w:r>
        <w:t>és a király által lehetséges lépések gráfja</w:t>
      </w:r>
      <w:r>
        <w:rPr>
          <w:rStyle w:val="Lbjegyzet-hivatkozs"/>
        </w:rPr>
        <w:footnoteReference w:id="4"/>
      </w:r>
      <w:r>
        <w:rPr>
          <w:rStyle w:val="Lbjegyzet-hivatkozs"/>
        </w:rPr>
        <w:footnoteReference w:id="5"/>
      </w:r>
      <w:r w:rsidR="00083BC7">
        <w:t xml:space="preserve">, </w:t>
      </w:r>
      <w:r w:rsidR="005E365C">
        <w:t xml:space="preserve">a </w:t>
      </w:r>
      <w:r w:rsidR="001246E3">
        <w:t>nevük huszárgráf és király</w:t>
      </w:r>
      <w:r w:rsidR="005E365C">
        <w:t>gráf</w:t>
      </w:r>
    </w:p>
    <w:p w14:paraId="3953F5A1" w14:textId="77777777" w:rsidR="00177204" w:rsidRDefault="00177204" w:rsidP="00177204">
      <w:pPr>
        <w:pStyle w:val="Cmsor3"/>
      </w:pPr>
      <w:bookmarkStart w:id="13" w:name="_Toc121470670"/>
      <w:r>
        <w:t>Felületeket lefedő gráfok</w:t>
      </w:r>
      <w:bookmarkEnd w:id="13"/>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EndPr/>
        <w:sdtContent>
          <w:r w:rsidR="00177204">
            <w:fldChar w:fldCharType="begin"/>
          </w:r>
          <w:r w:rsidR="00177204">
            <w:instrText xml:space="preserve"> CITATION Mar21 \l 1038 </w:instrText>
          </w:r>
          <w:r w:rsidR="00177204">
            <w:fldChar w:fldCharType="separate"/>
          </w:r>
          <w:r w:rsidR="002F7D33">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fldSimple w:instr=" SEQ ábra \* ARABIC ">
        <w:r w:rsidR="00111119">
          <w:rPr>
            <w:noProof/>
          </w:rPr>
          <w:t>5</w:t>
        </w:r>
      </w:fldSimple>
      <w:r>
        <w:t xml:space="preserve">. ábra </w:t>
      </w:r>
      <w:r w:rsidR="001246E3">
        <w:t>Az útpont gráf és a navigációs háló</w:t>
      </w:r>
    </w:p>
    <w:p w14:paraId="5A57E706" w14:textId="77777777" w:rsidR="00177204" w:rsidRDefault="00177204" w:rsidP="00177204">
      <w:pPr>
        <w:pStyle w:val="Cmsor3"/>
      </w:pPr>
      <w:bookmarkStart w:id="14" w:name="_Toc121470671"/>
      <w:r>
        <w:t>Útpont gráf</w:t>
      </w:r>
      <w:bookmarkEnd w:id="14"/>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így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5" w:name="_Toc121470672"/>
      <w:r>
        <w:t>Navigációs háló</w:t>
      </w:r>
      <w:bookmarkEnd w:id="15"/>
    </w:p>
    <w:p w14:paraId="52E25EB4" w14:textId="6C83373E" w:rsidR="00177204" w:rsidRDefault="00177204" w:rsidP="00177204">
      <w:r>
        <w:t>A másik létező megoldás</w:t>
      </w:r>
      <w:r w:rsidR="00224AFD">
        <w:t xml:space="preserve"> a problémára</w:t>
      </w:r>
      <w:r>
        <w:t xml:space="preserve"> a navigációs háló, angol nevén Navigation M</w:t>
      </w:r>
      <w:r w:rsidR="00224AFD">
        <w:t>esh.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és/vagy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nnek a háromszögnek a csúcsaiból, vagy csak az egyikéből az A*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470673"/>
      <w:r>
        <w:t>Legrövidebb útvonal és útvonal kiegyenesítése</w:t>
      </w:r>
      <w:bookmarkEnd w:id="16"/>
    </w:p>
    <w:p w14:paraId="257EEFCB" w14:textId="77777777" w:rsidR="00177204" w:rsidRDefault="00177204" w:rsidP="00177204">
      <w:pPr>
        <w:keepNext/>
      </w:pPr>
      <w:r>
        <w:t>Komoly problémát jelent az útvonal kiegyenesítése a legrövidebb út meghatározásában, mind a kettő megoldás esetén. Itt bonyolult számítást igényelhet nem csak a háromszögek oldalain, mint gráfon lefuttatni az A*-ot,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fldSimple w:instr=" SEQ ábra \* ARABIC ">
        <w:r w:rsidR="00111119">
          <w:rPr>
            <w:noProof/>
          </w:rPr>
          <w:t>6</w:t>
        </w:r>
      </w:fldSimple>
      <w:r>
        <w:t>. ábra Az útpont gráf és a navigá</w:t>
      </w:r>
      <w:r w:rsidR="001246E3">
        <w:t>ciós háló útvonalának összeha</w:t>
      </w:r>
      <w:r>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lehessen. A navigációs hálót a mai napig használják a játékiparban, különböző játék motorokban, például a Unity-ben</w:t>
      </w:r>
      <w:sdt>
        <w:sdtPr>
          <w:id w:val="-292743363"/>
          <w:citation/>
        </w:sdtPr>
        <w:sdtEndPr/>
        <w:sdtContent>
          <w:r>
            <w:fldChar w:fldCharType="begin"/>
          </w:r>
          <w:r>
            <w:instrText xml:space="preserve"> CITATION Nav22 \l 1038 </w:instrText>
          </w:r>
          <w:r>
            <w:fldChar w:fldCharType="separate"/>
          </w:r>
          <w:r w:rsidR="002F7D33">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7" w:name="_Toc121470674"/>
      <w:r>
        <w:t>Emberek mozgásának alapjai</w:t>
      </w:r>
      <w:bookmarkEnd w:id="17"/>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470675"/>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EndPr/>
        <w:sdtContent>
          <w:r>
            <w:fldChar w:fldCharType="begin"/>
          </w:r>
          <w:r>
            <w:instrText xml:space="preserve"> CITATION Wha22 \l 1038 </w:instrText>
          </w:r>
          <w:r>
            <w:fldChar w:fldCharType="separate"/>
          </w:r>
          <w:r w:rsidR="002F7D33">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Más országok adatait ezen</w:t>
      </w:r>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19" w:name="_Toc121470676"/>
      <w:r>
        <w:lastRenderedPageBreak/>
        <w:t>Emberek mozgási sebessége egyedül és tömegben</w:t>
      </w:r>
      <w:bookmarkEnd w:id="19"/>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EndPr/>
        <w:sdtContent>
          <w:r>
            <w:fldChar w:fldCharType="begin"/>
          </w:r>
          <w:r>
            <w:instrText xml:space="preserve"> CITATION ZFa06 \l 1038 </w:instrText>
          </w:r>
          <w:r>
            <w:fldChar w:fldCharType="separate"/>
          </w:r>
          <w:r w:rsidR="002F7D33">
            <w:rPr>
              <w:noProof/>
            </w:rPr>
            <w:t xml:space="preserve"> [11]</w:t>
          </w:r>
          <w:r>
            <w:fldChar w:fldCharType="end"/>
          </w:r>
        </w:sdtContent>
      </w:sdt>
      <w:r>
        <w:t xml:space="preserve"> Ennek okán, ha egyedül mozog az illető, haladhat akár 2 m/sec-mal, de akár csak 1.6 m/sec-mal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ember/m^2 -ig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fldSimple w:instr=" SEQ ábra \* ARABIC ">
        <w:r w:rsidR="00111119">
          <w:rPr>
            <w:noProof/>
          </w:rPr>
          <w:t>7</w:t>
        </w:r>
      </w:fldSimple>
      <w:r>
        <w:t xml:space="preserve">. ábra </w:t>
      </w:r>
      <w:r w:rsidR="001246E3">
        <w:t>A járókelők sebessége és az egy négyzetméterre jutó emberek száma közötti összefüggés grafikonjai: k</w:t>
      </w:r>
      <w:r>
        <w:t>ülönböző kutatások során más-más eredményeket kaptak</w:t>
      </w:r>
      <w:sdt>
        <w:sdtPr>
          <w:id w:val="1089281439"/>
          <w:citation/>
        </w:sdtPr>
        <w:sdtEndPr/>
        <w:sdtContent>
          <w:r>
            <w:fldChar w:fldCharType="begin"/>
          </w:r>
          <w:r>
            <w:instrText xml:space="preserve"> CITATION ZFa01 \l 1038 </w:instrText>
          </w:r>
          <w:r>
            <w:fldChar w:fldCharType="separate"/>
          </w:r>
          <w:r w:rsidR="002F7D33">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0" w:name="_Toc121470677"/>
      <w:r>
        <w:t>Vészhelyzet kezelése</w:t>
      </w:r>
      <w:bookmarkEnd w:id="20"/>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EndPr/>
        <w:sdtContent>
          <w:r>
            <w:fldChar w:fldCharType="begin"/>
          </w:r>
          <w:r>
            <w:instrText xml:space="preserve"> CITATION Phi02 \l 1038 </w:instrText>
          </w:r>
          <w:r>
            <w:fldChar w:fldCharType="separate"/>
          </w:r>
          <w:r w:rsidR="002F7D33">
            <w:rPr>
              <w:noProof/>
            </w:rPr>
            <w:t xml:space="preserve"> [13]</w:t>
          </w:r>
          <w:r>
            <w:fldChar w:fldCharType="end"/>
          </w:r>
        </w:sdtContent>
      </w:sdt>
      <w:r>
        <w:t xml:space="preserve"> Az emberek ugyan úgy higgadtak maradnak, és nagy részük fel sem fogja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fldSimple w:instr=" SEQ ábra \* ARABIC ">
        <w:r w:rsidR="00111119">
          <w:rPr>
            <w:noProof/>
          </w:rPr>
          <w:t>8</w:t>
        </w:r>
      </w:fldSimple>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57F0B6A0" w:rsidR="00177204" w:rsidRDefault="00177204" w:rsidP="00177204">
      <w:pPr>
        <w:pStyle w:val="Cmsor1"/>
      </w:pPr>
      <w:bookmarkStart w:id="21" w:name="_Toc121470678"/>
      <w:r>
        <w:lastRenderedPageBreak/>
        <w:t>Saját munka bemutatása</w:t>
      </w:r>
      <w:r w:rsidR="004A6A84">
        <w:t>: Első program</w:t>
      </w:r>
      <w:bookmarkEnd w:id="21"/>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2" w:name="_Toc121470679"/>
      <w:r>
        <w:t>A program elvárt működése</w:t>
      </w:r>
      <w:bookmarkEnd w:id="22"/>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3" w:name="_Toc121470680"/>
      <w:r>
        <w:lastRenderedPageBreak/>
        <w:t>Emberek ütközésének elkerülése</w:t>
      </w:r>
      <w:bookmarkEnd w:id="23"/>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4" w:name="_Toc121470681"/>
      <w:r w:rsidRPr="00903B60">
        <w:t xml:space="preserve">Első program </w:t>
      </w:r>
      <w:r>
        <w:t>korlátai</w:t>
      </w:r>
      <w:bookmarkEnd w:id="24"/>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A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5" w:name="_Toc121470682"/>
      <w:r>
        <w:t>Mezők összeszervezése</w:t>
      </w:r>
      <w:bookmarkEnd w:id="25"/>
    </w:p>
    <w:p w14:paraId="096DABE3" w14:textId="6D6F59E9" w:rsidR="00177204" w:rsidRDefault="00177204" w:rsidP="00177204">
      <w:r>
        <w:t xml:space="preserve">A bejárható tér négyzethálójának megvalósítását egy két dimenziós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6" w:name="_Toc121470683"/>
      <w:r>
        <w:t>Útvonal és mozgás megtervezése</w:t>
      </w:r>
      <w:bookmarkEnd w:id="26"/>
    </w:p>
    <w:p w14:paraId="78E08D72" w14:textId="599F585B" w:rsidR="003C38C8" w:rsidRDefault="003C38C8" w:rsidP="00177204">
      <w:r w:rsidRPr="003C38C8">
        <w:t>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Amikor 10.000 időegységbe, 5 időegységbe és 2 időegységbe kerül az élszomszédos mezőre áthaladás.</w:t>
      </w:r>
    </w:p>
    <w:p w14:paraId="63CE9C6D" w14:textId="77777777" w:rsidR="00177204" w:rsidRDefault="00177204" w:rsidP="00177204">
      <w:pPr>
        <w:pStyle w:val="Cmsor3"/>
      </w:pPr>
      <w:bookmarkStart w:id="27" w:name="_Toc121470684"/>
      <w:r>
        <w:t>Időegység nagyságának megválasztása</w:t>
      </w:r>
      <w:bookmarkEnd w:id="27"/>
    </w:p>
    <w:p w14:paraId="0853E9D4" w14:textId="15DEE174" w:rsidR="00177204" w:rsidRDefault="00177204" w:rsidP="00177204">
      <w:r>
        <w:t xml:space="preserve">A három megoldás közül a végső választást az az információ segítette elő, hogy ha egy ember a négyzethálón, csak élszomszédokra,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élszomszédos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Ezen okból kifolyólag tetszőleges pontossággal megközelíthettem a √2 –t, mint az élszomszédos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élszomszédos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élszomszédos mezőre való áthaladás időszükségét. Hogy pontos legyen viszonylag a végeredmény, fontos, hogy az </w:t>
      </w:r>
      <w:r>
        <w:lastRenderedPageBreak/>
        <w:t>átlós lépés időigényét ne kerekítsem sokat. Ez a gondolat szülte a 0.2-es időegységgel dolgozó megoldást, hogy mind az 1, mind az 1.4 egész számú többszöröse legyen. Egy ennek egy változata az az, hogy 5 időegységbe kerül az élszomszédos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8" w:name="_Toc121470685"/>
      <w:r>
        <w:t>Időpillanatonként állapotképek</w:t>
      </w:r>
      <w:bookmarkEnd w:id="28"/>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különböző időpillanatokból, továbbá mezőnként eltárolom mind a 3x3 igaz agy hamis értéket. Ez 27.000 bool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29" w:name="_Toc121470686"/>
      <w:r>
        <w:t>Falak a játéktérben</w:t>
      </w:r>
      <w:bookmarkEnd w:id="29"/>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élszomszédos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0" w:name="_Toc121470687"/>
      <w:r>
        <w:t>Ütközések elkerülésének megvalósítása</w:t>
      </w:r>
      <w:bookmarkEnd w:id="30"/>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1F364089" w:rsidR="00177204" w:rsidRDefault="00111119" w:rsidP="00177204">
      <w:pPr>
        <w:pStyle w:val="Kp"/>
      </w:pPr>
      <w:r>
        <w:rPr>
          <w:noProof/>
          <w:lang w:eastAsia="hu-HU"/>
        </w:rPr>
        <w:drawing>
          <wp:inline distT="0" distB="0" distL="0" distR="0" wp14:anchorId="7F5677A5" wp14:editId="3338F7C4">
            <wp:extent cx="5391150" cy="31623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bookmarkStart w:id="31" w:name="_GoBack"/>
      <w:bookmarkEnd w:id="31"/>
    </w:p>
    <w:p w14:paraId="7111D5E9" w14:textId="1A504B5D" w:rsidR="00177204" w:rsidRDefault="00177204" w:rsidP="00177204">
      <w:pPr>
        <w:pStyle w:val="Kpalrs"/>
      </w:pPr>
      <w:fldSimple w:instr=" SEQ ábra \* ARABIC ">
        <w:r w:rsidR="00111119">
          <w:rPr>
            <w:noProof/>
          </w:rPr>
          <w:t>9</w:t>
        </w:r>
      </w:fldSimple>
      <w:r w:rsidR="00F9440D">
        <w:t>. ábra A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2" w:name="_Toc121470688"/>
      <w:r>
        <w:t>Útvonalkereső algoritmus megalkotás</w:t>
      </w:r>
      <w:bookmarkEnd w:id="32"/>
    </w:p>
    <w:p w14:paraId="6618625D" w14:textId="77777777" w:rsidR="00177204" w:rsidRDefault="00177204" w:rsidP="00177204">
      <w:r>
        <w:t>Az útvonalkereső algoritmus, amit itt használtam, az az A* tovább gondolt változata. Az A*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A* algoritmushoz, hogy ha a játékteret gráfnak veszem, akkor van hurokél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A* algoritmus akkor áll le megfelelő heurisztika esetén, amikor kifejti vagy kifejtené a célmező csúcsát. Viszont erre itt nagyon sokára kerülhet sor, akár sohasem, ha nincs lehetőség A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ezen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Ezzel valamivel közelebb került az algoritmus az időt alapul vevő megoldáshoz, viszont mégsem ragadt le a kezdő mező környékén. Ezen megoldás az eltelt idő és a megtett, illetve a becsült hátramaradt távolság összegével dolgozott, aminek eredménye működőképes szimuláció lett.</w:t>
      </w:r>
    </w:p>
    <w:p w14:paraId="3F5B3484" w14:textId="77777777" w:rsidR="00177204" w:rsidRDefault="00177204" w:rsidP="00177204">
      <w:pPr>
        <w:pStyle w:val="Cmsor3"/>
      </w:pPr>
      <w:bookmarkStart w:id="33" w:name="_Toc121470689"/>
      <w:r>
        <w:t>Megmaradt problémák orvoslása</w:t>
      </w:r>
      <w:bookmarkEnd w:id="33"/>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4" w:name="_Toc121470690"/>
      <w:r>
        <w:t>Első program eredménye</w:t>
      </w:r>
      <w:bookmarkEnd w:id="34"/>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megvalósítható kis állapottéren, viszont a mezők megszüntetésével ez az állapottér nagyságrendekkel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5" w:name="_Toc121470691"/>
      <w:r>
        <w:t>Megalkotott program grafikus felülete</w:t>
      </w:r>
      <w:bookmarkEnd w:id="35"/>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fldSimple w:instr=" SEQ ábra \* ARABIC ">
        <w:r w:rsidR="00111119">
          <w:rPr>
            <w:noProof/>
          </w:rPr>
          <w:t>10</w:t>
        </w:r>
      </w:fldSimple>
      <w:r w:rsidR="00F9440D">
        <w:t>. ábra Pillanatkép az első programról: k</w:t>
      </w:r>
      <w:r>
        <w:t xml:space="preserve">ékek a jobb alsó sarokba haladnak, a pirosak a bal felsőbe, a feketék bal alsó sarokba és a zöldek jobb felsőbe </w:t>
      </w:r>
    </w:p>
    <w:p w14:paraId="478DAA15" w14:textId="7C3E5705" w:rsidR="00177204" w:rsidRDefault="004A6A84" w:rsidP="00177204">
      <w:pPr>
        <w:pStyle w:val="Cmsor1"/>
      </w:pPr>
      <w:bookmarkStart w:id="36" w:name="_Toc121470692"/>
      <w:r>
        <w:lastRenderedPageBreak/>
        <w:t xml:space="preserve">Saját munka bemutatása: </w:t>
      </w:r>
      <w:r w:rsidR="00177204">
        <w:t>Második program</w:t>
      </w:r>
      <w:bookmarkEnd w:id="36"/>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7" w:name="_Toc121470693"/>
      <w:r>
        <w:lastRenderedPageBreak/>
        <w:t>Navigációs hálót határoló síkidomok létrehozása</w:t>
      </w:r>
      <w:bookmarkEnd w:id="37"/>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177204" w:rsidP="00177204">
      <w:pPr>
        <w:pStyle w:val="Kpalrs"/>
      </w:pPr>
      <w:fldSimple w:instr=" SEQ ábra \* ARABIC ">
        <w:r w:rsidR="00111119">
          <w:rPr>
            <w:noProof/>
          </w:rPr>
          <w:t>11</w:t>
        </w:r>
      </w:fldSimple>
      <w:r>
        <w:t xml:space="preserve">. ábra </w:t>
      </w:r>
      <w:r w:rsidR="005E365C">
        <w:t>Kívülről és belülről bejárható téglalap alakú falak hat</w:t>
      </w:r>
      <w:r w:rsidR="00353E76">
        <w:t>ároló síkidom</w:t>
      </w:r>
      <w:r w:rsidR="005E365C">
        <w:t xml:space="preserve">ai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8" w:name="_Toc121470694"/>
      <w:r>
        <w:lastRenderedPageBreak/>
        <w:t>A navigációs háló háromszögeinek létrehozása</w:t>
      </w:r>
      <w:bookmarkEnd w:id="38"/>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mentesen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67D243B1" w:rsidR="00177204" w:rsidRDefault="00177204" w:rsidP="00177204">
      <w:pPr>
        <w:pStyle w:val="Kpalrs"/>
      </w:pPr>
      <w:fldSimple w:instr=" SEQ ábra \* ARABIC ">
        <w:r w:rsidR="00111119">
          <w:rPr>
            <w:noProof/>
          </w:rPr>
          <w:t>12</w:t>
        </w:r>
      </w:fldSimple>
      <w:r>
        <w:t>. ábra Az IB</w:t>
      </w:r>
      <w:r w:rsidR="00353E76">
        <w:t>413-as terem határoló síkidomai</w:t>
      </w:r>
      <w:r>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5114E8"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eszközölni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9" w:name="_Toc121470695"/>
      <w:r>
        <w:t>A bejárható tér háromszögekre bontása</w:t>
      </w:r>
      <w:bookmarkEnd w:id="39"/>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7CA616B1" w:rsidR="00177204" w:rsidRDefault="00177204" w:rsidP="00177204">
      <w:pPr>
        <w:pStyle w:val="Kpalrs"/>
      </w:pPr>
      <w:fldSimple w:instr=" SEQ ábra \* ARABIC ">
        <w:r w:rsidR="00111119">
          <w:rPr>
            <w:noProof/>
          </w:rPr>
          <w:t>13</w:t>
        </w:r>
      </w:fldSimple>
      <w:r>
        <w:t xml:space="preserve">. ábra </w:t>
      </w:r>
      <w:r w:rsidR="005E365C">
        <w:t xml:space="preserve">A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w:t>
      </w:r>
      <w:r w:rsidR="001700DB">
        <w:t>ó</w:t>
      </w:r>
      <w:r w:rsidR="00B969B5">
        <w:t xml:space="preserve">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fldSimple w:instr=" SEQ ábra \* ARABIC ">
        <w:r w:rsidR="00111119">
          <w:rPr>
            <w:noProof/>
          </w:rPr>
          <w:t>14</w:t>
        </w:r>
      </w:fldSimple>
      <w:r>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0" w:name="_Toc121470696"/>
      <w:r>
        <w:t>A szobák emeletté alakítása</w:t>
      </w:r>
      <w:bookmarkEnd w:id="40"/>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426D1253" w:rsidR="00177204" w:rsidRDefault="0085202F" w:rsidP="0085202F">
      <w:pPr>
        <w:pStyle w:val="Kpalrs"/>
      </w:pPr>
      <w:fldSimple w:instr=" SEQ ábra \* ARABIC ">
        <w:r w:rsidR="00111119">
          <w:rPr>
            <w:noProof/>
          </w:rPr>
          <w:t>15</w:t>
        </w:r>
      </w:fldSimple>
      <w:r w:rsidR="004A6A84">
        <w:t>. ábra Szobák összekötése</w:t>
      </w:r>
      <w:r>
        <w:t xml:space="preserve"> két háromszöggel</w:t>
      </w:r>
    </w:p>
    <w:p w14:paraId="60716FD3" w14:textId="35FBF152" w:rsidR="00177204" w:rsidRPr="00553CC8" w:rsidRDefault="00177204" w:rsidP="0085202F">
      <w:r>
        <w:t xml:space="preserve">Ezt követően a szobákat össze kell kötnie a program ezen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1" w:name="_Toc121470697"/>
      <w:r>
        <w:t>Az úrvonal tervezése</w:t>
      </w:r>
      <w:bookmarkEnd w:id="41"/>
    </w:p>
    <w:p w14:paraId="61F71A72" w14:textId="77777777" w:rsidR="00177204" w:rsidRDefault="00177204" w:rsidP="00177204">
      <w:r>
        <w:t>Az útvonal tervezéséhez a navigációs háló háromszögeit az A*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fldSimple w:instr=" SEQ ábra \* ARABIC ">
        <w:r w:rsidR="00111119">
          <w:rPr>
            <w:noProof/>
          </w:rPr>
          <w:t>16</w:t>
        </w:r>
      </w:fldSimple>
      <w:r>
        <w:t xml:space="preserve">. ábra </w:t>
      </w:r>
      <w:r w:rsidR="00617858">
        <w:t xml:space="preserve">A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Első megoldás során a háromszögek súlypontjait összekötő gráfot adom meg az A*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Ekkor az útvonalat ki kell egyenesíteni, hogy ne egy tört vonalon történjen a járókelő mozgása, miközben végezhetné akár egyenesen is. Ennek megoldására a „tölcsérező” (angol nevén funneling)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rPr>
          <w:noProof/>
          <w:lang w:eastAsia="hu-HU"/>
        </w:rPr>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920569"/>
                    </a:xfrm>
                    <a:prstGeom prst="rect">
                      <a:avLst/>
                    </a:prstGeom>
                  </pic:spPr>
                </pic:pic>
              </a:graphicData>
            </a:graphic>
          </wp:inline>
        </w:drawing>
      </w:r>
    </w:p>
    <w:p w14:paraId="0518538B" w14:textId="11FACA23" w:rsidR="00267939" w:rsidRDefault="00267939" w:rsidP="00267939">
      <w:pPr>
        <w:pStyle w:val="Kpalrs"/>
      </w:pPr>
      <w:fldSimple w:instr=" SEQ ábra \* ARABIC ">
        <w:r w:rsidR="00111119">
          <w:rPr>
            <w:noProof/>
          </w:rPr>
          <w:t>17</w:t>
        </w:r>
      </w:fldSimple>
      <w:r>
        <w:t xml:space="preserve">. ábra </w:t>
      </w:r>
      <w:r w:rsidR="00496EE5">
        <w:t>„tölcsérező algoritmus működése:</w:t>
      </w:r>
      <w:r>
        <w:t xml:space="preserve"> az ú</w:t>
      </w:r>
      <w:r w:rsidR="00D475F4">
        <w:t xml:space="preserve">tvonalat két oldalról </w:t>
      </w:r>
      <w:r>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2" w:name="_Toc121470698"/>
      <w:r>
        <w:t>Szobákban generált útvonalak összekötése</w:t>
      </w:r>
      <w:bookmarkEnd w:id="42"/>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fldSimple w:instr=" SEQ ábra \* ARABIC ">
        <w:r w:rsidR="00111119">
          <w:rPr>
            <w:noProof/>
          </w:rPr>
          <w:t>18</w:t>
        </w:r>
      </w:fldSimple>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on kiszámítja az A*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3" w:name="_Toc121470699"/>
      <w:r>
        <w:lastRenderedPageBreak/>
        <w:t>Járókelők mozgásának szimulációja</w:t>
      </w:r>
      <w:bookmarkEnd w:id="43"/>
    </w:p>
    <w:p w14:paraId="2B22B74E" w14:textId="420217C5" w:rsidR="00177204" w:rsidRDefault="00177204" w:rsidP="00177204">
      <w:r>
        <w:t>A bejárható tér létrehozása kész. A szobák emeletté szervezése az ajtóik mentén megoldott. Az útvonal kiszámítása hatékony. A járókelő mozgásának szimulációjához minde</w:t>
      </w:r>
      <w:r w:rsidR="008F6B65">
        <w:t>n adott, csak a mozgás megvalósítása szükséges</w:t>
      </w:r>
      <w:r>
        <w:t>. Szükséges kitérnem a járókelők paramétereinek megválasztására, mozgásuk megvalósítására és a mozgás megvalósításának sikerességére.</w:t>
      </w:r>
      <w:r w:rsidR="008F6B65">
        <w:t xml:space="preserve"> A járókelők mozgásának megvalósítása a programban nem minden említett paramétert és szempontot használ fel. </w:t>
      </w:r>
    </w:p>
    <w:p w14:paraId="6DDF0732" w14:textId="77777777" w:rsidR="00177204" w:rsidRDefault="00177204" w:rsidP="00177204">
      <w:pPr>
        <w:pStyle w:val="Cmsor3"/>
      </w:pPr>
      <w:bookmarkStart w:id="44" w:name="_Toc121470700"/>
      <w:r>
        <w:t>Járókelők sebességének megválasztása</w:t>
      </w:r>
      <w:bookmarkEnd w:id="44"/>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fldSimple w:instr=" SEQ ábra \* ARABIC ">
        <w:r w:rsidR="00111119">
          <w:rPr>
            <w:noProof/>
          </w:rPr>
          <w:t>19</w:t>
        </w:r>
      </w:fldSimple>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0D52EF92"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082865">
        <w:t>sség 66</w:t>
      </w:r>
      <w:r w:rsidR="003253FA">
        <w:t>%-a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5" w:name="_Toc121470701"/>
      <w:r>
        <w:t>Normák betartása</w:t>
      </w:r>
      <w:bookmarkEnd w:id="45"/>
    </w:p>
    <w:p w14:paraId="55317C8F" w14:textId="6556C4BE"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r w:rsidR="008F6B65">
        <w:t xml:space="preserve"> </w:t>
      </w:r>
    </w:p>
    <w:p w14:paraId="66844D91" w14:textId="77777777" w:rsidR="00177204" w:rsidRDefault="00177204" w:rsidP="00177204">
      <w:pPr>
        <w:pStyle w:val="Cmsor3"/>
      </w:pPr>
      <w:bookmarkStart w:id="46" w:name="_Toc121470702"/>
      <w:r>
        <w:lastRenderedPageBreak/>
        <w:t>Útvonal követése</w:t>
      </w:r>
      <w:bookmarkEnd w:id="46"/>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esetén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7" w:name="_Toc121470703"/>
      <w:r>
        <w:t>A járókelők napirendje</w:t>
      </w:r>
      <w:bookmarkEnd w:id="47"/>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8" w:name="_Toc121470704"/>
      <w:r>
        <w:t>Járókelők létrehozása</w:t>
      </w:r>
      <w:bookmarkEnd w:id="48"/>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9" w:name="_Toc121470705"/>
      <w:r>
        <w:t>A járókelők életciklusa és az emelet létrehozása</w:t>
      </w:r>
      <w:bookmarkEnd w:id="49"/>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50" w:name="_Toc121470706"/>
      <w:r>
        <w:lastRenderedPageBreak/>
        <w:t xml:space="preserve">Összefoglalás, </w:t>
      </w:r>
      <w:r w:rsidR="00D475F4">
        <w:t>eredmények értékelése</w:t>
      </w:r>
      <w:bookmarkEnd w:id="50"/>
    </w:p>
    <w:p w14:paraId="068F2E87" w14:textId="23ACF485" w:rsidR="00093417" w:rsidRDefault="002C5C79" w:rsidP="00177204">
      <w:r>
        <w:t>A program az elvártak szerint helyesen működik. Helyes használat esetén a program az alapvető követelményeknek megfelel. Nem áll le egy hiba miatt, folyamatos kép</w:t>
      </w:r>
      <w:r w:rsidR="00892448">
        <w:t>et</w:t>
      </w:r>
      <w:r>
        <w:t xml:space="preserve"> ad és a betöltést követően reagál a felhasználói bemenetekre. </w:t>
      </w:r>
    </w:p>
    <w:p w14:paraId="6D2AF5E5" w14:textId="6C23BD61"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w:t>
      </w:r>
      <w:r w:rsidR="002A0582">
        <w:t xml:space="preserve"> pontjára</w:t>
      </w:r>
      <w:r>
        <w:t xml:space="preserve"> járókelőket lehelyezni. Képes a járókelőknek az emelet egy tetszőleges másik pontjához útvonalat generálni. Ezekre a program mind képes, legfeljebb elhanyagolható hibákkal.</w:t>
      </w:r>
    </w:p>
    <w:p w14:paraId="38301BEE" w14:textId="3D45EAC1" w:rsidR="00AF2427" w:rsidRDefault="00AF2427" w:rsidP="00177204">
      <w:r>
        <w:t xml:space="preserve">A program nagyobb egységeit a készítésének folyamatában és a kész állapotában is </w:t>
      </w:r>
      <w:r w:rsidR="00D00C2B">
        <w:t xml:space="preserve">többször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w:t>
      </w:r>
      <w:r w:rsidR="002A0582">
        <w:t>gép sablonnal létrehozott gépet</w:t>
      </w:r>
      <w:r w:rsidR="00D00C2B">
        <w:t xml:space="preserve"> </w:t>
      </w:r>
      <w:r w:rsidR="002A0582">
        <w:t>használtam</w:t>
      </w:r>
      <w:r w:rsidR="00D00C2B">
        <w:t>.</w:t>
      </w:r>
    </w:p>
    <w:p w14:paraId="24283BEB" w14:textId="7B1A9AA1" w:rsidR="00177204" w:rsidRDefault="002A0582" w:rsidP="00093417">
      <w:pPr>
        <w:pStyle w:val="Cmsor2"/>
      </w:pPr>
      <w:bookmarkStart w:id="51" w:name="_Toc121470707"/>
      <w:r>
        <w:t>A szobák betöltése</w:t>
      </w:r>
      <w:r w:rsidR="00093417">
        <w:t xml:space="preserve"> és emeletté alakítása</w:t>
      </w:r>
      <w:bookmarkEnd w:id="51"/>
    </w:p>
    <w:p w14:paraId="4DBAC977" w14:textId="72BC53EB" w:rsidR="009B050D" w:rsidRDefault="00093417" w:rsidP="00093417">
      <w:r>
        <w:t xml:space="preserve">A szobák betöltése és emeletté alakítása elhanyagolható futásidejű probléma. Összesen 4 </w:t>
      </w:r>
      <w:r w:rsidR="00D00C2B">
        <w:t xml:space="preserve">és 23 </w:t>
      </w:r>
      <w:r>
        <w:t>ms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w:t>
      </w:r>
      <w:r w:rsidR="002A0582">
        <w:t>számottevően</w:t>
      </w:r>
      <w:r w:rsidR="00ED60DF">
        <w:t>.</w:t>
      </w:r>
      <w:r w:rsidR="009B050D">
        <w:t xml:space="preserve"> A szobák betöltés</w:t>
      </w:r>
      <w:r w:rsidR="002A0582">
        <w:t>e fájlművelettel jár, a</w:t>
      </w:r>
      <w:r w:rsidR="009B050D">
        <w:t xml:space="preserve"> hatékonysága nem lehet</w:t>
      </w:r>
      <w:r w:rsidR="002A0582">
        <w:t xml:space="preserve"> semmiképp sem</w:t>
      </w:r>
      <w:r w:rsidR="009B050D">
        <w:t xml:space="preserve"> O(1)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bookmarkStart w:id="52" w:name="_Toc121470708"/>
      <w:r>
        <w:lastRenderedPageBreak/>
        <w:t>Az emelet navigációs hálójának létrehozása</w:t>
      </w:r>
      <w:bookmarkEnd w:id="52"/>
    </w:p>
    <w:p w14:paraId="33B7DFDA" w14:textId="77777777" w:rsidR="009B050D" w:rsidRDefault="009B050D" w:rsidP="009B050D">
      <w:r>
        <w:t>A navigációs háló létrehozásának két része van. Az első részének feladata a terület háromszögekre bontása, a második részének feladata az előző rész háromszögeiből az útvonalkereséshez használható háló leképzése. Ezért ezt a két rész külön vizsgálom.</w:t>
      </w:r>
    </w:p>
    <w:p w14:paraId="45C796AC" w14:textId="0D655437" w:rsidR="009B050D" w:rsidRDefault="009B050D" w:rsidP="009B050D">
      <w:r>
        <w:t>A navigációs hálót 100 szoba eseté</w:t>
      </w:r>
      <w:r w:rsidR="008177C1">
        <w:t>ben</w:t>
      </w:r>
      <w:r>
        <w:t xml:space="preserve"> a virtuális gépen </w:t>
      </w:r>
      <w:r w:rsidR="008177C1">
        <w:t>~1</w:t>
      </w:r>
      <w:r w:rsidR="000A228E">
        <w:t>6</w:t>
      </w:r>
      <w:r w:rsidR="008177C1">
        <w:t>.000 ms-be telt, míg a saját számítógépemen csak 3.100 ms-be. Ez az időtartam 10 szoba esetén</w:t>
      </w:r>
      <w:r w:rsidR="000A228E">
        <w:t>,</w:t>
      </w:r>
      <w:r w:rsidR="008177C1">
        <w:t xml:space="preserve"> a két eszközön rendre ~1.600 és 316 ms időt igényelt.</w:t>
      </w:r>
      <w:r w:rsidR="000A228E">
        <w:t xml:space="preserve"> A két-két értékből </w:t>
      </w:r>
      <w:r w:rsidR="002A0582">
        <w:t xml:space="preserve">az algoritmus időkomplexitására </w:t>
      </w:r>
      <w:r w:rsidR="000A228E">
        <w:t xml:space="preserve">lineáris futásidőre lehet </w:t>
      </w:r>
      <w:r w:rsidR="002A0582">
        <w:t>következtetni a bemeneti paraméter méretéhez képest</w:t>
      </w:r>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többször futtattam minden tesztesetet a felhőben futó számítógépen. A mért leghosszabb időtartam az algoritmusoknál a legrövidebb időtartamhoz képest átlagosan 28%-kal volt nagyobb.</w:t>
      </w:r>
    </w:p>
    <w:p w14:paraId="15DE18D9" w14:textId="035C6CC5"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ms, ~4000 ms és ~15.400 ms alatt futottak le a tesztek, amíg a felhőben ~1.020 ms, ~19.200 ms és ~81.500 ms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w:t>
      </w:r>
      <w:r w:rsidR="002A0582">
        <w:t>t</w:t>
      </w:r>
      <w:r w:rsidR="00534E1C">
        <w:t xml:space="preserve">. </w:t>
      </w:r>
    </w:p>
    <w:p w14:paraId="368F653D" w14:textId="7250AF69" w:rsidR="00177204" w:rsidRDefault="00534E1C" w:rsidP="00177204">
      <w:r>
        <w:t>A háromszögek oldalfelező pontjait fejtem ki sorban és azok szomszédjait felhas</w:t>
      </w:r>
      <w:r w:rsidR="002A0582">
        <w:t>ználva képzem a háromszögeket. A</w:t>
      </w:r>
      <w:r>
        <w:t xml:space="preserve"> háromszögek egyediségét minden egyes új háromszögnél ellenőrzöm </w:t>
      </w:r>
      <w:r w:rsidR="002A0582">
        <w:t xml:space="preserve">a </w:t>
      </w:r>
      <w:r>
        <w:t>meglévő háromszögek között. Ennek megoldása lehetne a háromszögeket set-ben eltárolni, aminek felépítése nem lenne ilyen költséges, viszont a háromszögek egyediségéért felel. Ekkor a háromszög sorszámát el kellene tárolnom a háromszögben, mert a set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bookmarkStart w:id="53" w:name="_Toc121470709"/>
      <w:r>
        <w:lastRenderedPageBreak/>
        <w:t>Az algoritmus hatékonyságának növelése</w:t>
      </w:r>
      <w:bookmarkEnd w:id="53"/>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set-ben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set-ben is eltároltam őket. A </w:t>
      </w:r>
      <w:r w:rsidR="00B1045A">
        <w:t>vektor</w:t>
      </w:r>
      <w:r>
        <w:t>ban eltárolt háromszögeket felhasználom a programomban továbbra is, a set-ben eltárolt háromszögekre az egyediséget tudom ellenőrizni</w:t>
      </w:r>
      <w:r w:rsidR="002376E1">
        <w:t xml:space="preserve"> hatékonyan</w:t>
      </w:r>
      <w:r>
        <w:t>, és az algoritmus lefutását követően nem is használom.</w:t>
      </w:r>
    </w:p>
    <w:p w14:paraId="4F78907E" w14:textId="05F92C4F" w:rsidR="004911BE" w:rsidRDefault="004911BE" w:rsidP="00C73C1C">
      <w:r>
        <w:t>Ezt követően a saját számítógépemen 28 ms, 150 ms és 310 ms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rendre 160 ms, 1.050 ms és </w:t>
      </w:r>
      <w:r w:rsidR="002376E1">
        <w:t>2.020 ms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bookmarkStart w:id="54" w:name="_Toc121470710"/>
      <w:r>
        <w:t>Az útvonalkeresés</w:t>
      </w:r>
      <w:bookmarkEnd w:id="54"/>
    </w:p>
    <w:p w14:paraId="5ECE8CE8" w14:textId="6CC34BAB" w:rsidR="00E44A98" w:rsidRDefault="002376E1" w:rsidP="002376E1">
      <w:r>
        <w:t>Az útvonalkeresést szobákra bontottam. Ha a kezdőpont és a végpont egy szobán belül található, akkor a szobán belül végzi az algoritmus az útvonalkeresé</w:t>
      </w:r>
      <w:r w:rsidR="002A0582">
        <w:t>st. Ha több szobán is keresztül</w:t>
      </w:r>
      <w:r>
        <w:t xml:space="preserve">vezet </w:t>
      </w:r>
      <w:r w:rsidR="002A0582">
        <w:t>az út, akkor a köztes szobákban</w:t>
      </w:r>
      <w:r>
        <w:t xml:space="preserve">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155200E6" w:rsidR="002376E1" w:rsidRDefault="00E44A98" w:rsidP="002376E1">
      <w:r>
        <w:t>Futásidőről külön csak két számadatot gyűjtöttem ki. Amikor nem osztottam szobákra az útvonalkeresést, akkor ~1.080 ms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w:t>
      </w:r>
      <w:r w:rsidR="002A0582">
        <w:t>a szobákra osztás esetén 220 ms-ra</w:t>
      </w:r>
      <w:r w:rsidR="0015528E">
        <w:t xml:space="preserve"> csökkent, ami 5-szörös gyorsítást eredményezett.</w:t>
      </w:r>
    </w:p>
    <w:p w14:paraId="5A5DCFD6" w14:textId="12DE1DB7" w:rsidR="00965DF8" w:rsidRDefault="00965DF8" w:rsidP="00846CF3">
      <w:pPr>
        <w:pStyle w:val="Cmsor2"/>
      </w:pPr>
      <w:bookmarkStart w:id="55" w:name="_Toc121470711"/>
      <w:r>
        <w:t>A járókelők szimulációja</w:t>
      </w:r>
      <w:bookmarkEnd w:id="55"/>
    </w:p>
    <w:p w14:paraId="7E9D492F" w14:textId="02840C3C" w:rsidR="004A6A84" w:rsidRDefault="004A6A84" w:rsidP="004A6A84">
      <w:r>
        <w:t xml:space="preserve">A járókelők nem az elvárt módon közlekednek. A mozgás során figyelembe vett szempontok és paraméterek mennyisége sok ahhoz, hogy azokat összehangolni lehessen </w:t>
      </w:r>
      <w:r>
        <w:lastRenderedPageBreak/>
        <w:t xml:space="preserve">tapasztalati úton. Komplex feladat a járókelők mozgásának valósághű szimulációja, </w:t>
      </w:r>
      <w:r w:rsidR="001700DB">
        <w:t xml:space="preserve">a </w:t>
      </w:r>
      <w:r w:rsidR="008A64FE">
        <w:t>mozgás</w:t>
      </w:r>
      <w:r w:rsidR="001700DB">
        <w:t xml:space="preserve"> paramétereinek megválasztásához</w:t>
      </w:r>
      <w:r w:rsidR="008A64FE">
        <w:t xml:space="preserve"> külön kutatás lenne szükséges. A szerzett információk mennyiség nem volt elégséges.</w:t>
      </w:r>
    </w:p>
    <w:p w14:paraId="0CE4ABDA" w14:textId="1ED60615" w:rsidR="008A64FE" w:rsidRDefault="008A64FE" w:rsidP="004A6A84">
      <w:r>
        <w:t>A járókelők egymás kikerülését bonyolultabb rendszerrel lehet csak helyesen megvalósítani. Például sugárnyalábokat kellene indítani a járókelőből, hogy az ő környezetéről pontosabb információkat legyen képes szerezni. Fontos lenne a járókelőknek a bejárható téren maradniuk, viszont jelenleg az ütközések miatt nem lenne elégséges megoldásnak mindegyik problémára.</w:t>
      </w:r>
    </w:p>
    <w:p w14:paraId="5F24226F" w14:textId="77777777" w:rsidR="004718A8" w:rsidRDefault="004718A8" w:rsidP="004A6A84"/>
    <w:p w14:paraId="52A55645" w14:textId="498B984C" w:rsidR="004718A8" w:rsidRDefault="004718A8" w:rsidP="004718A8">
      <w:pPr>
        <w:pStyle w:val="Cmsor2"/>
      </w:pPr>
      <w:bookmarkStart w:id="56" w:name="_Toc121470712"/>
      <w:r>
        <w:t>Összefoglalás</w:t>
      </w:r>
      <w:bookmarkEnd w:id="56"/>
    </w:p>
    <w:p w14:paraId="11D10F27" w14:textId="78A7B403" w:rsidR="004718A8" w:rsidRPr="004A6A84" w:rsidRDefault="004718A8" w:rsidP="004718A8">
      <w:r>
        <w:t>Sajnálom, hogy nem sikerült az elvárt eredményeket elérnie a programomnak. A mozgást leszámítva a program többi részének működése és hatékonysága az elvárásaimat viszont felülmúlta.</w:t>
      </w:r>
      <w:r w:rsidR="00174A70">
        <w:t xml:space="preserve"> Nem találtam információt</w:t>
      </w:r>
      <w:r>
        <w:t xml:space="preserve"> arról, hogy a navigáció</w:t>
      </w:r>
      <w:r w:rsidR="00174A70">
        <w:t>s háló felépítéséhez mi a leghatékonyabb algoritmus. Ennek okán a programom algoritmusait csak önmagukban tudom értékelni. A bemenet méretével egyenesen arányos futási idő a hatékonyság szempontjából jó. Tökéletes a konstans futásidejű algoritmus lenne, a kiválóról a logaritmikus vagy négyzetgyökös algoritmusok esetében beszélnék, viszont mivel az előzőek egyike sem, és nem is exponenciális, ezért a munkámmal összességében elégedett vagyok, mert az útvonalkeresés egésze jó. Minimális levágásokat végez csak a bejárható téren kívülre, de azok elhanyagolhatóak.</w:t>
      </w:r>
    </w:p>
    <w:bookmarkStart w:id="57" w:name="_Ref121141490" w:displacedByCustomXml="next"/>
    <w:bookmarkStart w:id="58" w:name="_Ref121141494" w:displacedByCustomXml="next"/>
    <w:bookmarkStart w:id="59" w:name="_Ref121141501" w:displacedByCustomXml="next"/>
    <w:bookmarkStart w:id="60" w:name="_Toc121470713" w:displacedByCustomXml="next"/>
    <w:sdt>
      <w:sdtPr>
        <w:rPr>
          <w:rFonts w:cs="Times New Roman"/>
          <w:b w:val="0"/>
          <w:bCs w:val="0"/>
          <w:kern w:val="0"/>
          <w:sz w:val="24"/>
          <w:szCs w:val="24"/>
        </w:rPr>
        <w:id w:val="1622036989"/>
        <w:docPartObj>
          <w:docPartGallery w:val="Bibliographies"/>
          <w:docPartUnique/>
        </w:docPartObj>
      </w:sdtPr>
      <w:sdtEndPr/>
      <w:sdtContent>
        <w:p w14:paraId="362B97D9" w14:textId="77777777" w:rsidR="00177204" w:rsidRDefault="00177204" w:rsidP="00177204">
          <w:pPr>
            <w:pStyle w:val="Cmsor1"/>
          </w:pPr>
          <w:r>
            <w:t>Irodalomjegyzék</w:t>
          </w:r>
          <w:bookmarkEnd w:id="60"/>
          <w:bookmarkEnd w:id="59"/>
          <w:bookmarkEnd w:id="58"/>
          <w:bookmarkEnd w:id="57"/>
        </w:p>
        <w:sdt>
          <w:sdtPr>
            <w:id w:val="111145805"/>
            <w:bibliography/>
          </w:sdtPr>
          <w:sdtEndPr/>
          <w:sdtContent>
            <w:p w14:paraId="2BE9AAD4" w14:textId="77777777" w:rsidR="002F7D33"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F7D33" w14:paraId="20BC459E" w14:textId="77777777">
                <w:trPr>
                  <w:tblCellSpacing w:w="15" w:type="dxa"/>
                </w:trPr>
                <w:tc>
                  <w:tcPr>
                    <w:tcW w:w="50" w:type="pct"/>
                    <w:hideMark/>
                  </w:tcPr>
                  <w:p w14:paraId="544CFD2C" w14:textId="77777777" w:rsidR="002F7D33" w:rsidRDefault="002F7D33">
                    <w:pPr>
                      <w:pStyle w:val="Irodalomjegyzk"/>
                      <w:rPr>
                        <w:rFonts w:eastAsiaTheme="minorEastAsia"/>
                      </w:rPr>
                    </w:pPr>
                    <w:r>
                      <w:t xml:space="preserve">[1] </w:t>
                    </w:r>
                  </w:p>
                </w:tc>
                <w:tc>
                  <w:tcPr>
                    <w:tcW w:w="0" w:type="auto"/>
                    <w:hideMark/>
                  </w:tcPr>
                  <w:p w14:paraId="28996B76" w14:textId="77777777" w:rsidR="002F7D33" w:rsidRDefault="002F7D33">
                    <w:pPr>
                      <w:pStyle w:val="Irodalomjegyzk"/>
                      <w:rPr>
                        <w:rFonts w:eastAsiaTheme="minorEastAsia"/>
                      </w:rPr>
                    </w:pPr>
                    <w:r>
                      <w:t>„Thunderhead Engineering Pathfinder,” Thunderhead Engineering, 09 12 2022. [Online]. Available: https://www.thunderheadeng.com/pathfinder.</w:t>
                    </w:r>
                  </w:p>
                </w:tc>
              </w:tr>
              <w:tr w:rsidR="002F7D33" w14:paraId="446D1E07" w14:textId="77777777">
                <w:trPr>
                  <w:tblCellSpacing w:w="15" w:type="dxa"/>
                </w:trPr>
                <w:tc>
                  <w:tcPr>
                    <w:tcW w:w="50" w:type="pct"/>
                    <w:hideMark/>
                  </w:tcPr>
                  <w:p w14:paraId="71C77744" w14:textId="77777777" w:rsidR="002F7D33" w:rsidRDefault="002F7D33">
                    <w:pPr>
                      <w:pStyle w:val="Irodalomjegyzk"/>
                      <w:rPr>
                        <w:rFonts w:eastAsiaTheme="minorEastAsia"/>
                      </w:rPr>
                    </w:pPr>
                    <w:r>
                      <w:t xml:space="preserve">[2] </w:t>
                    </w:r>
                  </w:p>
                </w:tc>
                <w:tc>
                  <w:tcPr>
                    <w:tcW w:w="0" w:type="auto"/>
                    <w:hideMark/>
                  </w:tcPr>
                  <w:p w14:paraId="0C3766BD" w14:textId="77777777" w:rsidR="002F7D33" w:rsidRDefault="002F7D33">
                    <w:pPr>
                      <w:pStyle w:val="Irodalomjegyzk"/>
                      <w:rPr>
                        <w:rFonts w:eastAsiaTheme="minorEastAsia"/>
                      </w:rPr>
                    </w:pPr>
                    <w:r>
                      <w:t>„Top 10 programming languages in 2022,” IEEE Spectrum, [Online]. Available: https://spectrum.ieee.org/top-programming-languages-2022. [Hozzáférés dátuma: 05 12 2022].</w:t>
                    </w:r>
                  </w:p>
                </w:tc>
              </w:tr>
              <w:tr w:rsidR="002F7D33" w14:paraId="543C530C" w14:textId="77777777">
                <w:trPr>
                  <w:tblCellSpacing w:w="15" w:type="dxa"/>
                </w:trPr>
                <w:tc>
                  <w:tcPr>
                    <w:tcW w:w="50" w:type="pct"/>
                    <w:hideMark/>
                  </w:tcPr>
                  <w:p w14:paraId="2925C351" w14:textId="77777777" w:rsidR="002F7D33" w:rsidRDefault="002F7D33">
                    <w:pPr>
                      <w:pStyle w:val="Irodalomjegyzk"/>
                      <w:rPr>
                        <w:rFonts w:eastAsiaTheme="minorEastAsia"/>
                      </w:rPr>
                    </w:pPr>
                    <w:r>
                      <w:t xml:space="preserve">[3] </w:t>
                    </w:r>
                  </w:p>
                </w:tc>
                <w:tc>
                  <w:tcPr>
                    <w:tcW w:w="0" w:type="auto"/>
                    <w:hideMark/>
                  </w:tcPr>
                  <w:p w14:paraId="28C2CCEC" w14:textId="77777777" w:rsidR="002F7D33" w:rsidRDefault="002F7D33">
                    <w:pPr>
                      <w:pStyle w:val="Irodalomjegyzk"/>
                      <w:rPr>
                        <w:rFonts w:eastAsiaTheme="minorEastAsia"/>
                      </w:rPr>
                    </w:pPr>
                    <w:r>
                      <w:t>„C++ reference,” [Online]. Available: https://en.cppreference.com/w/. [Hozzáférés dátuma: 05 12 2022].</w:t>
                    </w:r>
                  </w:p>
                </w:tc>
              </w:tr>
              <w:tr w:rsidR="002F7D33" w14:paraId="4BB8840D" w14:textId="77777777">
                <w:trPr>
                  <w:tblCellSpacing w:w="15" w:type="dxa"/>
                </w:trPr>
                <w:tc>
                  <w:tcPr>
                    <w:tcW w:w="50" w:type="pct"/>
                    <w:hideMark/>
                  </w:tcPr>
                  <w:p w14:paraId="294AE0FB" w14:textId="77777777" w:rsidR="002F7D33" w:rsidRDefault="002F7D33">
                    <w:pPr>
                      <w:pStyle w:val="Irodalomjegyzk"/>
                      <w:rPr>
                        <w:rFonts w:eastAsiaTheme="minorEastAsia"/>
                      </w:rPr>
                    </w:pPr>
                    <w:r>
                      <w:t xml:space="preserve">[4] </w:t>
                    </w:r>
                  </w:p>
                </w:tc>
                <w:tc>
                  <w:tcPr>
                    <w:tcW w:w="0" w:type="auto"/>
                    <w:hideMark/>
                  </w:tcPr>
                  <w:p w14:paraId="38A5CD0F" w14:textId="77777777" w:rsidR="002F7D33" w:rsidRDefault="002F7D33">
                    <w:pPr>
                      <w:pStyle w:val="Irodalomjegyzk"/>
                      <w:rPr>
                        <w:rFonts w:eastAsiaTheme="minorEastAsia"/>
                      </w:rPr>
                    </w:pPr>
                    <w:r>
                      <w:t>„Simple DirectMedia Layer Főoldal,” SDL, [Online]. Available: https://www.libsdl.org/. [Hozzáférés dátuma: 05 12 2022].</w:t>
                    </w:r>
                  </w:p>
                </w:tc>
              </w:tr>
              <w:tr w:rsidR="002F7D33" w14:paraId="1B6C6086" w14:textId="77777777">
                <w:trPr>
                  <w:tblCellSpacing w:w="15" w:type="dxa"/>
                </w:trPr>
                <w:tc>
                  <w:tcPr>
                    <w:tcW w:w="50" w:type="pct"/>
                    <w:hideMark/>
                  </w:tcPr>
                  <w:p w14:paraId="00AECB21" w14:textId="77777777" w:rsidR="002F7D33" w:rsidRDefault="002F7D33">
                    <w:pPr>
                      <w:pStyle w:val="Irodalomjegyzk"/>
                      <w:rPr>
                        <w:rFonts w:eastAsiaTheme="minorEastAsia"/>
                      </w:rPr>
                    </w:pPr>
                    <w:r>
                      <w:t xml:space="preserve">[5] </w:t>
                    </w:r>
                  </w:p>
                </w:tc>
                <w:tc>
                  <w:tcPr>
                    <w:tcW w:w="0" w:type="auto"/>
                    <w:hideMark/>
                  </w:tcPr>
                  <w:p w14:paraId="4CB373C0" w14:textId="77777777" w:rsidR="002F7D33" w:rsidRDefault="002F7D33">
                    <w:pPr>
                      <w:pStyle w:val="Irodalomjegyzk"/>
                      <w:rPr>
                        <w:rFonts w:eastAsiaTheme="minorEastAsia"/>
                      </w:rPr>
                    </w:pPr>
                    <w:r>
                      <w:t>„PAC-MAN Főoldal,” Bandai Namco Entertainment Inc., [Online]. Available: https://www.pacman.com/en/. [Hozzáférés dátuma: 05 12 2022].</w:t>
                    </w:r>
                  </w:p>
                </w:tc>
              </w:tr>
              <w:tr w:rsidR="002F7D33" w14:paraId="0ED61D66" w14:textId="77777777">
                <w:trPr>
                  <w:tblCellSpacing w:w="15" w:type="dxa"/>
                </w:trPr>
                <w:tc>
                  <w:tcPr>
                    <w:tcW w:w="50" w:type="pct"/>
                    <w:hideMark/>
                  </w:tcPr>
                  <w:p w14:paraId="27BFB678" w14:textId="77777777" w:rsidR="002F7D33" w:rsidRDefault="002F7D33">
                    <w:pPr>
                      <w:pStyle w:val="Irodalomjegyzk"/>
                      <w:rPr>
                        <w:rFonts w:eastAsiaTheme="minorEastAsia"/>
                      </w:rPr>
                    </w:pPr>
                    <w:r>
                      <w:t xml:space="preserve">[6] </w:t>
                    </w:r>
                  </w:p>
                </w:tc>
                <w:tc>
                  <w:tcPr>
                    <w:tcW w:w="0" w:type="auto"/>
                    <w:hideMark/>
                  </w:tcPr>
                  <w:p w14:paraId="00C7DF82" w14:textId="77777777" w:rsidR="002F7D33" w:rsidRDefault="002F7D33">
                    <w:pPr>
                      <w:pStyle w:val="Irodalomjegyzk"/>
                      <w:rPr>
                        <w:rFonts w:eastAsiaTheme="minorEastAsia"/>
                      </w:rPr>
                    </w:pPr>
                    <w:r>
                      <w:t>M. Kartika, „Dijkstra’s Algorithm Application on the Pac-Man Game,” Bandung, 2010.</w:t>
                    </w:r>
                  </w:p>
                </w:tc>
              </w:tr>
              <w:tr w:rsidR="002F7D33" w14:paraId="627D2946" w14:textId="77777777">
                <w:trPr>
                  <w:tblCellSpacing w:w="15" w:type="dxa"/>
                </w:trPr>
                <w:tc>
                  <w:tcPr>
                    <w:tcW w:w="50" w:type="pct"/>
                    <w:hideMark/>
                  </w:tcPr>
                  <w:p w14:paraId="47329B1C" w14:textId="77777777" w:rsidR="002F7D33" w:rsidRDefault="002F7D33">
                    <w:pPr>
                      <w:pStyle w:val="Irodalomjegyzk"/>
                      <w:rPr>
                        <w:rFonts w:eastAsiaTheme="minorEastAsia"/>
                      </w:rPr>
                    </w:pPr>
                    <w:r>
                      <w:t xml:space="preserve">[7] </w:t>
                    </w:r>
                  </w:p>
                </w:tc>
                <w:tc>
                  <w:tcPr>
                    <w:tcW w:w="0" w:type="auto"/>
                    <w:hideMark/>
                  </w:tcPr>
                  <w:p w14:paraId="7B756A55" w14:textId="77777777" w:rsidR="002F7D33" w:rsidRDefault="002F7D33">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2F7D33" w14:paraId="5677B427" w14:textId="77777777">
                <w:trPr>
                  <w:tblCellSpacing w:w="15" w:type="dxa"/>
                </w:trPr>
                <w:tc>
                  <w:tcPr>
                    <w:tcW w:w="50" w:type="pct"/>
                    <w:hideMark/>
                  </w:tcPr>
                  <w:p w14:paraId="76A55FEE" w14:textId="77777777" w:rsidR="002F7D33" w:rsidRDefault="002F7D33">
                    <w:pPr>
                      <w:pStyle w:val="Irodalomjegyzk"/>
                      <w:rPr>
                        <w:rFonts w:eastAsiaTheme="minorEastAsia"/>
                      </w:rPr>
                    </w:pPr>
                    <w:r>
                      <w:t xml:space="preserve">[8] </w:t>
                    </w:r>
                  </w:p>
                </w:tc>
                <w:tc>
                  <w:tcPr>
                    <w:tcW w:w="0" w:type="auto"/>
                    <w:hideMark/>
                  </w:tcPr>
                  <w:p w14:paraId="415E372E" w14:textId="77777777" w:rsidR="002F7D33" w:rsidRDefault="002F7D33">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2F7D33" w14:paraId="2D3A74C2" w14:textId="77777777">
                <w:trPr>
                  <w:tblCellSpacing w:w="15" w:type="dxa"/>
                </w:trPr>
                <w:tc>
                  <w:tcPr>
                    <w:tcW w:w="50" w:type="pct"/>
                    <w:hideMark/>
                  </w:tcPr>
                  <w:p w14:paraId="49473135" w14:textId="77777777" w:rsidR="002F7D33" w:rsidRDefault="002F7D33">
                    <w:pPr>
                      <w:pStyle w:val="Irodalomjegyzk"/>
                      <w:rPr>
                        <w:rFonts w:eastAsiaTheme="minorEastAsia"/>
                      </w:rPr>
                    </w:pPr>
                    <w:r>
                      <w:t xml:space="preserve">[9] </w:t>
                    </w:r>
                  </w:p>
                </w:tc>
                <w:tc>
                  <w:tcPr>
                    <w:tcW w:w="0" w:type="auto"/>
                    <w:hideMark/>
                  </w:tcPr>
                  <w:p w14:paraId="4B378D74" w14:textId="77777777" w:rsidR="002F7D33" w:rsidRDefault="002F7D33">
                    <w:pPr>
                      <w:pStyle w:val="Irodalomjegyzk"/>
                      <w:rPr>
                        <w:rFonts w:eastAsiaTheme="minorEastAsia"/>
                      </w:rPr>
                    </w:pPr>
                    <w:r>
                      <w:t>„Navigation and Pathfinding,” Unity, [Online]. Available: https://docs.unity3d.com/Manual/Navigation.html. [Hozzáférés dátuma: 05 12 2022].</w:t>
                    </w:r>
                  </w:p>
                </w:tc>
              </w:tr>
              <w:tr w:rsidR="002F7D33" w14:paraId="08B1ABE6" w14:textId="77777777">
                <w:trPr>
                  <w:tblCellSpacing w:w="15" w:type="dxa"/>
                </w:trPr>
                <w:tc>
                  <w:tcPr>
                    <w:tcW w:w="50" w:type="pct"/>
                    <w:hideMark/>
                  </w:tcPr>
                  <w:p w14:paraId="369DF33F" w14:textId="77777777" w:rsidR="002F7D33" w:rsidRDefault="002F7D33">
                    <w:pPr>
                      <w:pStyle w:val="Irodalomjegyzk"/>
                      <w:rPr>
                        <w:rFonts w:eastAsiaTheme="minorEastAsia"/>
                      </w:rPr>
                    </w:pPr>
                    <w:r>
                      <w:t xml:space="preserve">[10] </w:t>
                    </w:r>
                  </w:p>
                </w:tc>
                <w:tc>
                  <w:tcPr>
                    <w:tcW w:w="0" w:type="auto"/>
                    <w:hideMark/>
                  </w:tcPr>
                  <w:p w14:paraId="64897746" w14:textId="77777777" w:rsidR="002F7D33" w:rsidRDefault="002F7D33">
                    <w:pPr>
                      <w:pStyle w:val="Irodalomjegyzk"/>
                      <w:rPr>
                        <w:rFonts w:eastAsiaTheme="minorEastAsia"/>
                      </w:rPr>
                    </w:pPr>
                    <w:r>
                      <w:t>„What’s an Average Shoulder Width?,” healthline, [Online]. Available: https://www.healthline.com/health/average-shoulder-width. [Hozzáférés dátuma: 05 12 2022].</w:t>
                    </w:r>
                  </w:p>
                </w:tc>
              </w:tr>
              <w:tr w:rsidR="002F7D33" w14:paraId="6EBD244B" w14:textId="77777777">
                <w:trPr>
                  <w:tblCellSpacing w:w="15" w:type="dxa"/>
                </w:trPr>
                <w:tc>
                  <w:tcPr>
                    <w:tcW w:w="50" w:type="pct"/>
                    <w:hideMark/>
                  </w:tcPr>
                  <w:p w14:paraId="231C4683" w14:textId="77777777" w:rsidR="002F7D33" w:rsidRDefault="002F7D33">
                    <w:pPr>
                      <w:pStyle w:val="Irodalomjegyzk"/>
                      <w:rPr>
                        <w:rFonts w:eastAsiaTheme="minorEastAsia"/>
                      </w:rPr>
                    </w:pPr>
                    <w:r>
                      <w:lastRenderedPageBreak/>
                      <w:t xml:space="preserve">[11] </w:t>
                    </w:r>
                  </w:p>
                </w:tc>
                <w:tc>
                  <w:tcPr>
                    <w:tcW w:w="0" w:type="auto"/>
                    <w:hideMark/>
                  </w:tcPr>
                  <w:p w14:paraId="0EC9CCA9" w14:textId="77777777" w:rsidR="002F7D33" w:rsidRDefault="002F7D33">
                    <w:pPr>
                      <w:pStyle w:val="Irodalomjegyzk"/>
                      <w:rPr>
                        <w:rFonts w:eastAsiaTheme="minorEastAsia"/>
                      </w:rPr>
                    </w:pPr>
                    <w:r>
                      <w:t>J. Y. Y. W. S. L. Z. Fang, „Survey of pedestrian movement and development,” Wuhan University, Wuhan, 2006.</w:t>
                    </w:r>
                  </w:p>
                </w:tc>
              </w:tr>
              <w:tr w:rsidR="002F7D33" w14:paraId="3396F5AE" w14:textId="77777777">
                <w:trPr>
                  <w:tblCellSpacing w:w="15" w:type="dxa"/>
                </w:trPr>
                <w:tc>
                  <w:tcPr>
                    <w:tcW w:w="50" w:type="pct"/>
                    <w:hideMark/>
                  </w:tcPr>
                  <w:p w14:paraId="69263439" w14:textId="77777777" w:rsidR="002F7D33" w:rsidRDefault="002F7D33">
                    <w:pPr>
                      <w:pStyle w:val="Irodalomjegyzk"/>
                      <w:rPr>
                        <w:rFonts w:eastAsiaTheme="minorEastAsia"/>
                      </w:rPr>
                    </w:pPr>
                    <w:r>
                      <w:t xml:space="preserve">[12] </w:t>
                    </w:r>
                  </w:p>
                </w:tc>
                <w:tc>
                  <w:tcPr>
                    <w:tcW w:w="0" w:type="auto"/>
                    <w:hideMark/>
                  </w:tcPr>
                  <w:p w14:paraId="79AE6CF5" w14:textId="77777777" w:rsidR="002F7D33" w:rsidRDefault="002F7D33">
                    <w:pPr>
                      <w:pStyle w:val="Irodalomjegyzk"/>
                      <w:rPr>
                        <w:rFonts w:eastAsiaTheme="minorEastAsia"/>
                      </w:rPr>
                    </w:pPr>
                    <w:r>
                      <w:t>J. L. Z. Fang, „On the relationship between crowd density,” Wuhan University, Wuhan, 2001.</w:t>
                    </w:r>
                  </w:p>
                </w:tc>
              </w:tr>
              <w:tr w:rsidR="002F7D33" w14:paraId="23A6BA54" w14:textId="77777777">
                <w:trPr>
                  <w:tblCellSpacing w:w="15" w:type="dxa"/>
                </w:trPr>
                <w:tc>
                  <w:tcPr>
                    <w:tcW w:w="50" w:type="pct"/>
                    <w:hideMark/>
                  </w:tcPr>
                  <w:p w14:paraId="415BE5A9" w14:textId="77777777" w:rsidR="002F7D33" w:rsidRDefault="002F7D33">
                    <w:pPr>
                      <w:pStyle w:val="Irodalomjegyzk"/>
                      <w:rPr>
                        <w:rFonts w:eastAsiaTheme="minorEastAsia"/>
                      </w:rPr>
                    </w:pPr>
                    <w:r>
                      <w:t xml:space="preserve">[13] </w:t>
                    </w:r>
                  </w:p>
                </w:tc>
                <w:tc>
                  <w:tcPr>
                    <w:tcW w:w="0" w:type="auto"/>
                    <w:hideMark/>
                  </w:tcPr>
                  <w:p w14:paraId="7D8648E0" w14:textId="77777777" w:rsidR="002F7D33" w:rsidRDefault="002F7D33">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2F7D33" w14:paraId="3DA80769" w14:textId="77777777">
                <w:trPr>
                  <w:tblCellSpacing w:w="15" w:type="dxa"/>
                </w:trPr>
                <w:tc>
                  <w:tcPr>
                    <w:tcW w:w="50" w:type="pct"/>
                    <w:hideMark/>
                  </w:tcPr>
                  <w:p w14:paraId="4E46F338" w14:textId="77777777" w:rsidR="002F7D33" w:rsidRDefault="002F7D33">
                    <w:pPr>
                      <w:pStyle w:val="Irodalomjegyzk"/>
                      <w:rPr>
                        <w:rFonts w:eastAsiaTheme="minorEastAsia"/>
                      </w:rPr>
                    </w:pPr>
                    <w:r>
                      <w:t xml:space="preserve">[14] </w:t>
                    </w:r>
                  </w:p>
                </w:tc>
                <w:tc>
                  <w:tcPr>
                    <w:tcW w:w="0" w:type="auto"/>
                    <w:hideMark/>
                  </w:tcPr>
                  <w:p w14:paraId="12ED88DB" w14:textId="77777777" w:rsidR="002F7D33" w:rsidRDefault="002F7D33">
                    <w:pPr>
                      <w:pStyle w:val="Irodalomjegyzk"/>
                      <w:rPr>
                        <w:rFonts w:eastAsiaTheme="minorEastAsia"/>
                      </w:rPr>
                    </w:pPr>
                    <w:r>
                      <w:t>K. Nahtkasztlija, „Az idegen szavak toldalékolása,” június 2009. [Online]. Available: http://www.pcguru.hu/blog/kredenc/az-idegen-szavak-toldalekolasa/5062.</w:t>
                    </w:r>
                  </w:p>
                </w:tc>
              </w:tr>
              <w:tr w:rsidR="002F7D33" w14:paraId="0EFD2C3A" w14:textId="77777777">
                <w:trPr>
                  <w:tblCellSpacing w:w="15" w:type="dxa"/>
                </w:trPr>
                <w:tc>
                  <w:tcPr>
                    <w:tcW w:w="50" w:type="pct"/>
                    <w:hideMark/>
                  </w:tcPr>
                  <w:p w14:paraId="7231166A" w14:textId="77777777" w:rsidR="002F7D33" w:rsidRDefault="002F7D33">
                    <w:pPr>
                      <w:pStyle w:val="Irodalomjegyzk"/>
                      <w:rPr>
                        <w:rFonts w:eastAsiaTheme="minorEastAsia"/>
                      </w:rPr>
                    </w:pPr>
                    <w:r>
                      <w:t xml:space="preserve">[15] </w:t>
                    </w:r>
                  </w:p>
                </w:tc>
                <w:tc>
                  <w:tcPr>
                    <w:tcW w:w="0" w:type="auto"/>
                    <w:hideMark/>
                  </w:tcPr>
                  <w:p w14:paraId="6035E774" w14:textId="77777777" w:rsidR="002F7D33" w:rsidRDefault="002F7D33">
                    <w:pPr>
                      <w:pStyle w:val="Irodalomjegyzk"/>
                      <w:rPr>
                        <w:rFonts w:eastAsiaTheme="minorEastAsia"/>
                      </w:rPr>
                    </w:pPr>
                    <w:r>
                      <w:t>P. Koopman, „How to Write an Abstract,” október 1997. [Online]. Available: https://users.ece.cmu.edu/~koopman/essays/abstract.html. [Hozzáférés dátuma: 20 október 2015].</w:t>
                    </w:r>
                  </w:p>
                </w:tc>
              </w:tr>
              <w:tr w:rsidR="002F7D33" w14:paraId="335204B2" w14:textId="77777777">
                <w:trPr>
                  <w:tblCellSpacing w:w="15" w:type="dxa"/>
                </w:trPr>
                <w:tc>
                  <w:tcPr>
                    <w:tcW w:w="50" w:type="pct"/>
                    <w:hideMark/>
                  </w:tcPr>
                  <w:p w14:paraId="219673CE" w14:textId="77777777" w:rsidR="002F7D33" w:rsidRDefault="002F7D33">
                    <w:pPr>
                      <w:pStyle w:val="Irodalomjegyzk"/>
                      <w:rPr>
                        <w:rFonts w:eastAsiaTheme="minorEastAsia"/>
                      </w:rPr>
                    </w:pPr>
                    <w:r>
                      <w:t xml:space="preserve">[16] </w:t>
                    </w:r>
                  </w:p>
                </w:tc>
                <w:tc>
                  <w:tcPr>
                    <w:tcW w:w="0" w:type="auto"/>
                    <w:hideMark/>
                  </w:tcPr>
                  <w:p w14:paraId="23E56B4C" w14:textId="77777777" w:rsidR="002F7D33" w:rsidRDefault="002F7D33">
                    <w:pPr>
                      <w:pStyle w:val="Irodalomjegyzk"/>
                      <w:rPr>
                        <w:rFonts w:eastAsiaTheme="minorEastAsia"/>
                      </w:rPr>
                    </w:pPr>
                    <w:r>
                      <w:t>W3C, „HTML, The Web’s Core Language,” [Online]. Available: http://www.w3.org/html/. [Hozzáférés dátuma: 20 október 2015].</w:t>
                    </w:r>
                  </w:p>
                </w:tc>
              </w:tr>
            </w:tbl>
            <w:p w14:paraId="6C8B0271" w14:textId="77777777" w:rsidR="002F7D33" w:rsidRDefault="002F7D33">
              <w:pPr>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30"/>
      <w:footerReference w:type="default" r:id="rId3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AB8240" w14:textId="77777777" w:rsidR="005114E8" w:rsidRDefault="005114E8">
      <w:r>
        <w:separator/>
      </w:r>
    </w:p>
  </w:endnote>
  <w:endnote w:type="continuationSeparator" w:id="0">
    <w:p w14:paraId="5F57ACC9" w14:textId="77777777" w:rsidR="005114E8" w:rsidRDefault="0051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2F7D33" w:rsidRDefault="002F7D33">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2F7D33" w:rsidRDefault="002F7D3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111119">
      <w:rPr>
        <w:rStyle w:val="Oldalszm"/>
        <w:noProof/>
      </w:rPr>
      <w:t>34</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0BE701" w14:textId="77777777" w:rsidR="005114E8" w:rsidRDefault="005114E8">
      <w:r>
        <w:separator/>
      </w:r>
    </w:p>
  </w:footnote>
  <w:footnote w:type="continuationSeparator" w:id="0">
    <w:p w14:paraId="01461DD2" w14:textId="77777777" w:rsidR="005114E8" w:rsidRDefault="005114E8">
      <w:r>
        <w:continuationSeparator/>
      </w:r>
    </w:p>
  </w:footnote>
  <w:footnote w:id="1">
    <w:p w14:paraId="37F94F92" w14:textId="77777777" w:rsidR="002F7D33" w:rsidRDefault="002F7D33"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2F7D33" w:rsidRDefault="002F7D33"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2F7D33" w:rsidRDefault="002F7D33"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2F7D33" w:rsidRDefault="002F7D33"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2F7D33" w:rsidRDefault="002F7D33"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2F7D33" w:rsidRDefault="002F7D33"/>
  <w:p w14:paraId="2C6DFBBE" w14:textId="77777777" w:rsidR="002F7D33" w:rsidRDefault="002F7D33"/>
  <w:p w14:paraId="125F8157" w14:textId="77777777" w:rsidR="002F7D33" w:rsidRDefault="002F7D3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2865"/>
    <w:rsid w:val="00083BC7"/>
    <w:rsid w:val="00093417"/>
    <w:rsid w:val="000A228E"/>
    <w:rsid w:val="000A3B32"/>
    <w:rsid w:val="000A7483"/>
    <w:rsid w:val="000B53E0"/>
    <w:rsid w:val="000F3EA7"/>
    <w:rsid w:val="000F4BAD"/>
    <w:rsid w:val="00107934"/>
    <w:rsid w:val="00111119"/>
    <w:rsid w:val="001246E3"/>
    <w:rsid w:val="001522F2"/>
    <w:rsid w:val="00153800"/>
    <w:rsid w:val="0015528E"/>
    <w:rsid w:val="00160552"/>
    <w:rsid w:val="001700DB"/>
    <w:rsid w:val="00171054"/>
    <w:rsid w:val="00174A70"/>
    <w:rsid w:val="00177204"/>
    <w:rsid w:val="001A57BC"/>
    <w:rsid w:val="001C2E22"/>
    <w:rsid w:val="00203E00"/>
    <w:rsid w:val="002102C3"/>
    <w:rsid w:val="00224AFD"/>
    <w:rsid w:val="00225F65"/>
    <w:rsid w:val="00227347"/>
    <w:rsid w:val="00232C41"/>
    <w:rsid w:val="002376E1"/>
    <w:rsid w:val="00267677"/>
    <w:rsid w:val="00267939"/>
    <w:rsid w:val="002841F9"/>
    <w:rsid w:val="00297911"/>
    <w:rsid w:val="002A0582"/>
    <w:rsid w:val="002C5C79"/>
    <w:rsid w:val="002D0621"/>
    <w:rsid w:val="002D2C06"/>
    <w:rsid w:val="002D3031"/>
    <w:rsid w:val="002D6BCD"/>
    <w:rsid w:val="002D7DA9"/>
    <w:rsid w:val="002E1D2A"/>
    <w:rsid w:val="002F7D33"/>
    <w:rsid w:val="00302BB3"/>
    <w:rsid w:val="00305E08"/>
    <w:rsid w:val="00313013"/>
    <w:rsid w:val="0032366A"/>
    <w:rsid w:val="003253FA"/>
    <w:rsid w:val="00331232"/>
    <w:rsid w:val="00340F3D"/>
    <w:rsid w:val="00350AEC"/>
    <w:rsid w:val="00353E76"/>
    <w:rsid w:val="0037381F"/>
    <w:rsid w:val="003744D9"/>
    <w:rsid w:val="003A4CDB"/>
    <w:rsid w:val="003B77D0"/>
    <w:rsid w:val="003C38C8"/>
    <w:rsid w:val="003E2ECB"/>
    <w:rsid w:val="003E70B1"/>
    <w:rsid w:val="003F5425"/>
    <w:rsid w:val="00410924"/>
    <w:rsid w:val="00423F2F"/>
    <w:rsid w:val="00463BC0"/>
    <w:rsid w:val="004718A8"/>
    <w:rsid w:val="0048395A"/>
    <w:rsid w:val="004851C7"/>
    <w:rsid w:val="00485F1C"/>
    <w:rsid w:val="004911BE"/>
    <w:rsid w:val="00491D1C"/>
    <w:rsid w:val="00496EE5"/>
    <w:rsid w:val="004A6A84"/>
    <w:rsid w:val="004D4273"/>
    <w:rsid w:val="004F0063"/>
    <w:rsid w:val="00502632"/>
    <w:rsid w:val="00502A30"/>
    <w:rsid w:val="005114E8"/>
    <w:rsid w:val="00526A1B"/>
    <w:rsid w:val="005334AD"/>
    <w:rsid w:val="00533E20"/>
    <w:rsid w:val="00534E1C"/>
    <w:rsid w:val="0053526F"/>
    <w:rsid w:val="005524FC"/>
    <w:rsid w:val="00570D18"/>
    <w:rsid w:val="00576495"/>
    <w:rsid w:val="00584ECA"/>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70FC4"/>
    <w:rsid w:val="00792CD4"/>
    <w:rsid w:val="007B5CF7"/>
    <w:rsid w:val="007C00F8"/>
    <w:rsid w:val="007E174F"/>
    <w:rsid w:val="00816BCB"/>
    <w:rsid w:val="008177C1"/>
    <w:rsid w:val="00823DE1"/>
    <w:rsid w:val="008255FA"/>
    <w:rsid w:val="00843159"/>
    <w:rsid w:val="00846CF3"/>
    <w:rsid w:val="0085202F"/>
    <w:rsid w:val="00854BDC"/>
    <w:rsid w:val="00865BBB"/>
    <w:rsid w:val="00877820"/>
    <w:rsid w:val="00892448"/>
    <w:rsid w:val="008A0AE1"/>
    <w:rsid w:val="008A3762"/>
    <w:rsid w:val="008A64FE"/>
    <w:rsid w:val="008B6E99"/>
    <w:rsid w:val="008C5682"/>
    <w:rsid w:val="008E1F45"/>
    <w:rsid w:val="008E7228"/>
    <w:rsid w:val="008F6B65"/>
    <w:rsid w:val="00900355"/>
    <w:rsid w:val="0090541F"/>
    <w:rsid w:val="00936B9E"/>
    <w:rsid w:val="00937997"/>
    <w:rsid w:val="00940CB1"/>
    <w:rsid w:val="00957002"/>
    <w:rsid w:val="00960AF0"/>
    <w:rsid w:val="009628BA"/>
    <w:rsid w:val="00965DF8"/>
    <w:rsid w:val="009707D2"/>
    <w:rsid w:val="0098532E"/>
    <w:rsid w:val="009A61FF"/>
    <w:rsid w:val="009B050D"/>
    <w:rsid w:val="009B1AB8"/>
    <w:rsid w:val="009B2EED"/>
    <w:rsid w:val="009C1C93"/>
    <w:rsid w:val="009D2FD8"/>
    <w:rsid w:val="00A16158"/>
    <w:rsid w:val="00A34DC4"/>
    <w:rsid w:val="00A72D8F"/>
    <w:rsid w:val="00A81043"/>
    <w:rsid w:val="00A85F1B"/>
    <w:rsid w:val="00A9757F"/>
    <w:rsid w:val="00AA0D8B"/>
    <w:rsid w:val="00AB511F"/>
    <w:rsid w:val="00AD655A"/>
    <w:rsid w:val="00AE05C4"/>
    <w:rsid w:val="00AE6024"/>
    <w:rsid w:val="00AF2427"/>
    <w:rsid w:val="00AF2C14"/>
    <w:rsid w:val="00B0539C"/>
    <w:rsid w:val="00B1045A"/>
    <w:rsid w:val="00B13FD0"/>
    <w:rsid w:val="00B21815"/>
    <w:rsid w:val="00B229D6"/>
    <w:rsid w:val="00B4104A"/>
    <w:rsid w:val="00B50CAA"/>
    <w:rsid w:val="00B77306"/>
    <w:rsid w:val="00B96880"/>
    <w:rsid w:val="00B969B5"/>
    <w:rsid w:val="00B97EA9"/>
    <w:rsid w:val="00C00B3C"/>
    <w:rsid w:val="00C2686E"/>
    <w:rsid w:val="00C31260"/>
    <w:rsid w:val="00C53F92"/>
    <w:rsid w:val="00C612FD"/>
    <w:rsid w:val="00C73769"/>
    <w:rsid w:val="00C73C1C"/>
    <w:rsid w:val="00C73DEE"/>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80213"/>
    <w:rsid w:val="00D808E1"/>
    <w:rsid w:val="00D81927"/>
    <w:rsid w:val="00D82885"/>
    <w:rsid w:val="00D841C4"/>
    <w:rsid w:val="00D95E2C"/>
    <w:rsid w:val="00DD6A58"/>
    <w:rsid w:val="00E03AC2"/>
    <w:rsid w:val="00E07EE4"/>
    <w:rsid w:val="00E20536"/>
    <w:rsid w:val="00E42F0D"/>
    <w:rsid w:val="00E44A98"/>
    <w:rsid w:val="00E614EE"/>
    <w:rsid w:val="00E8218F"/>
    <w:rsid w:val="00E8385C"/>
    <w:rsid w:val="00E86A0C"/>
    <w:rsid w:val="00EB33F3"/>
    <w:rsid w:val="00EB61E3"/>
    <w:rsid w:val="00ED60DF"/>
    <w:rsid w:val="00EE1A1F"/>
    <w:rsid w:val="00EE2264"/>
    <w:rsid w:val="00F050F9"/>
    <w:rsid w:val="00F202C6"/>
    <w:rsid w:val="00F461CD"/>
    <w:rsid w:val="00F65D41"/>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188C359E-4287-4E44-8EC4-2CF2569E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55</Pages>
  <Words>12706</Words>
  <Characters>87676</Characters>
  <Application>Microsoft Office Word</Application>
  <DocSecurity>0</DocSecurity>
  <Lines>730</Lines>
  <Paragraphs>200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100182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2</cp:revision>
  <cp:lastPrinted>2022-12-08T09:19:00Z</cp:lastPrinted>
  <dcterms:created xsi:type="dcterms:W3CDTF">2022-12-13T08:59:00Z</dcterms:created>
  <dcterms:modified xsi:type="dcterms:W3CDTF">2022-12-13T08:59:00Z</dcterms:modified>
</cp:coreProperties>
</file>