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000000"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9A4F72">
      <w:pPr>
        <w:pStyle w:val="Cmsor2"/>
      </w:pPr>
      <w:r w:rsidRPr="00B50CAA">
        <w:lastRenderedPageBreak/>
        <w:t>Tartalomjegyzék</w:t>
      </w:r>
    </w:p>
    <w:p w14:paraId="4CFC2641" w14:textId="76436F35" w:rsidR="009A4F72"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235413" w:history="1">
        <w:r w:rsidR="009A4F72" w:rsidRPr="00ED4631">
          <w:rPr>
            <w:rStyle w:val="Hiperhivatkozs"/>
            <w:noProof/>
          </w:rPr>
          <w:t>Összefoglaló</w:t>
        </w:r>
        <w:r w:rsidR="009A4F72">
          <w:rPr>
            <w:noProof/>
            <w:webHidden/>
          </w:rPr>
          <w:tab/>
        </w:r>
        <w:r w:rsidR="009A4F72">
          <w:rPr>
            <w:noProof/>
            <w:webHidden/>
          </w:rPr>
          <w:fldChar w:fldCharType="begin"/>
        </w:r>
        <w:r w:rsidR="009A4F72">
          <w:rPr>
            <w:noProof/>
            <w:webHidden/>
          </w:rPr>
          <w:instrText xml:space="preserve"> PAGEREF _Toc121235413 \h </w:instrText>
        </w:r>
        <w:r w:rsidR="009A4F72">
          <w:rPr>
            <w:noProof/>
            <w:webHidden/>
          </w:rPr>
        </w:r>
        <w:r w:rsidR="009A4F72">
          <w:rPr>
            <w:noProof/>
            <w:webHidden/>
          </w:rPr>
          <w:fldChar w:fldCharType="separate"/>
        </w:r>
        <w:r w:rsidR="009A4F72">
          <w:rPr>
            <w:noProof/>
            <w:webHidden/>
          </w:rPr>
          <w:t>5</w:t>
        </w:r>
        <w:r w:rsidR="009A4F72">
          <w:rPr>
            <w:noProof/>
            <w:webHidden/>
          </w:rPr>
          <w:fldChar w:fldCharType="end"/>
        </w:r>
      </w:hyperlink>
    </w:p>
    <w:p w14:paraId="00545E90" w14:textId="2A278408" w:rsidR="009A4F72" w:rsidRDefault="009A4F72">
      <w:pPr>
        <w:pStyle w:val="TJ1"/>
        <w:rPr>
          <w:rFonts w:asciiTheme="minorHAnsi" w:eastAsiaTheme="minorEastAsia" w:hAnsiTheme="minorHAnsi" w:cstheme="minorBidi"/>
          <w:b w:val="0"/>
          <w:noProof/>
          <w:sz w:val="22"/>
          <w:szCs w:val="22"/>
          <w:lang w:eastAsia="hu-HU"/>
        </w:rPr>
      </w:pPr>
      <w:hyperlink w:anchor="_Toc121235414" w:history="1">
        <w:r w:rsidRPr="00ED4631">
          <w:rPr>
            <w:rStyle w:val="Hiperhivatkozs"/>
            <w:noProof/>
          </w:rPr>
          <w:t>Abstract</w:t>
        </w:r>
        <w:r>
          <w:rPr>
            <w:noProof/>
            <w:webHidden/>
          </w:rPr>
          <w:tab/>
        </w:r>
        <w:r>
          <w:rPr>
            <w:noProof/>
            <w:webHidden/>
          </w:rPr>
          <w:fldChar w:fldCharType="begin"/>
        </w:r>
        <w:r>
          <w:rPr>
            <w:noProof/>
            <w:webHidden/>
          </w:rPr>
          <w:instrText xml:space="preserve"> PAGEREF _Toc121235414 \h </w:instrText>
        </w:r>
        <w:r>
          <w:rPr>
            <w:noProof/>
            <w:webHidden/>
          </w:rPr>
        </w:r>
        <w:r>
          <w:rPr>
            <w:noProof/>
            <w:webHidden/>
          </w:rPr>
          <w:fldChar w:fldCharType="separate"/>
        </w:r>
        <w:r>
          <w:rPr>
            <w:noProof/>
            <w:webHidden/>
          </w:rPr>
          <w:t>6</w:t>
        </w:r>
        <w:r>
          <w:rPr>
            <w:noProof/>
            <w:webHidden/>
          </w:rPr>
          <w:fldChar w:fldCharType="end"/>
        </w:r>
      </w:hyperlink>
    </w:p>
    <w:p w14:paraId="3FBC70B6" w14:textId="50D13BF8" w:rsidR="009A4F72" w:rsidRDefault="009A4F72">
      <w:pPr>
        <w:pStyle w:val="TJ1"/>
        <w:rPr>
          <w:rFonts w:asciiTheme="minorHAnsi" w:eastAsiaTheme="minorEastAsia" w:hAnsiTheme="minorHAnsi" w:cstheme="minorBidi"/>
          <w:b w:val="0"/>
          <w:noProof/>
          <w:sz w:val="22"/>
          <w:szCs w:val="22"/>
          <w:lang w:eastAsia="hu-HU"/>
        </w:rPr>
      </w:pPr>
      <w:hyperlink w:anchor="_Toc121235415" w:history="1">
        <w:r w:rsidRPr="00ED4631">
          <w:rPr>
            <w:rStyle w:val="Hiperhivatkozs"/>
            <w:noProof/>
          </w:rPr>
          <w:t>1 Bevezetés</w:t>
        </w:r>
        <w:r>
          <w:rPr>
            <w:noProof/>
            <w:webHidden/>
          </w:rPr>
          <w:tab/>
        </w:r>
        <w:r>
          <w:rPr>
            <w:noProof/>
            <w:webHidden/>
          </w:rPr>
          <w:fldChar w:fldCharType="begin"/>
        </w:r>
        <w:r>
          <w:rPr>
            <w:noProof/>
            <w:webHidden/>
          </w:rPr>
          <w:instrText xml:space="preserve"> PAGEREF _Toc121235415 \h </w:instrText>
        </w:r>
        <w:r>
          <w:rPr>
            <w:noProof/>
            <w:webHidden/>
          </w:rPr>
        </w:r>
        <w:r>
          <w:rPr>
            <w:noProof/>
            <w:webHidden/>
          </w:rPr>
          <w:fldChar w:fldCharType="separate"/>
        </w:r>
        <w:r>
          <w:rPr>
            <w:noProof/>
            <w:webHidden/>
          </w:rPr>
          <w:t>7</w:t>
        </w:r>
        <w:r>
          <w:rPr>
            <w:noProof/>
            <w:webHidden/>
          </w:rPr>
          <w:fldChar w:fldCharType="end"/>
        </w:r>
      </w:hyperlink>
    </w:p>
    <w:p w14:paraId="3B3CCB03" w14:textId="5883D6AB"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16"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1.1</w:t>
        </w:r>
        <w:r w:rsidRPr="00ED4631">
          <w:rPr>
            <w:rStyle w:val="Hiperhivatkozs"/>
            <w:noProof/>
          </w:rPr>
          <w:t xml:space="preserve"> Emberek mozgásának segítése</w:t>
        </w:r>
        <w:r>
          <w:rPr>
            <w:noProof/>
            <w:webHidden/>
          </w:rPr>
          <w:tab/>
        </w:r>
        <w:r>
          <w:rPr>
            <w:noProof/>
            <w:webHidden/>
          </w:rPr>
          <w:fldChar w:fldCharType="begin"/>
        </w:r>
        <w:r>
          <w:rPr>
            <w:noProof/>
            <w:webHidden/>
          </w:rPr>
          <w:instrText xml:space="preserve"> PAGEREF _Toc121235416 \h </w:instrText>
        </w:r>
        <w:r>
          <w:rPr>
            <w:noProof/>
            <w:webHidden/>
          </w:rPr>
        </w:r>
        <w:r>
          <w:rPr>
            <w:noProof/>
            <w:webHidden/>
          </w:rPr>
          <w:fldChar w:fldCharType="separate"/>
        </w:r>
        <w:r>
          <w:rPr>
            <w:noProof/>
            <w:webHidden/>
          </w:rPr>
          <w:t>8</w:t>
        </w:r>
        <w:r>
          <w:rPr>
            <w:noProof/>
            <w:webHidden/>
          </w:rPr>
          <w:fldChar w:fldCharType="end"/>
        </w:r>
      </w:hyperlink>
    </w:p>
    <w:p w14:paraId="26451299" w14:textId="356341D2"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17"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1.2</w:t>
        </w:r>
        <w:r w:rsidRPr="00ED4631">
          <w:rPr>
            <w:rStyle w:val="Hiperhivatkozs"/>
            <w:noProof/>
          </w:rPr>
          <w:t xml:space="preserve"> Tűzvédelmi szempontok</w:t>
        </w:r>
        <w:r>
          <w:rPr>
            <w:noProof/>
            <w:webHidden/>
          </w:rPr>
          <w:tab/>
        </w:r>
        <w:r>
          <w:rPr>
            <w:noProof/>
            <w:webHidden/>
          </w:rPr>
          <w:fldChar w:fldCharType="begin"/>
        </w:r>
        <w:r>
          <w:rPr>
            <w:noProof/>
            <w:webHidden/>
          </w:rPr>
          <w:instrText xml:space="preserve"> PAGEREF _Toc121235417 \h </w:instrText>
        </w:r>
        <w:r>
          <w:rPr>
            <w:noProof/>
            <w:webHidden/>
          </w:rPr>
        </w:r>
        <w:r>
          <w:rPr>
            <w:noProof/>
            <w:webHidden/>
          </w:rPr>
          <w:fldChar w:fldCharType="separate"/>
        </w:r>
        <w:r>
          <w:rPr>
            <w:noProof/>
            <w:webHidden/>
          </w:rPr>
          <w:t>9</w:t>
        </w:r>
        <w:r>
          <w:rPr>
            <w:noProof/>
            <w:webHidden/>
          </w:rPr>
          <w:fldChar w:fldCharType="end"/>
        </w:r>
      </w:hyperlink>
    </w:p>
    <w:p w14:paraId="42E74F9F" w14:textId="4A1D67EE"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18"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1.3</w:t>
        </w:r>
        <w:r w:rsidRPr="00ED4631">
          <w:rPr>
            <w:rStyle w:val="Hiperhivatkozs"/>
            <w:noProof/>
          </w:rPr>
          <w:t xml:space="preserve"> A feladat leírása</w:t>
        </w:r>
        <w:r>
          <w:rPr>
            <w:noProof/>
            <w:webHidden/>
          </w:rPr>
          <w:tab/>
        </w:r>
        <w:r>
          <w:rPr>
            <w:noProof/>
            <w:webHidden/>
          </w:rPr>
          <w:fldChar w:fldCharType="begin"/>
        </w:r>
        <w:r>
          <w:rPr>
            <w:noProof/>
            <w:webHidden/>
          </w:rPr>
          <w:instrText xml:space="preserve"> PAGEREF _Toc121235418 \h </w:instrText>
        </w:r>
        <w:r>
          <w:rPr>
            <w:noProof/>
            <w:webHidden/>
          </w:rPr>
        </w:r>
        <w:r>
          <w:rPr>
            <w:noProof/>
            <w:webHidden/>
          </w:rPr>
          <w:fldChar w:fldCharType="separate"/>
        </w:r>
        <w:r>
          <w:rPr>
            <w:noProof/>
            <w:webHidden/>
          </w:rPr>
          <w:t>10</w:t>
        </w:r>
        <w:r>
          <w:rPr>
            <w:noProof/>
            <w:webHidden/>
          </w:rPr>
          <w:fldChar w:fldCharType="end"/>
        </w:r>
      </w:hyperlink>
    </w:p>
    <w:p w14:paraId="3EE67103" w14:textId="7F1AE122"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19"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1.4</w:t>
        </w:r>
        <w:r w:rsidRPr="00ED4631">
          <w:rPr>
            <w:rStyle w:val="Hiperhivatkozs"/>
            <w:noProof/>
          </w:rPr>
          <w:t xml:space="preserve"> Irodalomkutatás és a feladatkör kiterjesztése</w:t>
        </w:r>
        <w:r>
          <w:rPr>
            <w:noProof/>
            <w:webHidden/>
          </w:rPr>
          <w:tab/>
        </w:r>
        <w:r>
          <w:rPr>
            <w:noProof/>
            <w:webHidden/>
          </w:rPr>
          <w:fldChar w:fldCharType="begin"/>
        </w:r>
        <w:r>
          <w:rPr>
            <w:noProof/>
            <w:webHidden/>
          </w:rPr>
          <w:instrText xml:space="preserve"> PAGEREF _Toc121235419 \h </w:instrText>
        </w:r>
        <w:r>
          <w:rPr>
            <w:noProof/>
            <w:webHidden/>
          </w:rPr>
        </w:r>
        <w:r>
          <w:rPr>
            <w:noProof/>
            <w:webHidden/>
          </w:rPr>
          <w:fldChar w:fldCharType="separate"/>
        </w:r>
        <w:r>
          <w:rPr>
            <w:noProof/>
            <w:webHidden/>
          </w:rPr>
          <w:t>11</w:t>
        </w:r>
        <w:r>
          <w:rPr>
            <w:noProof/>
            <w:webHidden/>
          </w:rPr>
          <w:fldChar w:fldCharType="end"/>
        </w:r>
      </w:hyperlink>
    </w:p>
    <w:p w14:paraId="298A494C" w14:textId="4ECCFCAC"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0" w:history="1">
        <w:r w:rsidRPr="00ED4631">
          <w:rPr>
            <w:rStyle w:val="Hiperhivatkozs"/>
            <w:noProof/>
          </w:rPr>
          <w:t>1.4.1 Programozási környezet megválasztása</w:t>
        </w:r>
        <w:r>
          <w:rPr>
            <w:noProof/>
            <w:webHidden/>
          </w:rPr>
          <w:tab/>
        </w:r>
        <w:r>
          <w:rPr>
            <w:noProof/>
            <w:webHidden/>
          </w:rPr>
          <w:fldChar w:fldCharType="begin"/>
        </w:r>
        <w:r>
          <w:rPr>
            <w:noProof/>
            <w:webHidden/>
          </w:rPr>
          <w:instrText xml:space="preserve"> PAGEREF _Toc121235420 \h </w:instrText>
        </w:r>
        <w:r>
          <w:rPr>
            <w:noProof/>
            <w:webHidden/>
          </w:rPr>
        </w:r>
        <w:r>
          <w:rPr>
            <w:noProof/>
            <w:webHidden/>
          </w:rPr>
          <w:fldChar w:fldCharType="separate"/>
        </w:r>
        <w:r>
          <w:rPr>
            <w:noProof/>
            <w:webHidden/>
          </w:rPr>
          <w:t>11</w:t>
        </w:r>
        <w:r>
          <w:rPr>
            <w:noProof/>
            <w:webHidden/>
          </w:rPr>
          <w:fldChar w:fldCharType="end"/>
        </w:r>
      </w:hyperlink>
    </w:p>
    <w:p w14:paraId="392AADD8" w14:textId="12D85229"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1" w:history="1">
        <w:r w:rsidRPr="00ED4631">
          <w:rPr>
            <w:rStyle w:val="Hiperhivatkozs"/>
            <w:noProof/>
          </w:rPr>
          <w:t>1.4.2 Útvonal keresés</w:t>
        </w:r>
        <w:r>
          <w:rPr>
            <w:noProof/>
            <w:webHidden/>
          </w:rPr>
          <w:tab/>
        </w:r>
        <w:r>
          <w:rPr>
            <w:noProof/>
            <w:webHidden/>
          </w:rPr>
          <w:fldChar w:fldCharType="begin"/>
        </w:r>
        <w:r>
          <w:rPr>
            <w:noProof/>
            <w:webHidden/>
          </w:rPr>
          <w:instrText xml:space="preserve"> PAGEREF _Toc121235421 \h </w:instrText>
        </w:r>
        <w:r>
          <w:rPr>
            <w:noProof/>
            <w:webHidden/>
          </w:rPr>
        </w:r>
        <w:r>
          <w:rPr>
            <w:noProof/>
            <w:webHidden/>
          </w:rPr>
          <w:fldChar w:fldCharType="separate"/>
        </w:r>
        <w:r>
          <w:rPr>
            <w:noProof/>
            <w:webHidden/>
          </w:rPr>
          <w:t>12</w:t>
        </w:r>
        <w:r>
          <w:rPr>
            <w:noProof/>
            <w:webHidden/>
          </w:rPr>
          <w:fldChar w:fldCharType="end"/>
        </w:r>
      </w:hyperlink>
    </w:p>
    <w:p w14:paraId="355C0B04" w14:textId="0E920293"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2" w:history="1">
        <w:r w:rsidRPr="00ED4631">
          <w:rPr>
            <w:rStyle w:val="Hiperhivatkozs"/>
            <w:noProof/>
          </w:rPr>
          <w:t>1.4.3 Dijkstra algoritmus</w:t>
        </w:r>
        <w:r>
          <w:rPr>
            <w:noProof/>
            <w:webHidden/>
          </w:rPr>
          <w:tab/>
        </w:r>
        <w:r>
          <w:rPr>
            <w:noProof/>
            <w:webHidden/>
          </w:rPr>
          <w:fldChar w:fldCharType="begin"/>
        </w:r>
        <w:r>
          <w:rPr>
            <w:noProof/>
            <w:webHidden/>
          </w:rPr>
          <w:instrText xml:space="preserve"> PAGEREF _Toc121235422 \h </w:instrText>
        </w:r>
        <w:r>
          <w:rPr>
            <w:noProof/>
            <w:webHidden/>
          </w:rPr>
        </w:r>
        <w:r>
          <w:rPr>
            <w:noProof/>
            <w:webHidden/>
          </w:rPr>
          <w:fldChar w:fldCharType="separate"/>
        </w:r>
        <w:r>
          <w:rPr>
            <w:noProof/>
            <w:webHidden/>
          </w:rPr>
          <w:t>12</w:t>
        </w:r>
        <w:r>
          <w:rPr>
            <w:noProof/>
            <w:webHidden/>
          </w:rPr>
          <w:fldChar w:fldCharType="end"/>
        </w:r>
      </w:hyperlink>
    </w:p>
    <w:p w14:paraId="271F603C" w14:textId="66F9F05F"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3" w:history="1">
        <w:r w:rsidRPr="00ED4631">
          <w:rPr>
            <w:rStyle w:val="Hiperhivatkozs"/>
            <w:noProof/>
          </w:rPr>
          <w:t>1.4.4 A* algoritmus</w:t>
        </w:r>
        <w:r>
          <w:rPr>
            <w:noProof/>
            <w:webHidden/>
          </w:rPr>
          <w:tab/>
        </w:r>
        <w:r>
          <w:rPr>
            <w:noProof/>
            <w:webHidden/>
          </w:rPr>
          <w:fldChar w:fldCharType="begin"/>
        </w:r>
        <w:r>
          <w:rPr>
            <w:noProof/>
            <w:webHidden/>
          </w:rPr>
          <w:instrText xml:space="preserve"> PAGEREF _Toc121235423 \h </w:instrText>
        </w:r>
        <w:r>
          <w:rPr>
            <w:noProof/>
            <w:webHidden/>
          </w:rPr>
        </w:r>
        <w:r>
          <w:rPr>
            <w:noProof/>
            <w:webHidden/>
          </w:rPr>
          <w:fldChar w:fldCharType="separate"/>
        </w:r>
        <w:r>
          <w:rPr>
            <w:noProof/>
            <w:webHidden/>
          </w:rPr>
          <w:t>14</w:t>
        </w:r>
        <w:r>
          <w:rPr>
            <w:noProof/>
            <w:webHidden/>
          </w:rPr>
          <w:fldChar w:fldCharType="end"/>
        </w:r>
      </w:hyperlink>
    </w:p>
    <w:p w14:paraId="79BBB815" w14:textId="330EC950"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4" w:history="1">
        <w:r w:rsidRPr="00ED4631">
          <w:rPr>
            <w:rStyle w:val="Hiperhivatkozs"/>
            <w:noProof/>
          </w:rPr>
          <w:t>1.4.5 Helyszín átalakítása gráffá</w:t>
        </w:r>
        <w:r>
          <w:rPr>
            <w:noProof/>
            <w:webHidden/>
          </w:rPr>
          <w:tab/>
        </w:r>
        <w:r>
          <w:rPr>
            <w:noProof/>
            <w:webHidden/>
          </w:rPr>
          <w:fldChar w:fldCharType="begin"/>
        </w:r>
        <w:r>
          <w:rPr>
            <w:noProof/>
            <w:webHidden/>
          </w:rPr>
          <w:instrText xml:space="preserve"> PAGEREF _Toc121235424 \h </w:instrText>
        </w:r>
        <w:r>
          <w:rPr>
            <w:noProof/>
            <w:webHidden/>
          </w:rPr>
        </w:r>
        <w:r>
          <w:rPr>
            <w:noProof/>
            <w:webHidden/>
          </w:rPr>
          <w:fldChar w:fldCharType="separate"/>
        </w:r>
        <w:r>
          <w:rPr>
            <w:noProof/>
            <w:webHidden/>
          </w:rPr>
          <w:t>16</w:t>
        </w:r>
        <w:r>
          <w:rPr>
            <w:noProof/>
            <w:webHidden/>
          </w:rPr>
          <w:fldChar w:fldCharType="end"/>
        </w:r>
      </w:hyperlink>
    </w:p>
    <w:p w14:paraId="3191F91D" w14:textId="54C8FFA1"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5" w:history="1">
        <w:r w:rsidRPr="00ED4631">
          <w:rPr>
            <w:rStyle w:val="Hiperhivatkozs"/>
            <w:noProof/>
          </w:rPr>
          <w:t>1.4.6 Felületeket lefedő gráfok</w:t>
        </w:r>
        <w:r>
          <w:rPr>
            <w:noProof/>
            <w:webHidden/>
          </w:rPr>
          <w:tab/>
        </w:r>
        <w:r>
          <w:rPr>
            <w:noProof/>
            <w:webHidden/>
          </w:rPr>
          <w:fldChar w:fldCharType="begin"/>
        </w:r>
        <w:r>
          <w:rPr>
            <w:noProof/>
            <w:webHidden/>
          </w:rPr>
          <w:instrText xml:space="preserve"> PAGEREF _Toc121235425 \h </w:instrText>
        </w:r>
        <w:r>
          <w:rPr>
            <w:noProof/>
            <w:webHidden/>
          </w:rPr>
        </w:r>
        <w:r>
          <w:rPr>
            <w:noProof/>
            <w:webHidden/>
          </w:rPr>
          <w:fldChar w:fldCharType="separate"/>
        </w:r>
        <w:r>
          <w:rPr>
            <w:noProof/>
            <w:webHidden/>
          </w:rPr>
          <w:t>17</w:t>
        </w:r>
        <w:r>
          <w:rPr>
            <w:noProof/>
            <w:webHidden/>
          </w:rPr>
          <w:fldChar w:fldCharType="end"/>
        </w:r>
      </w:hyperlink>
    </w:p>
    <w:p w14:paraId="480E8E33" w14:textId="36AD09EA"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6" w:history="1">
        <w:r w:rsidRPr="00ED4631">
          <w:rPr>
            <w:rStyle w:val="Hiperhivatkozs"/>
            <w:noProof/>
          </w:rPr>
          <w:t>1.4.7 Útpont gráf</w:t>
        </w:r>
        <w:r>
          <w:rPr>
            <w:noProof/>
            <w:webHidden/>
          </w:rPr>
          <w:tab/>
        </w:r>
        <w:r>
          <w:rPr>
            <w:noProof/>
            <w:webHidden/>
          </w:rPr>
          <w:fldChar w:fldCharType="begin"/>
        </w:r>
        <w:r>
          <w:rPr>
            <w:noProof/>
            <w:webHidden/>
          </w:rPr>
          <w:instrText xml:space="preserve"> PAGEREF _Toc121235426 \h </w:instrText>
        </w:r>
        <w:r>
          <w:rPr>
            <w:noProof/>
            <w:webHidden/>
          </w:rPr>
        </w:r>
        <w:r>
          <w:rPr>
            <w:noProof/>
            <w:webHidden/>
          </w:rPr>
          <w:fldChar w:fldCharType="separate"/>
        </w:r>
        <w:r>
          <w:rPr>
            <w:noProof/>
            <w:webHidden/>
          </w:rPr>
          <w:t>18</w:t>
        </w:r>
        <w:r>
          <w:rPr>
            <w:noProof/>
            <w:webHidden/>
          </w:rPr>
          <w:fldChar w:fldCharType="end"/>
        </w:r>
      </w:hyperlink>
    </w:p>
    <w:p w14:paraId="71720AFF" w14:textId="28F00227"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7" w:history="1">
        <w:r w:rsidRPr="00ED4631">
          <w:rPr>
            <w:rStyle w:val="Hiperhivatkozs"/>
            <w:noProof/>
          </w:rPr>
          <w:t>1.4.8 Navigációs háló</w:t>
        </w:r>
        <w:r>
          <w:rPr>
            <w:noProof/>
            <w:webHidden/>
          </w:rPr>
          <w:tab/>
        </w:r>
        <w:r>
          <w:rPr>
            <w:noProof/>
            <w:webHidden/>
          </w:rPr>
          <w:fldChar w:fldCharType="begin"/>
        </w:r>
        <w:r>
          <w:rPr>
            <w:noProof/>
            <w:webHidden/>
          </w:rPr>
          <w:instrText xml:space="preserve"> PAGEREF _Toc121235427 \h </w:instrText>
        </w:r>
        <w:r>
          <w:rPr>
            <w:noProof/>
            <w:webHidden/>
          </w:rPr>
        </w:r>
        <w:r>
          <w:rPr>
            <w:noProof/>
            <w:webHidden/>
          </w:rPr>
          <w:fldChar w:fldCharType="separate"/>
        </w:r>
        <w:r>
          <w:rPr>
            <w:noProof/>
            <w:webHidden/>
          </w:rPr>
          <w:t>19</w:t>
        </w:r>
        <w:r>
          <w:rPr>
            <w:noProof/>
            <w:webHidden/>
          </w:rPr>
          <w:fldChar w:fldCharType="end"/>
        </w:r>
      </w:hyperlink>
    </w:p>
    <w:p w14:paraId="3F1CDBFD" w14:textId="3DD125D7"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8" w:history="1">
        <w:r w:rsidRPr="00ED4631">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_Toc121235428 \h </w:instrText>
        </w:r>
        <w:r>
          <w:rPr>
            <w:noProof/>
            <w:webHidden/>
          </w:rPr>
        </w:r>
        <w:r>
          <w:rPr>
            <w:noProof/>
            <w:webHidden/>
          </w:rPr>
          <w:fldChar w:fldCharType="separate"/>
        </w:r>
        <w:r>
          <w:rPr>
            <w:noProof/>
            <w:webHidden/>
          </w:rPr>
          <w:t>20</w:t>
        </w:r>
        <w:r>
          <w:rPr>
            <w:noProof/>
            <w:webHidden/>
          </w:rPr>
          <w:fldChar w:fldCharType="end"/>
        </w:r>
      </w:hyperlink>
    </w:p>
    <w:p w14:paraId="51303C6B" w14:textId="713566E8"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29" w:history="1">
        <w:r w:rsidRPr="00ED4631">
          <w:rPr>
            <w:rStyle w:val="Hiperhivatkozs"/>
            <w:noProof/>
          </w:rPr>
          <w:t>1.4.10 Emberek mozgásának alapjai</w:t>
        </w:r>
        <w:r>
          <w:rPr>
            <w:noProof/>
            <w:webHidden/>
          </w:rPr>
          <w:tab/>
        </w:r>
        <w:r>
          <w:rPr>
            <w:noProof/>
            <w:webHidden/>
          </w:rPr>
          <w:fldChar w:fldCharType="begin"/>
        </w:r>
        <w:r>
          <w:rPr>
            <w:noProof/>
            <w:webHidden/>
          </w:rPr>
          <w:instrText xml:space="preserve"> PAGEREF _Toc121235429 \h </w:instrText>
        </w:r>
        <w:r>
          <w:rPr>
            <w:noProof/>
            <w:webHidden/>
          </w:rPr>
        </w:r>
        <w:r>
          <w:rPr>
            <w:noProof/>
            <w:webHidden/>
          </w:rPr>
          <w:fldChar w:fldCharType="separate"/>
        </w:r>
        <w:r>
          <w:rPr>
            <w:noProof/>
            <w:webHidden/>
          </w:rPr>
          <w:t>21</w:t>
        </w:r>
        <w:r>
          <w:rPr>
            <w:noProof/>
            <w:webHidden/>
          </w:rPr>
          <w:fldChar w:fldCharType="end"/>
        </w:r>
      </w:hyperlink>
    </w:p>
    <w:p w14:paraId="428AC7F6" w14:textId="02C748B4"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30" w:history="1">
        <w:r w:rsidRPr="00ED4631">
          <w:rPr>
            <w:rStyle w:val="Hiperhivatkozs"/>
            <w:noProof/>
          </w:rPr>
          <w:t>1.4.11 Emberek szélessége</w:t>
        </w:r>
        <w:r>
          <w:rPr>
            <w:noProof/>
            <w:webHidden/>
          </w:rPr>
          <w:tab/>
        </w:r>
        <w:r>
          <w:rPr>
            <w:noProof/>
            <w:webHidden/>
          </w:rPr>
          <w:fldChar w:fldCharType="begin"/>
        </w:r>
        <w:r>
          <w:rPr>
            <w:noProof/>
            <w:webHidden/>
          </w:rPr>
          <w:instrText xml:space="preserve"> PAGEREF _Toc121235430 \h </w:instrText>
        </w:r>
        <w:r>
          <w:rPr>
            <w:noProof/>
            <w:webHidden/>
          </w:rPr>
        </w:r>
        <w:r>
          <w:rPr>
            <w:noProof/>
            <w:webHidden/>
          </w:rPr>
          <w:fldChar w:fldCharType="separate"/>
        </w:r>
        <w:r>
          <w:rPr>
            <w:noProof/>
            <w:webHidden/>
          </w:rPr>
          <w:t>21</w:t>
        </w:r>
        <w:r>
          <w:rPr>
            <w:noProof/>
            <w:webHidden/>
          </w:rPr>
          <w:fldChar w:fldCharType="end"/>
        </w:r>
      </w:hyperlink>
    </w:p>
    <w:p w14:paraId="61260234" w14:textId="73AA65E1"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31" w:history="1">
        <w:r w:rsidRPr="00ED4631">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_Toc121235431 \h </w:instrText>
        </w:r>
        <w:r>
          <w:rPr>
            <w:noProof/>
            <w:webHidden/>
          </w:rPr>
        </w:r>
        <w:r>
          <w:rPr>
            <w:noProof/>
            <w:webHidden/>
          </w:rPr>
          <w:fldChar w:fldCharType="separate"/>
        </w:r>
        <w:r>
          <w:rPr>
            <w:noProof/>
            <w:webHidden/>
          </w:rPr>
          <w:t>22</w:t>
        </w:r>
        <w:r>
          <w:rPr>
            <w:noProof/>
            <w:webHidden/>
          </w:rPr>
          <w:fldChar w:fldCharType="end"/>
        </w:r>
      </w:hyperlink>
    </w:p>
    <w:p w14:paraId="0A2F7CEE" w14:textId="5D708AA8"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32" w:history="1">
        <w:r w:rsidRPr="00ED4631">
          <w:rPr>
            <w:rStyle w:val="Hiperhivatkozs"/>
            <w:noProof/>
          </w:rPr>
          <w:t>1.4.13 Vészhelyzet kezelése</w:t>
        </w:r>
        <w:r>
          <w:rPr>
            <w:noProof/>
            <w:webHidden/>
          </w:rPr>
          <w:tab/>
        </w:r>
        <w:r>
          <w:rPr>
            <w:noProof/>
            <w:webHidden/>
          </w:rPr>
          <w:fldChar w:fldCharType="begin"/>
        </w:r>
        <w:r>
          <w:rPr>
            <w:noProof/>
            <w:webHidden/>
          </w:rPr>
          <w:instrText xml:space="preserve"> PAGEREF _Toc121235432 \h </w:instrText>
        </w:r>
        <w:r>
          <w:rPr>
            <w:noProof/>
            <w:webHidden/>
          </w:rPr>
        </w:r>
        <w:r>
          <w:rPr>
            <w:noProof/>
            <w:webHidden/>
          </w:rPr>
          <w:fldChar w:fldCharType="separate"/>
        </w:r>
        <w:r>
          <w:rPr>
            <w:noProof/>
            <w:webHidden/>
          </w:rPr>
          <w:t>23</w:t>
        </w:r>
        <w:r>
          <w:rPr>
            <w:noProof/>
            <w:webHidden/>
          </w:rPr>
          <w:fldChar w:fldCharType="end"/>
        </w:r>
      </w:hyperlink>
    </w:p>
    <w:p w14:paraId="5AD8697C" w14:textId="723615BA"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33" w:history="1">
        <w:r w:rsidRPr="00ED4631">
          <w:rPr>
            <w:rStyle w:val="Hiperhivatkozs"/>
            <w:noProof/>
          </w:rPr>
          <w:t>1.4.14 Az irodalomkutatás eredménye</w:t>
        </w:r>
        <w:r>
          <w:rPr>
            <w:noProof/>
            <w:webHidden/>
          </w:rPr>
          <w:tab/>
        </w:r>
        <w:r>
          <w:rPr>
            <w:noProof/>
            <w:webHidden/>
          </w:rPr>
          <w:fldChar w:fldCharType="begin"/>
        </w:r>
        <w:r>
          <w:rPr>
            <w:noProof/>
            <w:webHidden/>
          </w:rPr>
          <w:instrText xml:space="preserve"> PAGEREF _Toc121235433 \h </w:instrText>
        </w:r>
        <w:r>
          <w:rPr>
            <w:noProof/>
            <w:webHidden/>
          </w:rPr>
        </w:r>
        <w:r>
          <w:rPr>
            <w:noProof/>
            <w:webHidden/>
          </w:rPr>
          <w:fldChar w:fldCharType="separate"/>
        </w:r>
        <w:r>
          <w:rPr>
            <w:noProof/>
            <w:webHidden/>
          </w:rPr>
          <w:t>24</w:t>
        </w:r>
        <w:r>
          <w:rPr>
            <w:noProof/>
            <w:webHidden/>
          </w:rPr>
          <w:fldChar w:fldCharType="end"/>
        </w:r>
      </w:hyperlink>
    </w:p>
    <w:p w14:paraId="3B53AEA3" w14:textId="1E383479" w:rsidR="009A4F72" w:rsidRDefault="009A4F72">
      <w:pPr>
        <w:pStyle w:val="TJ1"/>
        <w:rPr>
          <w:rFonts w:asciiTheme="minorHAnsi" w:eastAsiaTheme="minorEastAsia" w:hAnsiTheme="minorHAnsi" w:cstheme="minorBidi"/>
          <w:b w:val="0"/>
          <w:noProof/>
          <w:sz w:val="22"/>
          <w:szCs w:val="22"/>
          <w:lang w:eastAsia="hu-HU"/>
        </w:rPr>
      </w:pPr>
      <w:hyperlink w:anchor="_Toc121235434" w:history="1">
        <w:r w:rsidRPr="00ED4631">
          <w:rPr>
            <w:rStyle w:val="Hiperhivatkozs"/>
            <w:noProof/>
          </w:rPr>
          <w:t>2 Saját munka bemutatása</w:t>
        </w:r>
        <w:r>
          <w:rPr>
            <w:noProof/>
            <w:webHidden/>
          </w:rPr>
          <w:tab/>
        </w:r>
        <w:r>
          <w:rPr>
            <w:noProof/>
            <w:webHidden/>
          </w:rPr>
          <w:fldChar w:fldCharType="begin"/>
        </w:r>
        <w:r>
          <w:rPr>
            <w:noProof/>
            <w:webHidden/>
          </w:rPr>
          <w:instrText xml:space="preserve"> PAGEREF _Toc121235434 \h </w:instrText>
        </w:r>
        <w:r>
          <w:rPr>
            <w:noProof/>
            <w:webHidden/>
          </w:rPr>
        </w:r>
        <w:r>
          <w:rPr>
            <w:noProof/>
            <w:webHidden/>
          </w:rPr>
          <w:fldChar w:fldCharType="separate"/>
        </w:r>
        <w:r>
          <w:rPr>
            <w:noProof/>
            <w:webHidden/>
          </w:rPr>
          <w:t>26</w:t>
        </w:r>
        <w:r>
          <w:rPr>
            <w:noProof/>
            <w:webHidden/>
          </w:rPr>
          <w:fldChar w:fldCharType="end"/>
        </w:r>
      </w:hyperlink>
    </w:p>
    <w:p w14:paraId="145F6EF8" w14:textId="063AE6CF"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35"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2.1</w:t>
        </w:r>
        <w:r w:rsidRPr="00ED4631">
          <w:rPr>
            <w:rStyle w:val="Hiperhivatkozs"/>
            <w:noProof/>
          </w:rPr>
          <w:t xml:space="preserve"> A program elvárt működése</w:t>
        </w:r>
        <w:r>
          <w:rPr>
            <w:noProof/>
            <w:webHidden/>
          </w:rPr>
          <w:tab/>
        </w:r>
        <w:r>
          <w:rPr>
            <w:noProof/>
            <w:webHidden/>
          </w:rPr>
          <w:fldChar w:fldCharType="begin"/>
        </w:r>
        <w:r>
          <w:rPr>
            <w:noProof/>
            <w:webHidden/>
          </w:rPr>
          <w:instrText xml:space="preserve"> PAGEREF _Toc121235435 \h </w:instrText>
        </w:r>
        <w:r>
          <w:rPr>
            <w:noProof/>
            <w:webHidden/>
          </w:rPr>
        </w:r>
        <w:r>
          <w:rPr>
            <w:noProof/>
            <w:webHidden/>
          </w:rPr>
          <w:fldChar w:fldCharType="separate"/>
        </w:r>
        <w:r>
          <w:rPr>
            <w:noProof/>
            <w:webHidden/>
          </w:rPr>
          <w:t>26</w:t>
        </w:r>
        <w:r>
          <w:rPr>
            <w:noProof/>
            <w:webHidden/>
          </w:rPr>
          <w:fldChar w:fldCharType="end"/>
        </w:r>
      </w:hyperlink>
    </w:p>
    <w:p w14:paraId="2C30EC13" w14:textId="26EE683A"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36"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2.2</w:t>
        </w:r>
        <w:r w:rsidRPr="00ED4631">
          <w:rPr>
            <w:rStyle w:val="Hiperhivatkozs"/>
            <w:noProof/>
          </w:rPr>
          <w:t xml:space="preserve"> Emberek ütközésének elkerülése</w:t>
        </w:r>
        <w:r>
          <w:rPr>
            <w:noProof/>
            <w:webHidden/>
          </w:rPr>
          <w:tab/>
        </w:r>
        <w:r>
          <w:rPr>
            <w:noProof/>
            <w:webHidden/>
          </w:rPr>
          <w:fldChar w:fldCharType="begin"/>
        </w:r>
        <w:r>
          <w:rPr>
            <w:noProof/>
            <w:webHidden/>
          </w:rPr>
          <w:instrText xml:space="preserve"> PAGEREF _Toc121235436 \h </w:instrText>
        </w:r>
        <w:r>
          <w:rPr>
            <w:noProof/>
            <w:webHidden/>
          </w:rPr>
        </w:r>
        <w:r>
          <w:rPr>
            <w:noProof/>
            <w:webHidden/>
          </w:rPr>
          <w:fldChar w:fldCharType="separate"/>
        </w:r>
        <w:r>
          <w:rPr>
            <w:noProof/>
            <w:webHidden/>
          </w:rPr>
          <w:t>27</w:t>
        </w:r>
        <w:r>
          <w:rPr>
            <w:noProof/>
            <w:webHidden/>
          </w:rPr>
          <w:fldChar w:fldCharType="end"/>
        </w:r>
      </w:hyperlink>
    </w:p>
    <w:p w14:paraId="6BDD4F6B" w14:textId="0138275E"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37"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2.3</w:t>
        </w:r>
        <w:r w:rsidRPr="00ED4631">
          <w:rPr>
            <w:rStyle w:val="Hiperhivatkozs"/>
            <w:noProof/>
          </w:rPr>
          <w:t xml:space="preserve"> Első program korlátai</w:t>
        </w:r>
        <w:r>
          <w:rPr>
            <w:noProof/>
            <w:webHidden/>
          </w:rPr>
          <w:tab/>
        </w:r>
        <w:r>
          <w:rPr>
            <w:noProof/>
            <w:webHidden/>
          </w:rPr>
          <w:fldChar w:fldCharType="begin"/>
        </w:r>
        <w:r>
          <w:rPr>
            <w:noProof/>
            <w:webHidden/>
          </w:rPr>
          <w:instrText xml:space="preserve"> PAGEREF _Toc121235437 \h </w:instrText>
        </w:r>
        <w:r>
          <w:rPr>
            <w:noProof/>
            <w:webHidden/>
          </w:rPr>
        </w:r>
        <w:r>
          <w:rPr>
            <w:noProof/>
            <w:webHidden/>
          </w:rPr>
          <w:fldChar w:fldCharType="separate"/>
        </w:r>
        <w:r>
          <w:rPr>
            <w:noProof/>
            <w:webHidden/>
          </w:rPr>
          <w:t>27</w:t>
        </w:r>
        <w:r>
          <w:rPr>
            <w:noProof/>
            <w:webHidden/>
          </w:rPr>
          <w:fldChar w:fldCharType="end"/>
        </w:r>
      </w:hyperlink>
    </w:p>
    <w:p w14:paraId="243CB6C1" w14:textId="39F51C85"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38" w:history="1">
        <w:r w:rsidRPr="00ED4631">
          <w:rPr>
            <w:rStyle w:val="Hiperhivatkozs"/>
            <w:noProof/>
          </w:rPr>
          <w:t>2.3.1 Mezők összeszervezése</w:t>
        </w:r>
        <w:r>
          <w:rPr>
            <w:noProof/>
            <w:webHidden/>
          </w:rPr>
          <w:tab/>
        </w:r>
        <w:r>
          <w:rPr>
            <w:noProof/>
            <w:webHidden/>
          </w:rPr>
          <w:fldChar w:fldCharType="begin"/>
        </w:r>
        <w:r>
          <w:rPr>
            <w:noProof/>
            <w:webHidden/>
          </w:rPr>
          <w:instrText xml:space="preserve"> PAGEREF _Toc121235438 \h </w:instrText>
        </w:r>
        <w:r>
          <w:rPr>
            <w:noProof/>
            <w:webHidden/>
          </w:rPr>
        </w:r>
        <w:r>
          <w:rPr>
            <w:noProof/>
            <w:webHidden/>
          </w:rPr>
          <w:fldChar w:fldCharType="separate"/>
        </w:r>
        <w:r>
          <w:rPr>
            <w:noProof/>
            <w:webHidden/>
          </w:rPr>
          <w:t>28</w:t>
        </w:r>
        <w:r>
          <w:rPr>
            <w:noProof/>
            <w:webHidden/>
          </w:rPr>
          <w:fldChar w:fldCharType="end"/>
        </w:r>
      </w:hyperlink>
    </w:p>
    <w:p w14:paraId="483BDFC2" w14:textId="359241B5"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39" w:history="1">
        <w:r w:rsidRPr="00ED4631">
          <w:rPr>
            <w:rStyle w:val="Hiperhivatkozs"/>
            <w:noProof/>
          </w:rPr>
          <w:t>2.3.2 Útvonal és mozgás megtervezése</w:t>
        </w:r>
        <w:r>
          <w:rPr>
            <w:noProof/>
            <w:webHidden/>
          </w:rPr>
          <w:tab/>
        </w:r>
        <w:r>
          <w:rPr>
            <w:noProof/>
            <w:webHidden/>
          </w:rPr>
          <w:fldChar w:fldCharType="begin"/>
        </w:r>
        <w:r>
          <w:rPr>
            <w:noProof/>
            <w:webHidden/>
          </w:rPr>
          <w:instrText xml:space="preserve"> PAGEREF _Toc121235439 \h </w:instrText>
        </w:r>
        <w:r>
          <w:rPr>
            <w:noProof/>
            <w:webHidden/>
          </w:rPr>
        </w:r>
        <w:r>
          <w:rPr>
            <w:noProof/>
            <w:webHidden/>
          </w:rPr>
          <w:fldChar w:fldCharType="separate"/>
        </w:r>
        <w:r>
          <w:rPr>
            <w:noProof/>
            <w:webHidden/>
          </w:rPr>
          <w:t>29</w:t>
        </w:r>
        <w:r>
          <w:rPr>
            <w:noProof/>
            <w:webHidden/>
          </w:rPr>
          <w:fldChar w:fldCharType="end"/>
        </w:r>
      </w:hyperlink>
    </w:p>
    <w:p w14:paraId="3C03E08E" w14:textId="517CC353"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0" w:history="1">
        <w:r w:rsidRPr="00ED4631">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_Toc121235440 \h </w:instrText>
        </w:r>
        <w:r>
          <w:rPr>
            <w:noProof/>
            <w:webHidden/>
          </w:rPr>
        </w:r>
        <w:r>
          <w:rPr>
            <w:noProof/>
            <w:webHidden/>
          </w:rPr>
          <w:fldChar w:fldCharType="separate"/>
        </w:r>
        <w:r>
          <w:rPr>
            <w:noProof/>
            <w:webHidden/>
          </w:rPr>
          <w:t>29</w:t>
        </w:r>
        <w:r>
          <w:rPr>
            <w:noProof/>
            <w:webHidden/>
          </w:rPr>
          <w:fldChar w:fldCharType="end"/>
        </w:r>
      </w:hyperlink>
    </w:p>
    <w:p w14:paraId="7BCA8192" w14:textId="617F1751"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1" w:history="1">
        <w:r w:rsidRPr="00ED4631">
          <w:rPr>
            <w:rStyle w:val="Hiperhivatkozs"/>
            <w:noProof/>
          </w:rPr>
          <w:t>2.3.4 Időpillanatonként állapotképek</w:t>
        </w:r>
        <w:r>
          <w:rPr>
            <w:noProof/>
            <w:webHidden/>
          </w:rPr>
          <w:tab/>
        </w:r>
        <w:r>
          <w:rPr>
            <w:noProof/>
            <w:webHidden/>
          </w:rPr>
          <w:fldChar w:fldCharType="begin"/>
        </w:r>
        <w:r>
          <w:rPr>
            <w:noProof/>
            <w:webHidden/>
          </w:rPr>
          <w:instrText xml:space="preserve"> PAGEREF _Toc121235441 \h </w:instrText>
        </w:r>
        <w:r>
          <w:rPr>
            <w:noProof/>
            <w:webHidden/>
          </w:rPr>
        </w:r>
        <w:r>
          <w:rPr>
            <w:noProof/>
            <w:webHidden/>
          </w:rPr>
          <w:fldChar w:fldCharType="separate"/>
        </w:r>
        <w:r>
          <w:rPr>
            <w:noProof/>
            <w:webHidden/>
          </w:rPr>
          <w:t>31</w:t>
        </w:r>
        <w:r>
          <w:rPr>
            <w:noProof/>
            <w:webHidden/>
          </w:rPr>
          <w:fldChar w:fldCharType="end"/>
        </w:r>
      </w:hyperlink>
    </w:p>
    <w:p w14:paraId="22D9C403" w14:textId="099BD79F"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2" w:history="1">
        <w:r w:rsidRPr="00ED4631">
          <w:rPr>
            <w:rStyle w:val="Hiperhivatkozs"/>
            <w:noProof/>
          </w:rPr>
          <w:t>2.3.5 Falak a játéktérben</w:t>
        </w:r>
        <w:r>
          <w:rPr>
            <w:noProof/>
            <w:webHidden/>
          </w:rPr>
          <w:tab/>
        </w:r>
        <w:r>
          <w:rPr>
            <w:noProof/>
            <w:webHidden/>
          </w:rPr>
          <w:fldChar w:fldCharType="begin"/>
        </w:r>
        <w:r>
          <w:rPr>
            <w:noProof/>
            <w:webHidden/>
          </w:rPr>
          <w:instrText xml:space="preserve"> PAGEREF _Toc121235442 \h </w:instrText>
        </w:r>
        <w:r>
          <w:rPr>
            <w:noProof/>
            <w:webHidden/>
          </w:rPr>
        </w:r>
        <w:r>
          <w:rPr>
            <w:noProof/>
            <w:webHidden/>
          </w:rPr>
          <w:fldChar w:fldCharType="separate"/>
        </w:r>
        <w:r>
          <w:rPr>
            <w:noProof/>
            <w:webHidden/>
          </w:rPr>
          <w:t>32</w:t>
        </w:r>
        <w:r>
          <w:rPr>
            <w:noProof/>
            <w:webHidden/>
          </w:rPr>
          <w:fldChar w:fldCharType="end"/>
        </w:r>
      </w:hyperlink>
    </w:p>
    <w:p w14:paraId="1741783D" w14:textId="51EE7E5B"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3" w:history="1">
        <w:r w:rsidRPr="00ED4631">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_Toc121235443 \h </w:instrText>
        </w:r>
        <w:r>
          <w:rPr>
            <w:noProof/>
            <w:webHidden/>
          </w:rPr>
        </w:r>
        <w:r>
          <w:rPr>
            <w:noProof/>
            <w:webHidden/>
          </w:rPr>
          <w:fldChar w:fldCharType="separate"/>
        </w:r>
        <w:r>
          <w:rPr>
            <w:noProof/>
            <w:webHidden/>
          </w:rPr>
          <w:t>33</w:t>
        </w:r>
        <w:r>
          <w:rPr>
            <w:noProof/>
            <w:webHidden/>
          </w:rPr>
          <w:fldChar w:fldCharType="end"/>
        </w:r>
      </w:hyperlink>
    </w:p>
    <w:p w14:paraId="45AE8B22" w14:textId="5ADBC73D"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4" w:history="1">
        <w:r w:rsidRPr="00ED4631">
          <w:rPr>
            <w:rStyle w:val="Hiperhivatkozs"/>
            <w:noProof/>
          </w:rPr>
          <w:t>2.3.7 Útvonalkereső algoritmus megalkotás</w:t>
        </w:r>
        <w:r>
          <w:rPr>
            <w:noProof/>
            <w:webHidden/>
          </w:rPr>
          <w:tab/>
        </w:r>
        <w:r>
          <w:rPr>
            <w:noProof/>
            <w:webHidden/>
          </w:rPr>
          <w:fldChar w:fldCharType="begin"/>
        </w:r>
        <w:r>
          <w:rPr>
            <w:noProof/>
            <w:webHidden/>
          </w:rPr>
          <w:instrText xml:space="preserve"> PAGEREF _Toc121235444 \h </w:instrText>
        </w:r>
        <w:r>
          <w:rPr>
            <w:noProof/>
            <w:webHidden/>
          </w:rPr>
        </w:r>
        <w:r>
          <w:rPr>
            <w:noProof/>
            <w:webHidden/>
          </w:rPr>
          <w:fldChar w:fldCharType="separate"/>
        </w:r>
        <w:r>
          <w:rPr>
            <w:noProof/>
            <w:webHidden/>
          </w:rPr>
          <w:t>34</w:t>
        </w:r>
        <w:r>
          <w:rPr>
            <w:noProof/>
            <w:webHidden/>
          </w:rPr>
          <w:fldChar w:fldCharType="end"/>
        </w:r>
      </w:hyperlink>
    </w:p>
    <w:p w14:paraId="541C826C" w14:textId="431D5221"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5" w:history="1">
        <w:r w:rsidRPr="00ED4631">
          <w:rPr>
            <w:rStyle w:val="Hiperhivatkozs"/>
            <w:noProof/>
          </w:rPr>
          <w:t>2.3.8 Megmaradt problémák orvoslása</w:t>
        </w:r>
        <w:r>
          <w:rPr>
            <w:noProof/>
            <w:webHidden/>
          </w:rPr>
          <w:tab/>
        </w:r>
        <w:r>
          <w:rPr>
            <w:noProof/>
            <w:webHidden/>
          </w:rPr>
          <w:fldChar w:fldCharType="begin"/>
        </w:r>
        <w:r>
          <w:rPr>
            <w:noProof/>
            <w:webHidden/>
          </w:rPr>
          <w:instrText xml:space="preserve"> PAGEREF _Toc121235445 \h </w:instrText>
        </w:r>
        <w:r>
          <w:rPr>
            <w:noProof/>
            <w:webHidden/>
          </w:rPr>
        </w:r>
        <w:r>
          <w:rPr>
            <w:noProof/>
            <w:webHidden/>
          </w:rPr>
          <w:fldChar w:fldCharType="separate"/>
        </w:r>
        <w:r>
          <w:rPr>
            <w:noProof/>
            <w:webHidden/>
          </w:rPr>
          <w:t>35</w:t>
        </w:r>
        <w:r>
          <w:rPr>
            <w:noProof/>
            <w:webHidden/>
          </w:rPr>
          <w:fldChar w:fldCharType="end"/>
        </w:r>
      </w:hyperlink>
    </w:p>
    <w:p w14:paraId="64C458BA" w14:textId="57D29B05"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6" w:history="1">
        <w:r w:rsidRPr="00ED4631">
          <w:rPr>
            <w:rStyle w:val="Hiperhivatkozs"/>
            <w:noProof/>
          </w:rPr>
          <w:t>2.3.9 Első program eredménye</w:t>
        </w:r>
        <w:r>
          <w:rPr>
            <w:noProof/>
            <w:webHidden/>
          </w:rPr>
          <w:tab/>
        </w:r>
        <w:r>
          <w:rPr>
            <w:noProof/>
            <w:webHidden/>
          </w:rPr>
          <w:fldChar w:fldCharType="begin"/>
        </w:r>
        <w:r>
          <w:rPr>
            <w:noProof/>
            <w:webHidden/>
          </w:rPr>
          <w:instrText xml:space="preserve"> PAGEREF _Toc121235446 \h </w:instrText>
        </w:r>
        <w:r>
          <w:rPr>
            <w:noProof/>
            <w:webHidden/>
          </w:rPr>
        </w:r>
        <w:r>
          <w:rPr>
            <w:noProof/>
            <w:webHidden/>
          </w:rPr>
          <w:fldChar w:fldCharType="separate"/>
        </w:r>
        <w:r>
          <w:rPr>
            <w:noProof/>
            <w:webHidden/>
          </w:rPr>
          <w:t>35</w:t>
        </w:r>
        <w:r>
          <w:rPr>
            <w:noProof/>
            <w:webHidden/>
          </w:rPr>
          <w:fldChar w:fldCharType="end"/>
        </w:r>
      </w:hyperlink>
    </w:p>
    <w:p w14:paraId="5B8CBC33" w14:textId="7FF7299B"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47" w:history="1">
        <w:r w:rsidRPr="00ED4631">
          <w:rPr>
            <w:rStyle w:val="Hiperhivatkozs"/>
            <w:noProof/>
          </w:rPr>
          <w:t>2.3.10 Megalkotott program grafikus felülete</w:t>
        </w:r>
        <w:r>
          <w:rPr>
            <w:noProof/>
            <w:webHidden/>
          </w:rPr>
          <w:tab/>
        </w:r>
        <w:r>
          <w:rPr>
            <w:noProof/>
            <w:webHidden/>
          </w:rPr>
          <w:fldChar w:fldCharType="begin"/>
        </w:r>
        <w:r>
          <w:rPr>
            <w:noProof/>
            <w:webHidden/>
          </w:rPr>
          <w:instrText xml:space="preserve"> PAGEREF _Toc121235447 \h </w:instrText>
        </w:r>
        <w:r>
          <w:rPr>
            <w:noProof/>
            <w:webHidden/>
          </w:rPr>
        </w:r>
        <w:r>
          <w:rPr>
            <w:noProof/>
            <w:webHidden/>
          </w:rPr>
          <w:fldChar w:fldCharType="separate"/>
        </w:r>
        <w:r>
          <w:rPr>
            <w:noProof/>
            <w:webHidden/>
          </w:rPr>
          <w:t>36</w:t>
        </w:r>
        <w:r>
          <w:rPr>
            <w:noProof/>
            <w:webHidden/>
          </w:rPr>
          <w:fldChar w:fldCharType="end"/>
        </w:r>
      </w:hyperlink>
    </w:p>
    <w:p w14:paraId="411CC832" w14:textId="161CE13C" w:rsidR="009A4F72" w:rsidRDefault="009A4F72">
      <w:pPr>
        <w:pStyle w:val="TJ1"/>
        <w:rPr>
          <w:rFonts w:asciiTheme="minorHAnsi" w:eastAsiaTheme="minorEastAsia" w:hAnsiTheme="minorHAnsi" w:cstheme="minorBidi"/>
          <w:b w:val="0"/>
          <w:noProof/>
          <w:sz w:val="22"/>
          <w:szCs w:val="22"/>
          <w:lang w:eastAsia="hu-HU"/>
        </w:rPr>
      </w:pPr>
      <w:hyperlink w:anchor="_Toc121235448" w:history="1">
        <w:r w:rsidRPr="00ED4631">
          <w:rPr>
            <w:rStyle w:val="Hiperhivatkozs"/>
            <w:noProof/>
          </w:rPr>
          <w:t>3 Második program</w:t>
        </w:r>
        <w:r>
          <w:rPr>
            <w:noProof/>
            <w:webHidden/>
          </w:rPr>
          <w:tab/>
        </w:r>
        <w:r>
          <w:rPr>
            <w:noProof/>
            <w:webHidden/>
          </w:rPr>
          <w:fldChar w:fldCharType="begin"/>
        </w:r>
        <w:r>
          <w:rPr>
            <w:noProof/>
            <w:webHidden/>
          </w:rPr>
          <w:instrText xml:space="preserve"> PAGEREF _Toc121235448 \h </w:instrText>
        </w:r>
        <w:r>
          <w:rPr>
            <w:noProof/>
            <w:webHidden/>
          </w:rPr>
        </w:r>
        <w:r>
          <w:rPr>
            <w:noProof/>
            <w:webHidden/>
          </w:rPr>
          <w:fldChar w:fldCharType="separate"/>
        </w:r>
        <w:r>
          <w:rPr>
            <w:noProof/>
            <w:webHidden/>
          </w:rPr>
          <w:t>37</w:t>
        </w:r>
        <w:r>
          <w:rPr>
            <w:noProof/>
            <w:webHidden/>
          </w:rPr>
          <w:fldChar w:fldCharType="end"/>
        </w:r>
      </w:hyperlink>
    </w:p>
    <w:p w14:paraId="0838ED93" w14:textId="34CE32BB" w:rsidR="009A4F72" w:rsidRDefault="009A4F72">
      <w:pPr>
        <w:pStyle w:val="TJ2"/>
        <w:tabs>
          <w:tab w:val="right" w:leader="dot" w:pos="8494"/>
        </w:tabs>
        <w:rPr>
          <w:rFonts w:asciiTheme="minorHAnsi" w:eastAsiaTheme="minorEastAsia" w:hAnsiTheme="minorHAnsi" w:cstheme="minorBidi"/>
          <w:noProof/>
          <w:sz w:val="22"/>
          <w:szCs w:val="22"/>
          <w:lang w:eastAsia="hu-HU"/>
        </w:rPr>
      </w:pPr>
      <w:hyperlink w:anchor="_Toc121235449" w:history="1">
        <w:r w:rsidRPr="00ED4631">
          <w:rPr>
            <w:rStyle w:val="Hiperhivatkozs"/>
            <w:noProof/>
            <w:snapToGrid w:val="0"/>
            <w:w w:val="0"/>
            <w:bdr w:val="none" w:sz="0" w:space="0" w:color="000000"/>
            <w:shd w:val="clear" w:color="000000" w:fill="000000"/>
            <w:lang w:val="x-none" w:eastAsia="x-none" w:bidi="x-none"/>
            <w14:scene3d>
              <w14:camera w14:prst="orthographicFront"/>
              <w14:lightRig w14:rig="threePt" w14:dir="t">
                <w14:rot w14:lat="0" w14:lon="0" w14:rev="0"/>
              </w14:lightRig>
            </w14:scene3d>
          </w:rPr>
          <w:t>3.1</w:t>
        </w:r>
        <w:r w:rsidRPr="00ED4631">
          <w:rPr>
            <w:rStyle w:val="Hiperhivatkozs"/>
            <w:noProof/>
          </w:rPr>
          <w:t xml:space="preserve"> Navigációs hálót határoló síkidomok létrehozása</w:t>
        </w:r>
        <w:r>
          <w:rPr>
            <w:noProof/>
            <w:webHidden/>
          </w:rPr>
          <w:tab/>
        </w:r>
        <w:r>
          <w:rPr>
            <w:noProof/>
            <w:webHidden/>
          </w:rPr>
          <w:fldChar w:fldCharType="begin"/>
        </w:r>
        <w:r>
          <w:rPr>
            <w:noProof/>
            <w:webHidden/>
          </w:rPr>
          <w:instrText xml:space="preserve"> PAGEREF _Toc121235449 \h </w:instrText>
        </w:r>
        <w:r>
          <w:rPr>
            <w:noProof/>
            <w:webHidden/>
          </w:rPr>
        </w:r>
        <w:r>
          <w:rPr>
            <w:noProof/>
            <w:webHidden/>
          </w:rPr>
          <w:fldChar w:fldCharType="separate"/>
        </w:r>
        <w:r>
          <w:rPr>
            <w:noProof/>
            <w:webHidden/>
          </w:rPr>
          <w:t>38</w:t>
        </w:r>
        <w:r>
          <w:rPr>
            <w:noProof/>
            <w:webHidden/>
          </w:rPr>
          <w:fldChar w:fldCharType="end"/>
        </w:r>
      </w:hyperlink>
    </w:p>
    <w:p w14:paraId="0AFED7DA" w14:textId="1928372A"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0" w:history="1">
        <w:r w:rsidRPr="00ED4631">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_Toc121235450 \h </w:instrText>
        </w:r>
        <w:r>
          <w:rPr>
            <w:noProof/>
            <w:webHidden/>
          </w:rPr>
        </w:r>
        <w:r>
          <w:rPr>
            <w:noProof/>
            <w:webHidden/>
          </w:rPr>
          <w:fldChar w:fldCharType="separate"/>
        </w:r>
        <w:r>
          <w:rPr>
            <w:noProof/>
            <w:webHidden/>
          </w:rPr>
          <w:t>39</w:t>
        </w:r>
        <w:r>
          <w:rPr>
            <w:noProof/>
            <w:webHidden/>
          </w:rPr>
          <w:fldChar w:fldCharType="end"/>
        </w:r>
      </w:hyperlink>
    </w:p>
    <w:p w14:paraId="6DAB898E" w14:textId="11A8ACCD"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1" w:history="1">
        <w:r w:rsidRPr="00ED4631">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_Toc121235451 \h </w:instrText>
        </w:r>
        <w:r>
          <w:rPr>
            <w:noProof/>
            <w:webHidden/>
          </w:rPr>
        </w:r>
        <w:r>
          <w:rPr>
            <w:noProof/>
            <w:webHidden/>
          </w:rPr>
          <w:fldChar w:fldCharType="separate"/>
        </w:r>
        <w:r>
          <w:rPr>
            <w:noProof/>
            <w:webHidden/>
          </w:rPr>
          <w:t>40</w:t>
        </w:r>
        <w:r>
          <w:rPr>
            <w:noProof/>
            <w:webHidden/>
          </w:rPr>
          <w:fldChar w:fldCharType="end"/>
        </w:r>
      </w:hyperlink>
    </w:p>
    <w:p w14:paraId="68C8F1BD" w14:textId="255F03E7"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2" w:history="1">
        <w:r w:rsidRPr="00ED4631">
          <w:rPr>
            <w:rStyle w:val="Hiperhivatkozs"/>
            <w:noProof/>
          </w:rPr>
          <w:t>3.1.3 A szobák emeletté alakítása</w:t>
        </w:r>
        <w:r>
          <w:rPr>
            <w:noProof/>
            <w:webHidden/>
          </w:rPr>
          <w:tab/>
        </w:r>
        <w:r>
          <w:rPr>
            <w:noProof/>
            <w:webHidden/>
          </w:rPr>
          <w:fldChar w:fldCharType="begin"/>
        </w:r>
        <w:r>
          <w:rPr>
            <w:noProof/>
            <w:webHidden/>
          </w:rPr>
          <w:instrText xml:space="preserve"> PAGEREF _Toc121235452 \h </w:instrText>
        </w:r>
        <w:r>
          <w:rPr>
            <w:noProof/>
            <w:webHidden/>
          </w:rPr>
        </w:r>
        <w:r>
          <w:rPr>
            <w:noProof/>
            <w:webHidden/>
          </w:rPr>
          <w:fldChar w:fldCharType="separate"/>
        </w:r>
        <w:r>
          <w:rPr>
            <w:noProof/>
            <w:webHidden/>
          </w:rPr>
          <w:t>43</w:t>
        </w:r>
        <w:r>
          <w:rPr>
            <w:noProof/>
            <w:webHidden/>
          </w:rPr>
          <w:fldChar w:fldCharType="end"/>
        </w:r>
      </w:hyperlink>
    </w:p>
    <w:p w14:paraId="7FEEC1E3" w14:textId="5176B282"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3" w:history="1">
        <w:r w:rsidRPr="00ED4631">
          <w:rPr>
            <w:rStyle w:val="Hiperhivatkozs"/>
            <w:noProof/>
          </w:rPr>
          <w:t>3.1.4 Az úrvonal tervezése</w:t>
        </w:r>
        <w:r>
          <w:rPr>
            <w:noProof/>
            <w:webHidden/>
          </w:rPr>
          <w:tab/>
        </w:r>
        <w:r>
          <w:rPr>
            <w:noProof/>
            <w:webHidden/>
          </w:rPr>
          <w:fldChar w:fldCharType="begin"/>
        </w:r>
        <w:r>
          <w:rPr>
            <w:noProof/>
            <w:webHidden/>
          </w:rPr>
          <w:instrText xml:space="preserve"> PAGEREF _Toc121235453 \h </w:instrText>
        </w:r>
        <w:r>
          <w:rPr>
            <w:noProof/>
            <w:webHidden/>
          </w:rPr>
        </w:r>
        <w:r>
          <w:rPr>
            <w:noProof/>
            <w:webHidden/>
          </w:rPr>
          <w:fldChar w:fldCharType="separate"/>
        </w:r>
        <w:r>
          <w:rPr>
            <w:noProof/>
            <w:webHidden/>
          </w:rPr>
          <w:t>44</w:t>
        </w:r>
        <w:r>
          <w:rPr>
            <w:noProof/>
            <w:webHidden/>
          </w:rPr>
          <w:fldChar w:fldCharType="end"/>
        </w:r>
      </w:hyperlink>
    </w:p>
    <w:p w14:paraId="059126B1" w14:textId="1F1FFD5F"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4" w:history="1">
        <w:r w:rsidRPr="00ED4631">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_Toc121235454 \h </w:instrText>
        </w:r>
        <w:r>
          <w:rPr>
            <w:noProof/>
            <w:webHidden/>
          </w:rPr>
        </w:r>
        <w:r>
          <w:rPr>
            <w:noProof/>
            <w:webHidden/>
          </w:rPr>
          <w:fldChar w:fldCharType="separate"/>
        </w:r>
        <w:r>
          <w:rPr>
            <w:noProof/>
            <w:webHidden/>
          </w:rPr>
          <w:t>45</w:t>
        </w:r>
        <w:r>
          <w:rPr>
            <w:noProof/>
            <w:webHidden/>
          </w:rPr>
          <w:fldChar w:fldCharType="end"/>
        </w:r>
      </w:hyperlink>
    </w:p>
    <w:p w14:paraId="2C860648" w14:textId="37D27218" w:rsidR="009A4F72" w:rsidRDefault="009A4F72">
      <w:pPr>
        <w:pStyle w:val="TJ1"/>
        <w:rPr>
          <w:rFonts w:asciiTheme="minorHAnsi" w:eastAsiaTheme="minorEastAsia" w:hAnsiTheme="minorHAnsi" w:cstheme="minorBidi"/>
          <w:b w:val="0"/>
          <w:noProof/>
          <w:sz w:val="22"/>
          <w:szCs w:val="22"/>
          <w:lang w:eastAsia="hu-HU"/>
        </w:rPr>
      </w:pPr>
      <w:hyperlink w:anchor="_Toc121235455" w:history="1">
        <w:r w:rsidRPr="00ED4631">
          <w:rPr>
            <w:rStyle w:val="Hiperhivatkozs"/>
            <w:noProof/>
          </w:rPr>
          <w:t>4 Járókelők mozgásának szimulációja</w:t>
        </w:r>
        <w:r>
          <w:rPr>
            <w:noProof/>
            <w:webHidden/>
          </w:rPr>
          <w:tab/>
        </w:r>
        <w:r>
          <w:rPr>
            <w:noProof/>
            <w:webHidden/>
          </w:rPr>
          <w:fldChar w:fldCharType="begin"/>
        </w:r>
        <w:r>
          <w:rPr>
            <w:noProof/>
            <w:webHidden/>
          </w:rPr>
          <w:instrText xml:space="preserve"> PAGEREF _Toc121235455 \h </w:instrText>
        </w:r>
        <w:r>
          <w:rPr>
            <w:noProof/>
            <w:webHidden/>
          </w:rPr>
        </w:r>
        <w:r>
          <w:rPr>
            <w:noProof/>
            <w:webHidden/>
          </w:rPr>
          <w:fldChar w:fldCharType="separate"/>
        </w:r>
        <w:r>
          <w:rPr>
            <w:noProof/>
            <w:webHidden/>
          </w:rPr>
          <w:t>46</w:t>
        </w:r>
        <w:r>
          <w:rPr>
            <w:noProof/>
            <w:webHidden/>
          </w:rPr>
          <w:fldChar w:fldCharType="end"/>
        </w:r>
      </w:hyperlink>
    </w:p>
    <w:p w14:paraId="2CABB18E" w14:textId="0DA0F36D"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6" w:history="1">
        <w:r w:rsidRPr="00ED4631">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_Toc121235456 \h </w:instrText>
        </w:r>
        <w:r>
          <w:rPr>
            <w:noProof/>
            <w:webHidden/>
          </w:rPr>
        </w:r>
        <w:r>
          <w:rPr>
            <w:noProof/>
            <w:webHidden/>
          </w:rPr>
          <w:fldChar w:fldCharType="separate"/>
        </w:r>
        <w:r>
          <w:rPr>
            <w:noProof/>
            <w:webHidden/>
          </w:rPr>
          <w:t>46</w:t>
        </w:r>
        <w:r>
          <w:rPr>
            <w:noProof/>
            <w:webHidden/>
          </w:rPr>
          <w:fldChar w:fldCharType="end"/>
        </w:r>
      </w:hyperlink>
    </w:p>
    <w:p w14:paraId="51C74D4E" w14:textId="66C91F99"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7" w:history="1">
        <w:r w:rsidRPr="00ED4631">
          <w:rPr>
            <w:rStyle w:val="Hiperhivatkozs"/>
            <w:noProof/>
          </w:rPr>
          <w:t>4.1.2 Normák betartása</w:t>
        </w:r>
        <w:r>
          <w:rPr>
            <w:noProof/>
            <w:webHidden/>
          </w:rPr>
          <w:tab/>
        </w:r>
        <w:r>
          <w:rPr>
            <w:noProof/>
            <w:webHidden/>
          </w:rPr>
          <w:fldChar w:fldCharType="begin"/>
        </w:r>
        <w:r>
          <w:rPr>
            <w:noProof/>
            <w:webHidden/>
          </w:rPr>
          <w:instrText xml:space="preserve"> PAGEREF _Toc121235457 \h </w:instrText>
        </w:r>
        <w:r>
          <w:rPr>
            <w:noProof/>
            <w:webHidden/>
          </w:rPr>
        </w:r>
        <w:r>
          <w:rPr>
            <w:noProof/>
            <w:webHidden/>
          </w:rPr>
          <w:fldChar w:fldCharType="separate"/>
        </w:r>
        <w:r>
          <w:rPr>
            <w:noProof/>
            <w:webHidden/>
          </w:rPr>
          <w:t>47</w:t>
        </w:r>
        <w:r>
          <w:rPr>
            <w:noProof/>
            <w:webHidden/>
          </w:rPr>
          <w:fldChar w:fldCharType="end"/>
        </w:r>
      </w:hyperlink>
    </w:p>
    <w:p w14:paraId="65ED966E" w14:textId="27965155"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8" w:history="1">
        <w:r w:rsidRPr="00ED4631">
          <w:rPr>
            <w:rStyle w:val="Hiperhivatkozs"/>
            <w:noProof/>
          </w:rPr>
          <w:t>4.1.3 Útvonal követése</w:t>
        </w:r>
        <w:r>
          <w:rPr>
            <w:noProof/>
            <w:webHidden/>
          </w:rPr>
          <w:tab/>
        </w:r>
        <w:r>
          <w:rPr>
            <w:noProof/>
            <w:webHidden/>
          </w:rPr>
          <w:fldChar w:fldCharType="begin"/>
        </w:r>
        <w:r>
          <w:rPr>
            <w:noProof/>
            <w:webHidden/>
          </w:rPr>
          <w:instrText xml:space="preserve"> PAGEREF _Toc121235458 \h </w:instrText>
        </w:r>
        <w:r>
          <w:rPr>
            <w:noProof/>
            <w:webHidden/>
          </w:rPr>
        </w:r>
        <w:r>
          <w:rPr>
            <w:noProof/>
            <w:webHidden/>
          </w:rPr>
          <w:fldChar w:fldCharType="separate"/>
        </w:r>
        <w:r>
          <w:rPr>
            <w:noProof/>
            <w:webHidden/>
          </w:rPr>
          <w:t>48</w:t>
        </w:r>
        <w:r>
          <w:rPr>
            <w:noProof/>
            <w:webHidden/>
          </w:rPr>
          <w:fldChar w:fldCharType="end"/>
        </w:r>
      </w:hyperlink>
    </w:p>
    <w:p w14:paraId="66B0E5C8" w14:textId="7ECBA836"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59" w:history="1">
        <w:r w:rsidRPr="00ED4631">
          <w:rPr>
            <w:rStyle w:val="Hiperhivatkozs"/>
            <w:noProof/>
          </w:rPr>
          <w:t>4.1.4 A járókelők napirendje</w:t>
        </w:r>
        <w:r>
          <w:rPr>
            <w:noProof/>
            <w:webHidden/>
          </w:rPr>
          <w:tab/>
        </w:r>
        <w:r>
          <w:rPr>
            <w:noProof/>
            <w:webHidden/>
          </w:rPr>
          <w:fldChar w:fldCharType="begin"/>
        </w:r>
        <w:r>
          <w:rPr>
            <w:noProof/>
            <w:webHidden/>
          </w:rPr>
          <w:instrText xml:space="preserve"> PAGEREF _Toc121235459 \h </w:instrText>
        </w:r>
        <w:r>
          <w:rPr>
            <w:noProof/>
            <w:webHidden/>
          </w:rPr>
        </w:r>
        <w:r>
          <w:rPr>
            <w:noProof/>
            <w:webHidden/>
          </w:rPr>
          <w:fldChar w:fldCharType="separate"/>
        </w:r>
        <w:r>
          <w:rPr>
            <w:noProof/>
            <w:webHidden/>
          </w:rPr>
          <w:t>48</w:t>
        </w:r>
        <w:r>
          <w:rPr>
            <w:noProof/>
            <w:webHidden/>
          </w:rPr>
          <w:fldChar w:fldCharType="end"/>
        </w:r>
      </w:hyperlink>
    </w:p>
    <w:p w14:paraId="2B6C121C" w14:textId="5FB07F3C"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60" w:history="1">
        <w:r w:rsidRPr="00ED4631">
          <w:rPr>
            <w:rStyle w:val="Hiperhivatkozs"/>
            <w:noProof/>
          </w:rPr>
          <w:t>4.1.5 Járókelők létrehozása</w:t>
        </w:r>
        <w:r>
          <w:rPr>
            <w:noProof/>
            <w:webHidden/>
          </w:rPr>
          <w:tab/>
        </w:r>
        <w:r>
          <w:rPr>
            <w:noProof/>
            <w:webHidden/>
          </w:rPr>
          <w:fldChar w:fldCharType="begin"/>
        </w:r>
        <w:r>
          <w:rPr>
            <w:noProof/>
            <w:webHidden/>
          </w:rPr>
          <w:instrText xml:space="preserve"> PAGEREF _Toc121235460 \h </w:instrText>
        </w:r>
        <w:r>
          <w:rPr>
            <w:noProof/>
            <w:webHidden/>
          </w:rPr>
        </w:r>
        <w:r>
          <w:rPr>
            <w:noProof/>
            <w:webHidden/>
          </w:rPr>
          <w:fldChar w:fldCharType="separate"/>
        </w:r>
        <w:r>
          <w:rPr>
            <w:noProof/>
            <w:webHidden/>
          </w:rPr>
          <w:t>49</w:t>
        </w:r>
        <w:r>
          <w:rPr>
            <w:noProof/>
            <w:webHidden/>
          </w:rPr>
          <w:fldChar w:fldCharType="end"/>
        </w:r>
      </w:hyperlink>
    </w:p>
    <w:p w14:paraId="6BFF7796" w14:textId="0AD6F9AB" w:rsidR="009A4F72" w:rsidRDefault="009A4F72">
      <w:pPr>
        <w:pStyle w:val="TJ3"/>
        <w:tabs>
          <w:tab w:val="right" w:leader="dot" w:pos="8494"/>
        </w:tabs>
        <w:rPr>
          <w:rFonts w:asciiTheme="minorHAnsi" w:eastAsiaTheme="minorEastAsia" w:hAnsiTheme="minorHAnsi" w:cstheme="minorBidi"/>
          <w:noProof/>
          <w:sz w:val="22"/>
          <w:szCs w:val="22"/>
          <w:lang w:eastAsia="hu-HU"/>
        </w:rPr>
      </w:pPr>
      <w:hyperlink w:anchor="_Toc121235461" w:history="1">
        <w:r w:rsidRPr="00ED4631">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_Toc121235461 \h </w:instrText>
        </w:r>
        <w:r>
          <w:rPr>
            <w:noProof/>
            <w:webHidden/>
          </w:rPr>
        </w:r>
        <w:r>
          <w:rPr>
            <w:noProof/>
            <w:webHidden/>
          </w:rPr>
          <w:fldChar w:fldCharType="separate"/>
        </w:r>
        <w:r>
          <w:rPr>
            <w:noProof/>
            <w:webHidden/>
          </w:rPr>
          <w:t>49</w:t>
        </w:r>
        <w:r>
          <w:rPr>
            <w:noProof/>
            <w:webHidden/>
          </w:rPr>
          <w:fldChar w:fldCharType="end"/>
        </w:r>
      </w:hyperlink>
    </w:p>
    <w:p w14:paraId="429BB745" w14:textId="5163F791" w:rsidR="009A4F72" w:rsidRDefault="009A4F72">
      <w:pPr>
        <w:pStyle w:val="TJ1"/>
        <w:rPr>
          <w:rFonts w:asciiTheme="minorHAnsi" w:eastAsiaTheme="minorEastAsia" w:hAnsiTheme="minorHAnsi" w:cstheme="minorBidi"/>
          <w:b w:val="0"/>
          <w:noProof/>
          <w:sz w:val="22"/>
          <w:szCs w:val="22"/>
          <w:lang w:eastAsia="hu-HU"/>
        </w:rPr>
      </w:pPr>
      <w:hyperlink w:anchor="_Toc121235462" w:history="1">
        <w:r w:rsidRPr="00ED4631">
          <w:rPr>
            <w:rStyle w:val="Hiperhivatkozs"/>
            <w:noProof/>
          </w:rPr>
          <w:t>5 Összefoglalás, kész program értékelése</w:t>
        </w:r>
        <w:r>
          <w:rPr>
            <w:noProof/>
            <w:webHidden/>
          </w:rPr>
          <w:tab/>
        </w:r>
        <w:r>
          <w:rPr>
            <w:noProof/>
            <w:webHidden/>
          </w:rPr>
          <w:fldChar w:fldCharType="begin"/>
        </w:r>
        <w:r>
          <w:rPr>
            <w:noProof/>
            <w:webHidden/>
          </w:rPr>
          <w:instrText xml:space="preserve"> PAGEREF _Toc121235462 \h </w:instrText>
        </w:r>
        <w:r>
          <w:rPr>
            <w:noProof/>
            <w:webHidden/>
          </w:rPr>
        </w:r>
        <w:r>
          <w:rPr>
            <w:noProof/>
            <w:webHidden/>
          </w:rPr>
          <w:fldChar w:fldCharType="separate"/>
        </w:r>
        <w:r>
          <w:rPr>
            <w:noProof/>
            <w:webHidden/>
          </w:rPr>
          <w:t>50</w:t>
        </w:r>
        <w:r>
          <w:rPr>
            <w:noProof/>
            <w:webHidden/>
          </w:rPr>
          <w:fldChar w:fldCharType="end"/>
        </w:r>
      </w:hyperlink>
    </w:p>
    <w:p w14:paraId="6AD29C9E" w14:textId="3607DDF7" w:rsidR="009A4F72" w:rsidRDefault="009A4F72">
      <w:pPr>
        <w:pStyle w:val="TJ1"/>
        <w:rPr>
          <w:rFonts w:asciiTheme="minorHAnsi" w:eastAsiaTheme="minorEastAsia" w:hAnsiTheme="minorHAnsi" w:cstheme="minorBidi"/>
          <w:b w:val="0"/>
          <w:noProof/>
          <w:sz w:val="22"/>
          <w:szCs w:val="22"/>
          <w:lang w:eastAsia="hu-HU"/>
        </w:rPr>
      </w:pPr>
      <w:hyperlink w:anchor="_Toc121235463" w:history="1">
        <w:r w:rsidRPr="00ED4631">
          <w:rPr>
            <w:rStyle w:val="Hiperhivatkozs"/>
            <w:noProof/>
          </w:rPr>
          <w:t>6 Irodalomjegyzék</w:t>
        </w:r>
        <w:r>
          <w:rPr>
            <w:noProof/>
            <w:webHidden/>
          </w:rPr>
          <w:tab/>
        </w:r>
        <w:r>
          <w:rPr>
            <w:noProof/>
            <w:webHidden/>
          </w:rPr>
          <w:fldChar w:fldCharType="begin"/>
        </w:r>
        <w:r>
          <w:rPr>
            <w:noProof/>
            <w:webHidden/>
          </w:rPr>
          <w:instrText xml:space="preserve"> PAGEREF _Toc121235463 \h </w:instrText>
        </w:r>
        <w:r>
          <w:rPr>
            <w:noProof/>
            <w:webHidden/>
          </w:rPr>
        </w:r>
        <w:r>
          <w:rPr>
            <w:noProof/>
            <w:webHidden/>
          </w:rPr>
          <w:fldChar w:fldCharType="separate"/>
        </w:r>
        <w:r>
          <w:rPr>
            <w:noProof/>
            <w:webHidden/>
          </w:rPr>
          <w:t>51</w:t>
        </w:r>
        <w:r>
          <w:rPr>
            <w:noProof/>
            <w:webHidden/>
          </w:rPr>
          <w:fldChar w:fldCharType="end"/>
        </w:r>
      </w:hyperlink>
    </w:p>
    <w:p w14:paraId="45012F29" w14:textId="2CCF4F5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szigorló hallgató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cím, angol és magyar nyelvű tartalmi kivonat, készítés éve, konzulens(</w:t>
      </w:r>
      <w:proofErr w:type="spellStart"/>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w:t>
      </w:r>
      <w:proofErr w:type="spellStart"/>
      <w:r w:rsidRPr="00EE1A1F">
        <w:t>közzétegye</w:t>
      </w:r>
      <w:proofErr w:type="spellEnd"/>
      <w:r w:rsidRPr="00EE1A1F">
        <w:t>.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235413"/>
      <w:r w:rsidRPr="00B50CAA">
        <w:lastRenderedPageBreak/>
        <w:t>Összefoglaló</w:t>
      </w:r>
      <w:bookmarkEnd w:id="0"/>
    </w:p>
    <w:p w14:paraId="274A4EEA" w14:textId="0990CD9C" w:rsidR="005334AD" w:rsidRPr="00D23BFC" w:rsidRDefault="00C76D19" w:rsidP="00630A92">
      <w:r>
        <w:t>hiányzik</w:t>
      </w:r>
    </w:p>
    <w:p w14:paraId="68C22B44" w14:textId="77777777" w:rsidR="0063585C" w:rsidRDefault="0063585C" w:rsidP="00816BCB">
      <w:pPr>
        <w:pStyle w:val="Fejezetcimszmozsnlkl"/>
      </w:pPr>
      <w:bookmarkStart w:id="1" w:name="_Toc121235414"/>
      <w:proofErr w:type="spellStart"/>
      <w:r w:rsidRPr="00B50CAA">
        <w:lastRenderedPageBreak/>
        <w:t>Abstract</w:t>
      </w:r>
      <w:bookmarkEnd w:id="1"/>
      <w:proofErr w:type="spellEnd"/>
    </w:p>
    <w:p w14:paraId="7C02BBBF" w14:textId="2DE80B39" w:rsidR="005334AD" w:rsidRDefault="00C76D19" w:rsidP="005334AD">
      <w:proofErr w:type="spellStart"/>
      <w:r>
        <w:t>missing</w:t>
      </w:r>
      <w:proofErr w:type="spellEnd"/>
    </w:p>
    <w:p w14:paraId="0FE98BBF" w14:textId="77777777" w:rsidR="001A57BC" w:rsidRDefault="003F5425" w:rsidP="006A1B7F">
      <w:pPr>
        <w:pStyle w:val="Cmsor1"/>
      </w:pPr>
      <w:bookmarkStart w:id="2" w:name="_Toc332797397"/>
      <w:bookmarkStart w:id="3" w:name="_Toc121235415"/>
      <w:r>
        <w:lastRenderedPageBreak/>
        <w:t>Bevezetés</w:t>
      </w:r>
      <w:bookmarkEnd w:id="2"/>
      <w:bookmarkEnd w:id="3"/>
    </w:p>
    <w:p w14:paraId="72B7DAAD" w14:textId="059B71AE" w:rsidR="003A6E14" w:rsidRDefault="00D47B60" w:rsidP="003A6E14">
      <w:r>
        <w:t>Az élet alapvető és szerves</w:t>
      </w:r>
      <w:r w:rsidR="003A6E14">
        <w:t xml:space="preserve"> részét </w:t>
      </w:r>
      <w:proofErr w:type="spellStart"/>
      <w:r w:rsidR="003A6E14">
        <w:t>kép</w:t>
      </w:r>
      <w:r>
        <w:t>zi</w:t>
      </w:r>
      <w:proofErr w:type="spellEnd"/>
      <w:r>
        <w:t xml:space="preserve">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05094E5" w:rsidR="003A6E14" w:rsidRDefault="003A6E14" w:rsidP="003A6E14">
      <w:r>
        <w:t>Fontos, hogy</w:t>
      </w:r>
      <w:r w:rsidR="00D47B60">
        <w:t xml:space="preserve"> az emberek</w:t>
      </w:r>
      <w:r>
        <w:t xml:space="preserve"> </w:t>
      </w:r>
      <w:r w:rsidR="00D47B60">
        <w:t>legyenek egymásra tekintettel</w:t>
      </w:r>
      <w:r>
        <w:t>, ezekben segítenek a normák. Fontos ugyanúgy, hogy a helyzetfelismerő képességük is helye</w:t>
      </w:r>
      <w:r w:rsidR="00E0668B">
        <w:t>s legyen, ehhez figyelniük kell</w:t>
      </w:r>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 xml:space="preserve">milyen lehetőségekre korlátozza a </w:t>
      </w:r>
      <w:proofErr w:type="spellStart"/>
      <w:r w:rsidR="00D47B60">
        <w:t>továbbhaladását</w:t>
      </w:r>
      <w:proofErr w:type="spellEnd"/>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8E19C78" w14:textId="3C7BE7BC" w:rsidR="00234A0B" w:rsidRDefault="003A6E14" w:rsidP="00234A0B">
      <w:r>
        <w:t>Végtelenül összetett feladat az, hogy egy ember eljusson A pontból B pontba, miközben ezt a hétköznapokban maguk az emberek nem is érzékelik különösebben komplex problémának</w:t>
      </w:r>
      <w:r w:rsidR="009C5619">
        <w:t>,</w:t>
      </w:r>
      <w:r>
        <w:t xml:space="preserve"> pedig számos tény és ok alakítja mozgásukat és viselkedésüket.</w:t>
      </w:r>
      <w:r w:rsidR="00234A0B">
        <w:t xml:space="preserve"> </w:t>
      </w:r>
      <w:r>
        <w:t xml:space="preserve">Informatikában </w:t>
      </w:r>
      <w:r w:rsidR="00E0668B">
        <w:t>ezek a</w:t>
      </w:r>
      <w:r>
        <w:t xml:space="preserve"> problémák </w:t>
      </w:r>
      <w:r w:rsidR="00F26F0F">
        <w:t>komplex fela</w:t>
      </w:r>
      <w:r w:rsidR="00E0668B">
        <w:t>datokká válnak</w:t>
      </w:r>
      <w:r>
        <w:t xml:space="preserve">. </w:t>
      </w:r>
    </w:p>
    <w:p w14:paraId="4FEBEBBE" w14:textId="6658D49E" w:rsidR="003A6E14" w:rsidRDefault="003A6E14" w:rsidP="00234A0B">
      <w:r>
        <w:t xml:space="preserve">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 xml:space="preserve">és hogy akár csak kezdetleges </w:t>
      </w:r>
      <w:r w:rsidR="00E0668B">
        <w:lastRenderedPageBreak/>
        <w:t>megoldást, modellt készítsünk, ami leírja az emberek – a közlekedésben a járókelők – mozgását.</w:t>
      </w:r>
    </w:p>
    <w:p w14:paraId="30381D09" w14:textId="1EB6F4C6" w:rsidR="009B2EED" w:rsidRDefault="00482158" w:rsidP="009A4F72">
      <w:pPr>
        <w:pStyle w:val="Cmsor2"/>
      </w:pPr>
      <w:bookmarkStart w:id="4" w:name="_Toc121235416"/>
      <w:r>
        <w:t>Emberek mozgásának segítése</w:t>
      </w:r>
      <w:bookmarkEnd w:id="4"/>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w:t>
      </w:r>
      <w:proofErr w:type="spellStart"/>
      <w:r w:rsidR="003A6E14">
        <w:t>esetenként</w:t>
      </w:r>
      <w:proofErr w:type="spellEnd"/>
      <w:r w:rsidR="003A6E14">
        <w:t xml:space="preserve">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w:t>
      </w:r>
      <w:proofErr w:type="gramStart"/>
      <w:r w:rsidR="003A6E14">
        <w:t>egy villamos összeszerelését,</w:t>
      </w:r>
      <w:proofErr w:type="gramEnd"/>
      <w:r w:rsidR="003A6E14">
        <w:t xml:space="preserve">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0B5036E2"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w:t>
      </w:r>
      <w:r w:rsidR="00234A0B">
        <w:t>Megvizsgálható</w:t>
      </w:r>
      <w:r w:rsidR="003A6E14">
        <w:t>,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9A4F72">
      <w:pPr>
        <w:pStyle w:val="Cmsor2"/>
      </w:pPr>
      <w:bookmarkStart w:id="5" w:name="_Toc121235417"/>
      <w:r>
        <w:lastRenderedPageBreak/>
        <w:t>Tűzvédelmi szempontok</w:t>
      </w:r>
      <w:bookmarkEnd w:id="5"/>
    </w:p>
    <w:p w14:paraId="58B90CC1" w14:textId="4D7EA910"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r w:rsidR="0036214F">
        <w:t xml:space="preserve">cég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w:t>
      </w:r>
      <w:r w:rsidR="00234A0B">
        <w:t>át</w:t>
      </w:r>
      <w:r w:rsidR="000655AB">
        <w:t xml:space="preserve"> használ</w:t>
      </w:r>
      <w:r w:rsidR="00234A0B">
        <w:t>ják</w:t>
      </w:r>
      <w:r w:rsidR="000655AB">
        <w:t xml:space="preserve">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2E26">
      <w:pPr>
        <w:pStyle w:val="Kp"/>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fldSimple w:instr=" SEQ ábra \* ARABIC ">
        <w:r w:rsidR="00BF0643">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Ezekkel mind lehet</w:t>
      </w:r>
      <w:r w:rsidR="006E32AC">
        <w:t xml:space="preserve"> és </w:t>
      </w:r>
      <w:proofErr w:type="gramStart"/>
      <w:r w:rsidR="006E32AC">
        <w:t>egyes esetekben</w:t>
      </w:r>
      <w:proofErr w:type="gramEnd"/>
      <w:r w:rsidR="006E32AC">
        <w:t xml:space="preserve"> kell is a tervezés során foglalkozni.</w:t>
      </w:r>
    </w:p>
    <w:p w14:paraId="24B32FDC" w14:textId="2F843672" w:rsidR="003A6E14" w:rsidRDefault="003A6E14" w:rsidP="003A6E14">
      <w:r>
        <w:lastRenderedPageBreak/>
        <w:t>Egy olyan programon dolgoztam, ami a járókelők moz</w:t>
      </w:r>
      <w:r w:rsidR="00F26F0F">
        <w:t>gásának szimulációjára alkalmas főképp, de nem szükségképpen</w:t>
      </w:r>
      <w:r>
        <w:t xml:space="preserve"> csak zárt te</w:t>
      </w:r>
      <w:r w:rsidR="007E5587">
        <w:t>rekben. Arra használható</w:t>
      </w:r>
      <w:r w:rsidR="006E32AC">
        <w:t xml:space="preserve">, </w:t>
      </w:r>
      <w:r w:rsidR="007E5587">
        <w:t>hogy</w:t>
      </w:r>
      <w:r>
        <w:t xml:space="preserve"> egy adott épületnek egy adott emel</w:t>
      </w:r>
      <w:r w:rsidR="007E5587">
        <w:t>etéről</w:t>
      </w:r>
      <w:r w:rsidR="006E32AC">
        <w:t xml:space="preserve"> információkat</w:t>
      </w:r>
      <w:r w:rsidR="007E5587">
        <w:t xml:space="preserve"> szerezzünk</w:t>
      </w:r>
      <w:r w:rsidR="006E32AC">
        <w:t>. Például</w:t>
      </w:r>
      <w:r>
        <w:t xml:space="preserve"> a tervezett maximális kapacitás </w:t>
      </w:r>
      <w:proofErr w:type="gramStart"/>
      <w:r>
        <w:t>esetén</w:t>
      </w:r>
      <w:proofErr w:type="gramEnd"/>
      <w:r>
        <w:t xml:space="preserve"> hogy zajlana le egy tűzriadó, vagy csak a hétköznapokban hol okoz fenn</w:t>
      </w:r>
      <w:r w:rsidR="006E32AC">
        <w:t>akadást egy szűkület, mely</w:t>
      </w:r>
      <w:r>
        <w:t xml:space="preserve"> ajtók</w:t>
      </w:r>
      <w:r w:rsidR="006E32AC">
        <w:t>nál vagy sarkoknál</w:t>
      </w:r>
      <w:r>
        <w:t>.</w:t>
      </w:r>
    </w:p>
    <w:p w14:paraId="672C8020" w14:textId="136DDC5D"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w:t>
      </w:r>
      <w:r w:rsidR="007B7846">
        <w:t xml:space="preserve"> szférájuk</w:t>
      </w:r>
      <w:r w:rsidR="00102BB0">
        <w:t xml:space="preserve"> kiterje</w:t>
      </w:r>
      <w:r w:rsidR="007B7846">
        <w:t>désére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30EDAF7C" w:rsidR="000F4BAD" w:rsidRDefault="003A6E14" w:rsidP="009A4F72">
      <w:pPr>
        <w:pStyle w:val="Cmsor2"/>
      </w:pPr>
      <w:bookmarkStart w:id="6" w:name="_Toc121235418"/>
      <w:r>
        <w:t>A</w:t>
      </w:r>
      <w:r w:rsidR="00482158">
        <w:t xml:space="preserve"> feladat</w:t>
      </w:r>
      <w:r w:rsidR="0036214F">
        <w:t xml:space="preserve"> leírása</w:t>
      </w:r>
      <w:bookmarkEnd w:id="6"/>
    </w:p>
    <w:p w14:paraId="7CCA6A2C" w14:textId="6FB78A35" w:rsidR="003A6E14" w:rsidRDefault="003A6E14" w:rsidP="003A6E14">
      <w:r>
        <w:t>A feladatom az, hogy alkossak egy olyan programot, amely képes a járókelők mozgásának, azaz a gyalogos közlekedés leszimulálására.</w:t>
      </w:r>
    </w:p>
    <w:p w14:paraId="29F885E0" w14:textId="39BCF6B5" w:rsidR="003A6E14" w:rsidRDefault="007B7846" w:rsidP="003A6E14">
      <w:r>
        <w:t>Kezdetben a feladatom a problémafelvetés és az irodalomkutatás</w:t>
      </w:r>
      <w:r w:rsidR="003A6E14">
        <w:t>. A kettőt szükséges együtt végezni, ugyanis a már meglévő, mások által írt m</w:t>
      </w:r>
      <w:r>
        <w:t>unkákban a problémakör nehézségei</w:t>
      </w:r>
      <w:r w:rsidR="003A6E14">
        <w:t xml:space="preserve">re gyakran kitérnek. Ennek okán olyan feladatokat és problémákat </w:t>
      </w:r>
      <w:r>
        <w:t>kellett találnom</w:t>
      </w:r>
      <w:r w:rsidR="003A6E14">
        <w:t xml:space="preserve"> a témán belül, amikkel a </w:t>
      </w:r>
      <w:r w:rsidR="00102BB0">
        <w:t>problémaköröm</w:t>
      </w:r>
      <w:r w:rsidR="003A6E14">
        <w:t xml:space="preserve"> kib</w:t>
      </w:r>
      <w:r>
        <w:t>ővíthetem. Ezt követően folytatt</w:t>
      </w:r>
      <w:r w:rsidR="003A6E14">
        <w:t xml:space="preserve">am az irodalomkutatást, hogy a kibővített problémakörre találjak már létező megoldásokat, vagy csak segítséget ahhoz, hogy ki tudjak indulni valamiből. Mások munkáit olvasva a program egyes részproblémáinak megoldására próbáljak egyre </w:t>
      </w:r>
      <w:proofErr w:type="gramStart"/>
      <w:r w:rsidR="003A6E14">
        <w:t>több féle</w:t>
      </w:r>
      <w:proofErr w:type="gramEnd"/>
      <w:r w:rsidR="003A6E14">
        <w:t xml:space="preserve"> megközelítést találni, és ezeket </w:t>
      </w:r>
      <w:r w:rsidR="00102BB0">
        <w:t>lehetőleg</w:t>
      </w:r>
      <w:r>
        <w:t xml:space="preserve"> hasonlítsam majd össze</w:t>
      </w:r>
      <w:r w:rsidR="003A6E14">
        <w:t>.</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w:t>
      </w:r>
      <w:r>
        <w:lastRenderedPageBreak/>
        <w:t>szükséges a program elkészítéséhez és a különböző tervezői döntéshelyzetekben indoklással hozzak lehetőleg helyes döntéseket.</w:t>
      </w:r>
    </w:p>
    <w:p w14:paraId="434243ED" w14:textId="0B3DF58E" w:rsidR="003A6E14" w:rsidRDefault="003A6E14" w:rsidP="003A6E14">
      <w:r>
        <w:t>Tervezés közben teszteljem a megoldásomat gyakran, és ha lehet</w:t>
      </w:r>
      <w:r w:rsidR="00102BB0">
        <w:t>,</w:t>
      </w:r>
      <w:r>
        <w:t xml:space="preserve"> a problémát osszam több</w:t>
      </w:r>
      <w:r w:rsidR="007B7846">
        <w:t xml:space="preserve"> </w:t>
      </w:r>
      <w:r>
        <w:t>részre, hogy elkülönítve</w:t>
      </w:r>
      <w:r w:rsidR="00102BB0">
        <w:t>,</w:t>
      </w:r>
      <w:r>
        <w:t xml:space="preserve"> a tesztelés csak egy-egy egységre történjen egysze</w:t>
      </w:r>
      <w:r w:rsidR="007B7846">
        <w:t>r</w:t>
      </w:r>
      <w:r>
        <w:t>re. Ezzel segítsem azt, hogy a program felépítése legyen egységekre bontva, és megfelelően szervezve. Ezt mind a működőképe</w:t>
      </w:r>
      <w:r w:rsidR="007B7846">
        <w:t>sségért, az áttekinthetőségéért</w:t>
      </w:r>
      <w:r>
        <w:t xml:space="preserve"> és a jövőbeli továbbfejlesztési lehetőség fenntartása érdekében tegyem meg.</w:t>
      </w:r>
    </w:p>
    <w:p w14:paraId="773EC532" w14:textId="098453A4" w:rsidR="003A6E14" w:rsidRDefault="00102BB0" w:rsidP="00482158">
      <w:r>
        <w:t>A program elkészít</w:t>
      </w:r>
      <w:r w:rsidR="003A6E14">
        <w:t>ését követően vi</w:t>
      </w:r>
      <w:r w:rsidR="007B7846">
        <w:t>zsgáljam meg a működését</w:t>
      </w:r>
      <w:r>
        <w:t xml:space="preserve"> és teszteljem helyességét</w:t>
      </w:r>
      <w:r w:rsidR="003A6E14">
        <w:t xml:space="preserve">. A szimuláció paramétereit a valóságnak megfelelően </w:t>
      </w:r>
      <w:r w:rsidR="007B7846">
        <w:t>meg</w:t>
      </w:r>
      <w:r w:rsidR="003A6E14">
        <w:t>választva vessem össze, hogy az eddigi ismereteinkkel összeegyeztethető</w:t>
      </w:r>
      <w:r>
        <w:t>-e</w:t>
      </w:r>
      <w:r w:rsidR="003A6E14">
        <w:t xml:space="preserve"> az eredmény. Ha nem az elvárt eredmény kapom, viz</w:t>
      </w:r>
      <w:r>
        <w:t>s</w:t>
      </w:r>
      <w:r w:rsidR="003A6E14">
        <w:t>gáljam át esetleges hibák után kutatva a programom, vagy indokoljam meg, hogy mi okozhatja a</w:t>
      </w:r>
      <w:r w:rsidR="007B7846">
        <w:t>z</w:t>
      </w:r>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w:t>
      </w:r>
      <w:proofErr w:type="spellStart"/>
      <w:r>
        <w:t>paraméterezni</w:t>
      </w:r>
      <w:proofErr w:type="spellEnd"/>
      <w:r>
        <w:t xml:space="preserve">, például ne csak egy előre betáplált területtel, alaprajzzal dolgozzon. Lehessen új alaprajzokat megadni a programban, és lehessen változtatni az emberek főbb paramétereit az adott környezetre jellemző értékekre. </w:t>
      </w:r>
      <w:proofErr w:type="spellStart"/>
      <w:r>
        <w:t>Mindehhez</w:t>
      </w:r>
      <w:proofErr w:type="spellEnd"/>
      <w:r>
        <w:t xml:space="preserve"> egy olyan grafikus felületet alkossak, amely alkalmas az adatok olyan megjelenítésére, hogy könnyen értelmezhetőek legyenek, és a program működése szemmel látható legyen.</w:t>
      </w:r>
    </w:p>
    <w:p w14:paraId="36998B58" w14:textId="0A3AFD6B" w:rsidR="00CC7DCB" w:rsidRDefault="00985F06" w:rsidP="009A4F72">
      <w:pPr>
        <w:pStyle w:val="Cmsor2"/>
      </w:pPr>
      <w:bookmarkStart w:id="7" w:name="_Toc121235419"/>
      <w:r>
        <w:t>Irodalomkutatás és a feladatkör kiterjesztése</w:t>
      </w:r>
      <w:bookmarkEnd w:id="7"/>
    </w:p>
    <w:p w14:paraId="1418A700" w14:textId="4D2808E8" w:rsidR="00CC7DCB" w:rsidRPr="00CC7DCB" w:rsidRDefault="00CC7DCB" w:rsidP="00CC7DCB">
      <w:pPr>
        <w:pStyle w:val="Cmsor3"/>
      </w:pPr>
      <w:bookmarkStart w:id="8" w:name="_Toc121235420"/>
      <w:r>
        <w:t>Programozási környezet megválasztása</w:t>
      </w:r>
      <w:bookmarkEnd w:id="8"/>
    </w:p>
    <w:p w14:paraId="058A2733" w14:textId="1406965E" w:rsidR="00985F06" w:rsidRDefault="00985F06" w:rsidP="00985F06">
      <w:r>
        <w:t>Kiindulásként a programozási nyelvet kívántam megválasztani</w:t>
      </w:r>
      <w:r w:rsidR="00102BB0">
        <w:t>. Olya</w:t>
      </w:r>
      <w:r w:rsidR="007B7846">
        <w:t>n</w:t>
      </w:r>
      <w:r w:rsidR="00102BB0">
        <w:t xml:space="preserve"> nyelvet</w:t>
      </w:r>
      <w:r>
        <w:t>, ami a feladathoz megfelelő és az iparban elterjedt a mai nap is. Egy széles</w:t>
      </w:r>
      <w:r w:rsidR="007B7846">
        <w:t xml:space="preserve"> </w:t>
      </w:r>
      <w:r>
        <w:t>körben</w:t>
      </w:r>
      <w:r w:rsidR="007441A0">
        <w:t xml:space="preserve"> elterjedt,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hogy ezen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lastRenderedPageBreak/>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Működése egyszerű, hatékonysága különösebben ennél a feladatnál nem számít, mert nem 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9" w:name="_Toc121235421"/>
      <w:r>
        <w:t>Útvonal keresés</w:t>
      </w:r>
      <w:bookmarkEnd w:id="9"/>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w:t>
      </w:r>
      <w:proofErr w:type="spellStart"/>
      <w:r>
        <w:t>egyedek</w:t>
      </w:r>
      <w:proofErr w:type="spellEnd"/>
      <w:r>
        <w:t>, emberek vagy objektumok a gép által vezérelve eljussanak A pontból B pontba.</w:t>
      </w:r>
    </w:p>
    <w:p w14:paraId="2C8767C1" w14:textId="229408F3" w:rsidR="00985F06" w:rsidRDefault="00985F06" w:rsidP="00985F06">
      <w:r>
        <w:t>Egy nagyon régi példát említve már több, mint n</w:t>
      </w:r>
      <w:r w:rsidR="004A3CCC">
        <w:t xml:space="preserve">egyven éve alkották meg az első </w:t>
      </w:r>
      <w:r w:rsidR="007441A0">
        <w:t>PAC-MAN</w:t>
      </w:r>
      <w:r w:rsidR="004A3CCC">
        <w:t>-t</w:t>
      </w:r>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w:t>
      </w:r>
      <w:r w:rsidR="007B7846">
        <w:t xml:space="preserve">A szellemek útvonalkeresésénél is használhatták a </w:t>
      </w:r>
      <w:proofErr w:type="spellStart"/>
      <w:r w:rsidR="007B7846">
        <w:t>Dijkstra</w:t>
      </w:r>
      <w:proofErr w:type="spellEnd"/>
      <w:r w:rsidR="007B7846">
        <w:t xml:space="preserve"> algoritmust</w:t>
      </w:r>
      <w:r w:rsidR="00D054C3">
        <w:t>.</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0" w:name="_Toc121235422"/>
      <w:proofErr w:type="spellStart"/>
      <w:r>
        <w:t>Dijkstra</w:t>
      </w:r>
      <w:proofErr w:type="spellEnd"/>
      <w:r>
        <w:t xml:space="preserve"> algoritmus</w:t>
      </w:r>
      <w:bookmarkEnd w:id="10"/>
    </w:p>
    <w:p w14:paraId="6AFD5294" w14:textId="601C54AB" w:rsidR="00985F06" w:rsidRDefault="00985F06" w:rsidP="00985F06">
      <w:r>
        <w:t xml:space="preserve">Az algoritmust a legrövidebb út problémára megoldás. </w:t>
      </w:r>
      <w:proofErr w:type="spellStart"/>
      <w:r>
        <w:t>Edsger</w:t>
      </w:r>
      <w:proofErr w:type="spellEnd"/>
      <w:r>
        <w:t xml:space="preserve"> </w:t>
      </w:r>
      <w:proofErr w:type="spellStart"/>
      <w:r>
        <w:t>W.Dijkstra</w:t>
      </w:r>
      <w:proofErr w:type="spellEnd"/>
      <w:r>
        <w:t xml:space="preserve"> (1930 - 2002) holland matematikustól származik</w:t>
      </w:r>
      <w:r w:rsidR="004A3CCC">
        <w:t xml:space="preserve">. </w:t>
      </w:r>
      <w:r>
        <w:t>Az algoritmushoz szükséges egy élsúlyozott gráf és csak abban az esetben működik helyesen, ha minden él súlya nemnegatív. Jelen péld</w:t>
      </w:r>
      <w:r w:rsidR="00E00B8B">
        <w:t>ám</w:t>
      </w:r>
      <w:r>
        <w:t>ban nincs erre precedens, így alkalmas megoldás az útvonalkeresésre,</w:t>
      </w:r>
      <w:r w:rsidR="00DA6154">
        <w:t xml:space="preserve"> továbbá összefüggő is a gráf,</w:t>
      </w:r>
      <w:r>
        <w:t xml:space="preserve"> így kevesebb problémát kell megvizsgálnia az algoritmusnak. </w:t>
      </w:r>
    </w:p>
    <w:p w14:paraId="37495F84" w14:textId="54BF576A" w:rsidR="004A3CCC" w:rsidRDefault="00985F06" w:rsidP="00A5354A">
      <w:r>
        <w:t>Ugyanis a játéktér tekinthet</w:t>
      </w:r>
      <w:r w:rsidR="00071F25">
        <w:t>ő egy négyzetrács hálónak, jobban megnézve</w:t>
      </w:r>
      <w:r>
        <w:t xml:space="preserve">, </w:t>
      </w:r>
      <w:r w:rsidR="00071F25">
        <w:t xml:space="preserve">ez </w:t>
      </w:r>
      <w:proofErr w:type="gramStart"/>
      <w:r w:rsidR="00071F25">
        <w:t xml:space="preserve">a </w:t>
      </w:r>
      <w:r>
        <w:t xml:space="preserve"> háló</w:t>
      </w:r>
      <w:proofErr w:type="gramEnd"/>
      <w:r>
        <w:t xml:space="preserve"> szabad mezőiből </w:t>
      </w:r>
      <w:r w:rsidR="00DA6154">
        <w:t>lehet</w:t>
      </w:r>
      <w:r>
        <w:t xml:space="preserve"> csoportokat alkotni, amelyeket élekként és csúcsokként gráfba </w:t>
      </w:r>
      <w:r w:rsidR="00DA6154">
        <w:t>lehet</w:t>
      </w:r>
      <w:r>
        <w:t xml:space="preserve"> szervezni. Az algoritmus mindig a legrövidebb útvonalat adja vissza a </w:t>
      </w:r>
      <w:r>
        <w:lastRenderedPageBreak/>
        <w:t xml:space="preserve">gráfban, és futásideje is kedvező. Az algoritmus egy gráfot használ keresési </w:t>
      </w:r>
      <w:r w:rsidR="007B7846">
        <w:t>térként, és két</w:t>
      </w:r>
      <w:r>
        <w:t xml:space="preserve">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csúcsok értékének. Ezt követően kiválasztja azt a csúcsot, amelynek az értéke a legkisebb</w:t>
      </w:r>
      <w:r w:rsidR="00145CA9">
        <w:t xml:space="preserve"> és még nem vizsgálta meg</w:t>
      </w:r>
      <w:r>
        <w:t xml:space="preserve">, és az ő szomszédjainak az értékét úgy adja meg, hogy nem csak a csúcshoz vezető él </w:t>
      </w:r>
      <w:r w:rsidR="007B7846">
        <w:t>súlyát veszi figyelembe, hanem</w:t>
      </w:r>
      <w:r>
        <w:t xml:space="preserve"> azt is, hogy magának a csúcsnak mekkora az értéke. Azaz a csú</w:t>
      </w:r>
      <w:r w:rsidR="007B7846">
        <w:t>cshoz vezető út élei súlyá</w:t>
      </w:r>
      <w:r w:rsidR="00145CA9">
        <w:t>nak</w:t>
      </w:r>
      <w:r>
        <w:t xml:space="preserve"> mennyi az összege a kezdőpontból</w:t>
      </w:r>
      <w:r w:rsidR="00A5354A">
        <w:t>.</w:t>
      </w:r>
    </w:p>
    <w:p w14:paraId="0E9FE40C" w14:textId="77777777" w:rsidR="00D054C3" w:rsidRDefault="004A3CCC" w:rsidP="00D02E26">
      <w:pPr>
        <w:pStyle w:val="Kp"/>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fldSimple w:instr=" SEQ ábra \* ARABIC ">
        <w:r w:rsidR="00BF0643">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 xml:space="preserve">mikor a végpont csúcsát fejti ki az algoritmus, akkor az azt vonja magával, hogy más kifejtésre váró csúcs értéke </w:t>
      </w:r>
      <w:r>
        <w:lastRenderedPageBreak/>
        <w:t>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10B4C655" w:rsidR="00985F06" w:rsidRDefault="00985F06" w:rsidP="00985F06">
      <w:r>
        <w:t>Fontos, hogy ezen algoritmus használata során felfedezett csúcsokhoz el kell tárolni az érték</w:t>
      </w:r>
      <w:r w:rsidR="00145CA9">
        <w:t>ükön kí</w:t>
      </w:r>
      <w:r w:rsidR="007B7846">
        <w:t>vül a kiszámításuknak módját is</w:t>
      </w:r>
      <w:r w:rsidR="00145CA9">
        <w:t xml:space="preserve"> valamilyen módon, k</w:t>
      </w:r>
      <w:r>
        <w:t>ülönben egyetlen számértéket visszakapva a legrövidebb utat nem tudná</w:t>
      </w:r>
      <w:r w:rsidR="00145CA9">
        <w:t xml:space="preserve"> meghatározni, csak az út hosszát</w:t>
      </w:r>
      <w:r>
        <w:t>.</w:t>
      </w:r>
      <w:r w:rsidR="00CC7DCB">
        <w:t xml:space="preserve"> </w:t>
      </w:r>
      <w:r w:rsidR="0036214F">
        <w:t>Például egyik megoldás erre, hogy</w:t>
      </w:r>
      <w:r w:rsidR="00145CA9">
        <w:t xml:space="preserve"> </w:t>
      </w:r>
      <w:r>
        <w:t>a felfedezett csúcsokhoz eltárol</w:t>
      </w:r>
      <w:r w:rsidR="0036214F">
        <w:t>ja</w:t>
      </w:r>
      <w:r>
        <w:t xml:space="preserve">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1" w:name="_Toc121235423"/>
      <w:r>
        <w:t>A* algoritmus</w:t>
      </w:r>
      <w:bookmarkEnd w:id="11"/>
    </w:p>
    <w:p w14:paraId="797E5879" w14:textId="6F35853F" w:rsidR="00985F06" w:rsidRDefault="00985F06" w:rsidP="00985F06">
      <w:r>
        <w:t xml:space="preserve">Ezen algoritmus nagyon közel áll egy </w:t>
      </w:r>
      <w:r w:rsidR="00CC7DCB">
        <w:t>jelenleg is elterjedt</w:t>
      </w:r>
      <w:r>
        <w:t>, a ját</w:t>
      </w:r>
      <w:r w:rsidR="00145CA9">
        <w:t>ékiparban standardnak tekinthető,</w:t>
      </w:r>
      <w:r>
        <w:t xml:space="preserve"> A*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 xml:space="preserve">Ennek az algoritmusnak több </w:t>
      </w:r>
      <w:proofErr w:type="spellStart"/>
      <w:r>
        <w:t>átdolgozott</w:t>
      </w:r>
      <w:proofErr w:type="spellEnd"/>
      <w:r>
        <w:t xml:space="preserve">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A*-ot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Az algoritmus abban volt több, és a gyakorlatban a későbbiekben sokkal hatékonyabb, hogy a csúcsokhoz rendelt értéket új heurisztikával adta meg.</w:t>
      </w:r>
      <w:r w:rsidR="00CC7DCB">
        <w:t xml:space="preserve"> </w:t>
      </w:r>
      <w:r>
        <w:t>Az A*-ot akkor lehet használni, ha létezik olyan költségbecslést végző függvény, amely a végpont csúcsáig tetszőleg</w:t>
      </w:r>
      <w:r w:rsidR="007B7846">
        <w:t>es</w:t>
      </w:r>
      <w:r>
        <w:t xml:space="preserve"> csúcsból képe</w:t>
      </w:r>
      <w:r w:rsidR="00CC7DCB">
        <w:t xml:space="preserve">s olyan </w:t>
      </w:r>
      <w:r w:rsidR="001C2262">
        <w:t>távolságot megbecsülni</w:t>
      </w:r>
      <w:r w:rsidR="00CC7DCB">
        <w:t xml:space="preserve">, </w:t>
      </w:r>
      <w:r>
        <w:t>amely sosem lehet több, mint a tényleges út hossza, abból a csúcsból.</w:t>
      </w:r>
      <w:r w:rsidR="00CC7DCB">
        <w:t xml:space="preserve"> </w:t>
      </w:r>
      <w:r>
        <w:t>Ekkor ugyanis a heurisztika a következő. A csúcs értékének ne az odái</w:t>
      </w:r>
      <w:r w:rsidR="001A2A37">
        <w:t>g vezető út éleinek súlyát adja meg, hanem külön adja</w:t>
      </w:r>
      <w:r>
        <w:t xml:space="preserve">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0705472"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w:t>
      </w:r>
      <w:r>
        <w:lastRenderedPageBreak/>
        <w:t>algoritmushoz képest.</w:t>
      </w:r>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 xml:space="preserve">Ilyen tér például lehet egy olyan gráf, ahol a csúcsok városok, az élek meg a városokat összekötő út hossza. Ekkor a távolságbecslő függvénynek alkalmas megválasztani a városok távolságát </w:t>
      </w:r>
      <w:r w:rsidR="007B7846">
        <w:t>légvonalban</w:t>
      </w:r>
      <w:r>
        <w:t>.</w:t>
      </w:r>
    </w:p>
    <w:p w14:paraId="0545F36D" w14:textId="0BB56EC6" w:rsidR="00985F06" w:rsidRDefault="00985F06" w:rsidP="00985F06">
      <w:r>
        <w:t>PAC-MAN példáját véve az A* nem használható könnyen, mert a játéktér két pont</w:t>
      </w:r>
      <w:r w:rsidR="001C2262">
        <w:t xml:space="preserve">ja között nem lehet könnyen </w:t>
      </w:r>
      <w:r>
        <w:t xml:space="preserve">helyes becslést végezni hasonló módon. </w:t>
      </w:r>
      <w:r w:rsidR="00CC7DCB">
        <w:t xml:space="preserve"> </w:t>
      </w:r>
      <w:r>
        <w:t>Ugyanis a vízszintesen középen lévő átjáró a játéktér egyik oldalát ös</w:t>
      </w:r>
      <w:r w:rsidR="007B7846">
        <w:t xml:space="preserve">szeköti a másik oldalával. </w:t>
      </w:r>
      <w:proofErr w:type="gramStart"/>
      <w:r w:rsidR="007B7846">
        <w:t>Ekkor</w:t>
      </w:r>
      <w:proofErr w:type="gramEnd"/>
      <w:r w:rsidR="007B7846">
        <w:t xml:space="preserve"> </w:t>
      </w:r>
      <w:r>
        <w:t>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PAC-MAN-nél nem</w:t>
      </w:r>
      <w:r w:rsidR="00CC7DCB">
        <w:t xml:space="preserve"> szükségesen</w:t>
      </w:r>
      <w:r w:rsidR="00985F06">
        <w:t>.</w:t>
      </w:r>
      <w:r w:rsidR="00CC7DCB">
        <w:t xml:space="preserve"> </w:t>
      </w:r>
      <w:r w:rsidR="00985F06">
        <w:t xml:space="preserve">Megjegyezném, hogy az olyan A*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D02E26">
      <w:pPr>
        <w:pStyle w:val="Kp"/>
      </w:pPr>
      <w:r>
        <w:rPr>
          <w:noProof/>
          <w:lang w:eastAsia="hu-HU"/>
        </w:rPr>
        <w:lastRenderedPageBreak/>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fldSimple w:instr=" SEQ ábra \* ARABIC ">
        <w:r w:rsidR="00BF0643">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6562D641" w:rsidR="00985F06" w:rsidRDefault="00985F06" w:rsidP="00CC7DCB">
      <w:r>
        <w:t>Azért fej</w:t>
      </w:r>
      <w:r w:rsidR="001C2262">
        <w:t>te</w:t>
      </w:r>
      <w:r>
        <w:t>ttem ki ezen két algoritmust</w:t>
      </w:r>
      <w:r w:rsidR="001C2262">
        <w:t xml:space="preserve"> részletesen,</w:t>
      </w:r>
      <w:r>
        <w:t xml:space="preserve"> mert a kutatás során fontos volt a megismerésük, és a programomban az A* algoritmust számos alkalommal használom</w:t>
      </w:r>
      <w:r w:rsidR="001C2262">
        <w:t xml:space="preserve"> fel</w:t>
      </w:r>
      <w:r>
        <w:t>.</w:t>
      </w:r>
      <w:r w:rsidR="00CC7DCB">
        <w:t xml:space="preserve"> </w:t>
      </w:r>
      <w:r w:rsidR="001C2262">
        <w:t>Azért elterjed az iparban ez</w:t>
      </w:r>
      <w:r>
        <w:t xml:space="preserve"> az algoritmu</w:t>
      </w:r>
      <w:r w:rsidR="007B7846">
        <w:t>s, mert ha lehet helyes költség</w:t>
      </w:r>
      <w:r>
        <w:t>becslő függvény</w:t>
      </w:r>
      <w:r w:rsidR="007B7846">
        <w:t>t</w:t>
      </w:r>
      <w:r>
        <w:t xml:space="preserve"> találni, akkor az algoritmus hatékonysága kiugróan magas.</w:t>
      </w:r>
      <w:r w:rsidR="005351F1">
        <w:t xml:space="preserve"> A legrövidebb út megoldására alkalmas algoritmusok időbeli komplexitás</w:t>
      </w:r>
      <w:r w:rsidR="007B7846">
        <w:t>a</w:t>
      </w:r>
      <w:r w:rsidR="005351F1">
        <w:t xml:space="preserve"> a csúcsok és az él</w:t>
      </w:r>
      <w:r w:rsidR="007B7846">
        <w:t>ek számával függenek össze. Az</w:t>
      </w:r>
      <w:r w:rsidR="005351F1">
        <w:t xml:space="preserve"> A*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A* algoritmus. </w:t>
      </w:r>
    </w:p>
    <w:p w14:paraId="2AD3DCBB" w14:textId="29F71D59" w:rsidR="00CC7DCB" w:rsidRDefault="00CC7DCB" w:rsidP="00CC7DCB">
      <w:pPr>
        <w:pStyle w:val="Cmsor3"/>
      </w:pPr>
      <w:bookmarkStart w:id="12" w:name="_Toc121235424"/>
      <w:r>
        <w:t>Helyszín átalakítása gráffá</w:t>
      </w:r>
      <w:bookmarkEnd w:id="12"/>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z A*</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lastRenderedPageBreak/>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és az A*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D02E26">
      <w:pPr>
        <w:pStyle w:val="Kp"/>
      </w:pPr>
      <w:r>
        <w:rPr>
          <w:noProof/>
          <w:lang w:eastAsia="hu-HU"/>
        </w:rPr>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fldSimple w:instr=" SEQ ábra \* ARABIC ">
        <w:r w:rsidR="00BF0643">
          <w:rPr>
            <w:noProof/>
          </w:rPr>
          <w:t>4</w:t>
        </w:r>
      </w:fldSimple>
      <w:r w:rsidR="002B289C">
        <w:t>. ábra A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3" w:name="_Toc121235425"/>
      <w:r>
        <w:t>Felületeket lefedő gráfok</w:t>
      </w:r>
      <w:bookmarkEnd w:id="13"/>
    </w:p>
    <w:p w14:paraId="1EB974AD" w14:textId="77777777" w:rsidR="00D02E26" w:rsidRDefault="00985F06" w:rsidP="00D02E2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4BBDC30D" w:rsidR="001A35FD" w:rsidRDefault="00234A0B" w:rsidP="00D02E26">
      <w:pPr>
        <w:pStyle w:val="Kp"/>
      </w:pPr>
      <w:r>
        <w:lastRenderedPageBreak/>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25pt;height:151.5pt">
            <v:imagedata r:id="rId14" o:title="nav,waypointgraph"/>
          </v:shape>
        </w:pict>
      </w:r>
    </w:p>
    <w:p w14:paraId="092526C2" w14:textId="3A607DD6" w:rsidR="000F5E9E" w:rsidRDefault="001A35FD" w:rsidP="001A35FD">
      <w:pPr>
        <w:pStyle w:val="Kpalrs"/>
      </w:pPr>
      <w:fldSimple w:instr=" SEQ ábra \* ARABIC ">
        <w:r w:rsidR="00BF0643">
          <w:rPr>
            <w:noProof/>
          </w:rPr>
          <w:t>5</w:t>
        </w:r>
      </w:fldSimple>
      <w:r>
        <w:t xml:space="preserve">. ábra </w:t>
      </w:r>
      <w:r w:rsidRPr="002927D3">
        <w:t>Az útpont gráfot és a navigációs hálót szemléltető kép</w:t>
      </w:r>
    </w:p>
    <w:p w14:paraId="699698DF" w14:textId="18A0E166" w:rsidR="000F2FFB" w:rsidRDefault="000F2FFB" w:rsidP="000F2FFB">
      <w:pPr>
        <w:pStyle w:val="Cmsor3"/>
      </w:pPr>
      <w:bookmarkStart w:id="14" w:name="_Toc121235426"/>
      <w:r>
        <w:t>Útpont gráf</w:t>
      </w:r>
      <w:bookmarkEnd w:id="14"/>
    </w:p>
    <w:p w14:paraId="02F008EF" w14:textId="24E3D377"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t xml:space="preserve">csúcsok viszont </w:t>
      </w:r>
      <w:r w:rsidR="005351F1">
        <w:t>elnagyolt, de jó</w:t>
      </w:r>
      <w:r>
        <w:t xml:space="preserve"> képet adnak arról, hogy miként lehet bejárni a teret. Lényegében </w:t>
      </w:r>
      <w:r w:rsidR="00071F25">
        <w:t>ezeket a</w:t>
      </w:r>
      <w:r>
        <w:t xml:space="preserve"> pontokat követve el lehet jutni a</w:t>
      </w:r>
      <w:r w:rsidR="005351F1">
        <w:t>z emelet</w:t>
      </w:r>
      <w:r>
        <w:t xml:space="preserve"> esetében tetszőleges szobából, egy másik szobába.</w:t>
      </w:r>
      <w:r w:rsidR="007F5092">
        <w:t xml:space="preserve"> </w:t>
      </w:r>
      <w:r>
        <w:t xml:space="preserve">Figyelemmel van arra, hogy a gráf élei bejárhatóak legyenek, azokon </w:t>
      </w:r>
      <w:proofErr w:type="spellStart"/>
      <w:r>
        <w:t>végigsétálva</w:t>
      </w:r>
      <w:proofErr w:type="spellEnd"/>
      <w:r>
        <w:t xml:space="preserve"> falba, vagy má</w:t>
      </w:r>
      <w:r w:rsidR="00DA6154">
        <w:t xml:space="preserve">s terepobjektumba ne </w:t>
      </w:r>
      <w:proofErr w:type="spellStart"/>
      <w:r w:rsidR="00DA6154">
        <w:t>ütközzön</w:t>
      </w:r>
      <w:proofErr w:type="spellEnd"/>
      <w:r w:rsidR="007F5092">
        <w:t xml:space="preserve">. </w:t>
      </w:r>
      <w:r>
        <w:t>A csúcsai arra alk</w:t>
      </w:r>
      <w:r w:rsidR="00071F25">
        <w:t>almasak, hogy közülük kiválasztva a kezdőponthoz legközelebbit</w:t>
      </w:r>
      <w:r w:rsidR="005351F1">
        <w:t>, és kivá</w:t>
      </w:r>
      <w:r w:rsidR="00071F25">
        <w:t>lasztva a</w:t>
      </w:r>
      <w:r w:rsidR="005351F1">
        <w:t xml:space="preserve"> </w:t>
      </w:r>
      <w:r w:rsidR="00DA6154">
        <w:t>végcél</w:t>
      </w:r>
      <w:r>
        <w:t>hoz is a gráf legközelebbi csúcsát, majd a közöttük kiszámított legrövidebb útvona</w:t>
      </w:r>
      <w:r w:rsidR="00071F25">
        <w:t>lat, a gráf adott éleit kövesse</w:t>
      </w:r>
      <w:r>
        <w:t>.</w:t>
      </w:r>
    </w:p>
    <w:p w14:paraId="4B9D7C8D" w14:textId="1A7695BD"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proofErr w:type="gramStart"/>
      <w:r>
        <w:t>Ugyanis</w:t>
      </w:r>
      <w:proofErr w:type="gramEnd"/>
      <w:r>
        <w:t xml:space="preserve"> ha mindenki az éleken haladva menne végig a csúcsokon, akkor az emberek mozgása a hangyákéra hasonlítana. Egymást követve vagy szembe</w:t>
      </w:r>
      <w:r w:rsidR="00E00B8B">
        <w:t>, de</w:t>
      </w:r>
      <w:r>
        <w:t xml:space="preserve">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ilyen</w:t>
      </w:r>
      <w:r w:rsidR="007303B1" w:rsidRPr="007303B1">
        <w:t xml:space="preserve"> </w:t>
      </w:r>
      <w:r w:rsidR="007303B1">
        <w:t>tökéletes</w:t>
      </w:r>
      <w:r>
        <w:t xml:space="preserve"> gráfot megalkosson az ember.</w:t>
      </w:r>
    </w:p>
    <w:p w14:paraId="5D4276D3" w14:textId="2F2526D7" w:rsidR="00985F06" w:rsidRDefault="00985F06" w:rsidP="00985F06">
      <w:r>
        <w:lastRenderedPageBreak/>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 xml:space="preserve">hibáinak a nagy részét az </w:t>
      </w:r>
      <w:proofErr w:type="spellStart"/>
      <w:r>
        <w:t>képzi</w:t>
      </w:r>
      <w:proofErr w:type="spellEnd"/>
      <w:r>
        <w:t xml:space="preserve">, hogy automatikusan generálni ilyen hálót komplex probléma. </w:t>
      </w:r>
      <w:proofErr w:type="gramStart"/>
      <w:r>
        <w:t>Viszont</w:t>
      </w:r>
      <w:proofErr w:type="gramEnd"/>
      <w:r>
        <w:t xml:space="preserve"> ha sikerül, akkor kifejezetten hatékony, de az emberek természetes mozgatás</w:t>
      </w:r>
      <w:r w:rsidR="00E00B8B">
        <w:t>ának megvalósítása</w:t>
      </w:r>
      <w:r>
        <w:t xml:space="preserve"> továbbra is kérdése</w:t>
      </w:r>
      <w:r w:rsidR="00E00B8B">
        <w:t>s</w:t>
      </w:r>
      <w:r>
        <w:t xml:space="preserve"> benne.</w:t>
      </w:r>
    </w:p>
    <w:p w14:paraId="18F31321" w14:textId="5A0C9BCC" w:rsidR="000F2FFB" w:rsidRDefault="000F2FFB" w:rsidP="000F2FFB">
      <w:pPr>
        <w:pStyle w:val="Cmsor3"/>
      </w:pPr>
      <w:bookmarkStart w:id="15" w:name="_Toc121235427"/>
      <w:r>
        <w:t>Navigációs háló</w:t>
      </w:r>
      <w:bookmarkEnd w:id="15"/>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w:t>
      </w:r>
      <w:proofErr w:type="gramStart"/>
      <w:r>
        <w:t>egy háromszögek éleiből álló háló,</w:t>
      </w:r>
      <w:proofErr w:type="gramEnd"/>
      <w:r>
        <w:t xml:space="preserve"> és egy plusz információ halmaz, ami az, hogy a gráf mely élei alkotna</w:t>
      </w:r>
      <w:r w:rsidR="00E4794F">
        <w:t>k háromszöget, és/</w:t>
      </w:r>
      <w:r>
        <w:t>vagy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Az útvonal keresés ebben a megoldásban úgy zajlik, hogy a kiindulási csúcshoz megtalálja azt a háromszöget, amiben benne van.</w:t>
      </w:r>
      <w:r w:rsidR="007F5092">
        <w:t xml:space="preserve"> </w:t>
      </w:r>
      <w:r>
        <w:t>Majd ennek a háromszögnek a csúcsaiból, vagy csak az egyikéből az A* algoritmust lefuttatva eljut azon háromszög csúcsáig, amelyben benne v</w:t>
      </w:r>
      <w:r w:rsidR="00E4794F">
        <w:t>an az elérni kívánt végcél</w:t>
      </w:r>
      <w:r>
        <w:t>.</w:t>
      </w:r>
    </w:p>
    <w:p w14:paraId="32F9E408" w14:textId="2FB4051F"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w:t>
      </w:r>
      <w:proofErr w:type="spellStart"/>
      <w:r>
        <w:t>képzi</w:t>
      </w:r>
      <w:proofErr w:type="spellEnd"/>
      <w:r>
        <w:t xml:space="preserve"> az alaprajznak és van egy közös csúcsuk, továbbá az </w:t>
      </w:r>
      <w:r w:rsidR="007F5092">
        <w:t>alaprajz egyetlen másik csúcsát</w:t>
      </w:r>
      <w:r>
        <w:t>.</w:t>
      </w:r>
      <w:r w:rsidR="007F5092">
        <w:t xml:space="preserve"> </w:t>
      </w:r>
      <w:r w:rsidR="00071F25">
        <w:t>Ahogy behúzta</w:t>
      </w:r>
      <w:r>
        <w:t xml:space="preserve"> az új szakaszt, el</w:t>
      </w:r>
      <w:r w:rsidR="00071F25">
        <w:t>menti</w:t>
      </w:r>
      <w:r>
        <w:t xml:space="preserve"> a többi behúzott szakasszal, és az</w:t>
      </w:r>
      <w:r w:rsidR="00071F25">
        <w:t>t az alaprajz részének tekinti</w:t>
      </w:r>
      <w:r>
        <w:t xml:space="preserve"> onnan, és az e</w:t>
      </w:r>
      <w:r w:rsidR="00071F25">
        <w:t>lőbb említett két élt kitörli</w:t>
      </w:r>
      <w:r>
        <w:t>. Mivel minden egyes</w:t>
      </w:r>
      <w:r w:rsidR="001A2A37">
        <w:t xml:space="preserve"> él behúzása után kettőt töröl</w:t>
      </w:r>
      <w:r>
        <w:t>, ezért lépésenként csökkennek a módosított alaprajz él</w:t>
      </w:r>
      <w:r w:rsidR="007F5092">
        <w:t xml:space="preserve">einek </w:t>
      </w:r>
      <w:r>
        <w:t>száma. Addig kell behúzni</w:t>
      </w:r>
      <w:r w:rsidR="00071F25">
        <w:t>a</w:t>
      </w:r>
      <w:r>
        <w:t xml:space="preserve"> így szakaszokat, </w:t>
      </w:r>
      <w:r w:rsidR="00071F25">
        <w:t>a</w:t>
      </w:r>
      <w:r>
        <w:t>míg egy háromszög marad csak.</w:t>
      </w:r>
      <w:r w:rsidR="007F5092">
        <w:t xml:space="preserve"> </w:t>
      </w:r>
      <w:r>
        <w:t>Akkor az algoritmus leáll, és az elme</w:t>
      </w:r>
      <w:r w:rsidR="00071F25">
        <w:t>ntett behúzott éleket hozzáadja a gráfhoz</w:t>
      </w:r>
      <w:r>
        <w:t>.</w:t>
      </w:r>
      <w:r w:rsidR="007F5092">
        <w:t xml:space="preserve"> </w:t>
      </w:r>
      <w:r>
        <w:t>Ekkor a gr</w:t>
      </w:r>
      <w:r w:rsidR="001A2A37">
        <w:t>áf éleiből háromszögeket képez</w:t>
      </w:r>
      <w:r w:rsidR="00071F25">
        <w:t xml:space="preserve"> és kész</w:t>
      </w:r>
      <w:r>
        <w:t xml:space="preserve"> van a navigációs háló.</w:t>
      </w:r>
    </w:p>
    <w:p w14:paraId="5FA7D17A" w14:textId="10AF6FB1" w:rsidR="00985F06" w:rsidRDefault="007303B1" w:rsidP="00985F06">
      <w:r>
        <w:lastRenderedPageBreak/>
        <w:t>Ez</w:t>
      </w:r>
      <w:r w:rsidR="00985F06">
        <w:t xml:space="preserve"> a háló azért jól használható, mert szomszédos konvex sokszögekből épül fel. Nem szükséges háromszögekkel dolgozni, lehet tégl</w:t>
      </w:r>
      <w:r w:rsidR="00E4794F">
        <w:t xml:space="preserve">alapokkal vagy sokszögekkel is, </w:t>
      </w:r>
      <w:r w:rsidR="00985F06">
        <w:t xml:space="preserve">csak az a </w:t>
      </w:r>
      <w:proofErr w:type="gramStart"/>
      <w:r w:rsidR="00985F06">
        <w:t>lényeg</w:t>
      </w:r>
      <w:proofErr w:type="gramEnd"/>
      <w:r w:rsidR="00985F06">
        <w:t xml:space="preserve"> hogy konvex legyen. Ezt a tulajdonságot kihasználva síkidomokon belül az egyes pontok közötti út, az a két pontot összekötő szakasz.</w:t>
      </w:r>
      <w:r w:rsidR="007F5092">
        <w:t xml:space="preserve"> </w:t>
      </w:r>
      <w:r w:rsidR="00985F06">
        <w:t xml:space="preserve">Ha több </w:t>
      </w:r>
      <w:r w:rsidR="007F5092">
        <w:t>síkidomot</w:t>
      </w:r>
      <w:r w:rsidR="00985F06">
        <w:t xml:space="preserve"> is érint az útkeresés, mert nincsenek egy </w:t>
      </w:r>
      <w:r w:rsidR="007F5092">
        <w:t>síkidomban</w:t>
      </w:r>
      <w:r w:rsidR="00985F06">
        <w:t xml:space="preserve"> a kezdő és végpontok, akkor a </w:t>
      </w:r>
      <w:r w:rsidR="007F5092">
        <w:t>síkidom</w:t>
      </w:r>
      <w:r w:rsidR="00985F06">
        <w:t xml:space="preserve"> láncon keresztül </w:t>
      </w:r>
      <w:r w:rsidR="00E4794F">
        <w:t>kell az útvonalat kialakítani.</w:t>
      </w:r>
    </w:p>
    <w:p w14:paraId="1A7DC818" w14:textId="1EB0023A" w:rsidR="000F2FFB" w:rsidRDefault="000F2FFB" w:rsidP="000F2FFB">
      <w:pPr>
        <w:pStyle w:val="Cmsor3"/>
      </w:pPr>
      <w:bookmarkStart w:id="16" w:name="_Toc121235428"/>
      <w:r>
        <w:t>Legrövidebb útvonal és útvonal kiegyenesítése</w:t>
      </w:r>
      <w:bookmarkEnd w:id="16"/>
    </w:p>
    <w:p w14:paraId="0CD73870" w14:textId="3B3CFF27" w:rsidR="00D02E26" w:rsidRDefault="007F5092" w:rsidP="001A35FD">
      <w:pPr>
        <w:keepNext/>
      </w:pPr>
      <w:r>
        <w:t>Komoly problém</w:t>
      </w:r>
      <w:r w:rsidR="00E00B8B">
        <w:t xml:space="preserve">át jelent </w:t>
      </w:r>
      <w:r>
        <w:t>az útvonal kiegyenesítése a legrö</w:t>
      </w:r>
      <w:r w:rsidR="00985F06">
        <w:t>videbb út megh</w:t>
      </w:r>
      <w:r w:rsidR="00E4794F">
        <w:t>atározásában</w:t>
      </w:r>
      <w:r w:rsidR="00E00B8B">
        <w:t>,</w:t>
      </w:r>
      <w:r w:rsidR="00E4794F">
        <w:t xml:space="preserve"> mind a k</w:t>
      </w:r>
      <w:r w:rsidR="00E00B8B">
        <w:t>ettő</w:t>
      </w:r>
      <w:r w:rsidR="00E4794F">
        <w:t xml:space="preserve"> </w:t>
      </w:r>
      <w:r w:rsidR="00E00B8B">
        <w:t>megoldás esetén</w:t>
      </w:r>
      <w:r w:rsidR="00E4794F">
        <w:t>. Itt bonyolult</w:t>
      </w:r>
      <w:r w:rsidR="00985F06">
        <w:t xml:space="preserve"> számítást igény</w:t>
      </w:r>
      <w:r>
        <w:t>e</w:t>
      </w:r>
      <w:r w:rsidR="00985F06">
        <w:t>lhet nem csak a háromszögek oldalain, mint gráfon lefuttatni az A*-ot, hanem ki is egyenesíteni az útvonalat.</w:t>
      </w:r>
      <w:r>
        <w:t xml:space="preserve"> </w:t>
      </w:r>
      <w:r w:rsidR="00E4794F">
        <w:t>A</w:t>
      </w:r>
      <w:r w:rsidR="00985F06">
        <w:t xml:space="preserve">z </w:t>
      </w:r>
      <w:r w:rsidR="00E4794F">
        <w:t>útpont gráfban</w:t>
      </w:r>
      <w:r w:rsidR="00DA6154">
        <w:t xml:space="preserve"> csak</w:t>
      </w:r>
      <w:r w:rsidR="00E4794F">
        <w:t xml:space="preserve"> </w:t>
      </w:r>
      <w:r w:rsidR="00DA6154">
        <w:t>a gráf pontjaival</w:t>
      </w:r>
      <w:r w:rsidR="00985F06">
        <w:t xml:space="preserve"> </w:t>
      </w:r>
      <w:r w:rsidR="001A2A37">
        <w:t>képes</w:t>
      </w:r>
      <w:r w:rsidR="00985F06">
        <w:t xml:space="preserve"> dolgozni, ami csak véges lehetőséget biztosít, így ritkán adja vissza a legrövidebb utat.</w:t>
      </w:r>
    </w:p>
    <w:p w14:paraId="6C906405" w14:textId="379CE1BA" w:rsidR="001A35FD" w:rsidRDefault="00234A0B" w:rsidP="00D02E26">
      <w:pPr>
        <w:pStyle w:val="Kp"/>
      </w:pPr>
      <w:r>
        <w:pict w14:anchorId="7AAB30D8">
          <v:shape id="_x0000_i1026" type="#_x0000_t75" style="width:414pt;height:303.75pt">
            <v:imagedata r:id="rId15" o:title="Different-representations-of-waypoint-graph-and-NavMesh"/>
          </v:shape>
        </w:pict>
      </w:r>
    </w:p>
    <w:p w14:paraId="1D355E3C" w14:textId="79A66B78" w:rsidR="00985F06" w:rsidRDefault="001A35FD" w:rsidP="001A35FD">
      <w:pPr>
        <w:pStyle w:val="Kpalrs"/>
      </w:pPr>
      <w:fldSimple w:instr=" SEQ ábra \* ARABIC ">
        <w:r w:rsidR="00BF0643">
          <w:rPr>
            <w:noProof/>
          </w:rPr>
          <w:t>6</w:t>
        </w:r>
      </w:fldSimple>
      <w:r>
        <w:t xml:space="preserve">. ábra Az útpont gráf és a navigációs háló útvonalának </w:t>
      </w:r>
      <w:proofErr w:type="spellStart"/>
      <w:r>
        <w:t>összehasoasonlítása</w:t>
      </w:r>
      <w:proofErr w:type="spellEnd"/>
    </w:p>
    <w:p w14:paraId="7DFBCD93" w14:textId="348F03A7" w:rsidR="00985F06" w:rsidRDefault="00985F06" w:rsidP="00985F06">
      <w:r>
        <w:t xml:space="preserve">A programomban a navigációs </w:t>
      </w:r>
      <w:proofErr w:type="gramStart"/>
      <w:r>
        <w:t>háló megvalósítása,</w:t>
      </w:r>
      <w:proofErr w:type="gramEnd"/>
      <w:r>
        <w:t xml:space="preserve">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 xml:space="preserve">abb, mint egy tökéletes útpont gráfban, de a természetes útvonalra törekszem, hogy az emberek </w:t>
      </w:r>
      <w:r>
        <w:lastRenderedPageBreak/>
        <w:t>mozgása hiteles lehessen.</w:t>
      </w:r>
      <w:r w:rsidR="007F5092">
        <w:t xml:space="preserve"> </w:t>
      </w:r>
      <w:r>
        <w:t xml:space="preserve">A navigációs hálót a mai napig használják a játékiparban, különböző játék motorokban, például a </w:t>
      </w:r>
      <w:proofErr w:type="spellStart"/>
      <w:r>
        <w:t>Unity</w:t>
      </w:r>
      <w:proofErr w:type="spellEnd"/>
      <w:r>
        <w:t>-b</w:t>
      </w:r>
      <w:r w:rsidR="000F5E9E">
        <w:t>en</w:t>
      </w:r>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7" w:name="_Toc121235429"/>
      <w:r>
        <w:t>Emberek mozgás</w:t>
      </w:r>
      <w:r w:rsidR="00A92A58">
        <w:t>ának alapjai</w:t>
      </w:r>
      <w:bookmarkEnd w:id="17"/>
    </w:p>
    <w:p w14:paraId="364BC44B" w14:textId="176243BB" w:rsidR="00985F06" w:rsidRDefault="00985F06" w:rsidP="00985F06">
      <w:r>
        <w:t>Most, hogy tudatában vagyok annak, hogy milyen módon tudok útvonalat generálni, fontos lenne ezt egy embernek végig is sétálni.</w:t>
      </w:r>
      <w:r w:rsidR="007F5092">
        <w:t xml:space="preserve"> </w:t>
      </w:r>
      <w:r>
        <w:t>Ennek okán az emberek moz</w:t>
      </w:r>
      <w:r w:rsidR="007303B1">
        <w:t xml:space="preserve">gásával kapcsolatos információkat </w:t>
      </w:r>
      <w:r>
        <w:t>kerestem.</w:t>
      </w:r>
      <w:r w:rsidR="007F5092">
        <w:t xml:space="preserve"> </w:t>
      </w:r>
      <w:r>
        <w:t xml:space="preserve">A programomban fontosnak tartom, 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8" w:name="_Toc121235430"/>
      <w:r>
        <w:t>Emberek szélessége</w:t>
      </w:r>
      <w:bookmarkEnd w:id="18"/>
    </w:p>
    <w:p w14:paraId="4B512F29" w14:textId="594F29D4" w:rsidR="00985F06" w:rsidRDefault="007F5092" w:rsidP="00985F06">
      <w:r>
        <w:t>Különböző kutatások más-</w:t>
      </w:r>
      <w:r w:rsidR="00985F06">
        <w:t>más eredményeket publikáltak, így nehéz megmondani, hogy mi az igaz.</w:t>
      </w:r>
      <w:r>
        <w:t xml:space="preserve"> </w:t>
      </w:r>
      <w:r w:rsidR="00537453">
        <w:t xml:space="preserve">Az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398001CC" w:rsidR="00985F06" w:rsidRDefault="00985F06" w:rsidP="00985F06">
      <w:r>
        <w:t>A megoldásomban ezek alapján majd 30 cm és 50 cm közötti vál</w:t>
      </w:r>
      <w:r w:rsidR="00537453">
        <w:t>l</w:t>
      </w:r>
      <w:r>
        <w:t xml:space="preserve">szélességű emberekkel fogok dolgozni. </w:t>
      </w:r>
      <w:r w:rsidR="00E00B8B">
        <w:t>M</w:t>
      </w:r>
      <w:r>
        <w:t>ás ország</w:t>
      </w:r>
      <w:r w:rsidR="00E00B8B">
        <w:t>ok</w:t>
      </w:r>
      <w:r>
        <w:t xml:space="preserve"> adatait ezen határok közé feltételezem.</w:t>
      </w:r>
      <w:r w:rsidR="007F5092">
        <w:t xml:space="preserve"> </w:t>
      </w:r>
      <w:r>
        <w:t xml:space="preserve">Egyetemi körülményeket tervezek szimulálni, ahol az emberek viszonylag nyugodtak, mozgásuk </w:t>
      </w:r>
      <w:r w:rsidR="00537453">
        <w:t>során nem futnak, hanem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19" w:name="_Toc121235431"/>
      <w:r>
        <w:lastRenderedPageBreak/>
        <w:t>Emberek mozgási sebessége egyedül és tömegben</w:t>
      </w:r>
      <w:bookmarkEnd w:id="19"/>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09D1DAED" w:rsidR="00985F06" w:rsidRDefault="00985F06" w:rsidP="00985F06">
      <w:r>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m/s</w:t>
      </w:r>
      <w:r w:rsidR="00537453">
        <w:t>ec</w:t>
      </w:r>
      <w:r>
        <w:t>-</w:t>
      </w:r>
      <w:proofErr w:type="spellStart"/>
      <w:r>
        <w:t>mal</w:t>
      </w:r>
      <w:proofErr w:type="spellEnd"/>
      <w:r w:rsidR="007303B1">
        <w:t>,</w:t>
      </w:r>
      <w:r>
        <w:t xml:space="preserve"> de akár csak 1.6</w:t>
      </w:r>
      <w:r w:rsidR="00037481">
        <w:t xml:space="preserve"> m/s</w:t>
      </w:r>
      <w:r w:rsidR="00537453">
        <w:t>ec</w:t>
      </w:r>
      <w:r w:rsidR="00037481">
        <w:t>-</w:t>
      </w:r>
      <w:proofErr w:type="spellStart"/>
      <w:r w:rsidR="00037481">
        <w:t>m</w:t>
      </w:r>
      <w:r>
        <w:t>al</w:t>
      </w:r>
      <w:proofErr w:type="spellEnd"/>
      <w:r>
        <w:t xml:space="preserve"> is. </w:t>
      </w:r>
      <w:r w:rsidR="007E5587">
        <w:t>A</w:t>
      </w:r>
      <w:r>
        <w:t xml:space="preserve"> tömegben szin</w:t>
      </w:r>
      <w:r w:rsidR="00037481">
        <w:t>t</w:t>
      </w:r>
      <w:r>
        <w:t>én eltérő eredményeket kaphat</w:t>
      </w:r>
      <w:r w:rsidR="007E5587">
        <w:t>nak</w:t>
      </w:r>
      <w:r>
        <w:t xml:space="preserve"> különböző mérések során.</w:t>
      </w:r>
      <w:r w:rsidR="00037481">
        <w:t xml:space="preserve"> </w:t>
      </w:r>
      <w:r>
        <w:t>Az ember tömeg 1 ember/m^2 sű</w:t>
      </w:r>
      <w:r w:rsidR="001A2A37">
        <w:t>rűség esetén az egyén sebessége</w:t>
      </w:r>
      <w:r>
        <w:t xml:space="preserve"> 0.7 m/s</w:t>
      </w:r>
      <w:r w:rsidR="00537453">
        <w:t>ec</w:t>
      </w:r>
      <w:r w:rsidR="001A2A37">
        <w:t xml:space="preserve"> és</w:t>
      </w:r>
      <w:r>
        <w:t xml:space="preserve"> 1.3 m/s</w:t>
      </w:r>
      <w:r w:rsidR="001A2A37">
        <w:t>ec között várható</w:t>
      </w:r>
      <w:r w:rsidR="00537453">
        <w:t>. Ez az intervallum 3 ember/</w:t>
      </w:r>
      <w:r>
        <w:t>m^2 esetén már csak 0.2 m/s</w:t>
      </w:r>
      <w:r w:rsidR="00537453">
        <w:t>ec</w:t>
      </w:r>
      <w:r>
        <w:t>-</w:t>
      </w:r>
      <w:proofErr w:type="spellStart"/>
      <w:r>
        <w:t>tól</w:t>
      </w:r>
      <w:proofErr w:type="spellEnd"/>
      <w:r>
        <w:t xml:space="preserve"> 0.8 m/s</w:t>
      </w:r>
      <w:r w:rsidR="00537453">
        <w:t>ec</w:t>
      </w:r>
      <w:r w:rsidR="001A2A37">
        <w:t>-</w:t>
      </w:r>
      <w:proofErr w:type="spellStart"/>
      <w:r w:rsidR="001A2A37">
        <w:t>ig</w:t>
      </w:r>
      <w:proofErr w:type="spellEnd"/>
      <w:r w:rsidR="001A2A37">
        <w:t xml:space="preserve"> tart. E</w:t>
      </w:r>
      <w:r>
        <w:t>gészen 7-8 ember/m^2 -</w:t>
      </w:r>
      <w:proofErr w:type="spellStart"/>
      <w:r>
        <w:t>ig</w:t>
      </w:r>
      <w:proofErr w:type="spellEnd"/>
      <w:r>
        <w:t xml:space="preserve"> leh</w:t>
      </w:r>
      <w:r w:rsidR="00537453">
        <w:t>e</w:t>
      </w:r>
      <w:r>
        <w:t>t számolni azzal, hogy még a tömeg lényeges mozgást végez</w:t>
      </w:r>
      <w:r w:rsidR="001A35FD">
        <w:t>.</w:t>
      </w:r>
    </w:p>
    <w:p w14:paraId="28912499" w14:textId="77777777" w:rsidR="001A35FD" w:rsidRDefault="001A35FD" w:rsidP="00D02E26">
      <w:pPr>
        <w:pStyle w:val="Kp"/>
      </w:pPr>
      <w:r w:rsidRPr="001A35FD">
        <w:rPr>
          <w:noProof/>
        </w:rPr>
        <w:lastRenderedPageBreak/>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fldSimple w:instr=" SEQ ábra \* ARABIC ">
        <w:r w:rsidR="00BF0643">
          <w:rPr>
            <w:noProof/>
          </w:rPr>
          <w:t>7</w:t>
        </w:r>
      </w:fldSimple>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proofErr w:type="gramStart"/>
      <w:r w:rsidR="00537453">
        <w:t>például</w:t>
      </w:r>
      <w:proofErr w:type="gramEnd"/>
      <w:r w:rsidR="00537453">
        <w:t xml:space="preserve">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0" w:name="_Toc121235432"/>
      <w:r>
        <w:t>Vészhelyzet kezelése</w:t>
      </w:r>
      <w:bookmarkEnd w:id="20"/>
    </w:p>
    <w:p w14:paraId="788DF29A" w14:textId="01CDEF70"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1A2A37">
        <w:t>ki lehet</w:t>
      </w:r>
      <w:r w:rsidR="00985F06">
        <w:t xml:space="preserve">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fogja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w:t>
      </w:r>
      <w:proofErr w:type="spellStart"/>
      <w:r w:rsidR="00985F06">
        <w:t>törjön</w:t>
      </w:r>
      <w:proofErr w:type="spellEnd"/>
      <w:r w:rsidR="00985F06">
        <w:t xml:space="preserve"> ki az egész épületben.</w:t>
      </w:r>
    </w:p>
    <w:p w14:paraId="11A2E88C" w14:textId="77777777" w:rsidR="00F9225B" w:rsidRDefault="00F9225B" w:rsidP="00D02E26">
      <w:pPr>
        <w:pStyle w:val="Kp"/>
      </w:pPr>
      <w:r w:rsidRPr="00F9225B">
        <w:rPr>
          <w:noProof/>
        </w:rPr>
        <w:lastRenderedPageBreak/>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fldSimple w:instr=" SEQ ábra \* ARABIC ">
        <w:r w:rsidR="00BF0643">
          <w:rPr>
            <w:noProof/>
          </w:rPr>
          <w:t>8</w:t>
        </w:r>
      </w:fldSimple>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2BCB3A21" w:rsidR="00985F06" w:rsidRDefault="00985F06" w:rsidP="00985F06">
      <w:r>
        <w:t>Fontos tényező az is, hogy az emberek a mozgásuk közben</w:t>
      </w:r>
      <w:r w:rsidR="007303B1">
        <w:t>,</w:t>
      </w:r>
      <w:r>
        <w:t xml:space="preserve"> ha befordulnak egy sarkon, akkor nem ismerik a sarkon túli környezetet, továbbá a sarokhoz közeledve sebességük le is csökken.</w:t>
      </w:r>
      <w:r w:rsidR="00037481">
        <w:t xml:space="preserve"> </w:t>
      </w:r>
      <w:r>
        <w:t xml:space="preserve">Ennek megoldása komplex feladat, és csak próbálkozást teszek a programomban ennek </w:t>
      </w:r>
      <w:proofErr w:type="gramStart"/>
      <w:r>
        <w:t>figyelembe vételére</w:t>
      </w:r>
      <w:proofErr w:type="gramEnd"/>
      <w:r>
        <w:t>.</w:t>
      </w:r>
    </w:p>
    <w:p w14:paraId="7EFA7F5D" w14:textId="043801C7" w:rsidR="008A3762" w:rsidRDefault="004B4168" w:rsidP="005244B3">
      <w:pPr>
        <w:pStyle w:val="Cmsor3"/>
      </w:pPr>
      <w:bookmarkStart w:id="21" w:name="_Toc121235433"/>
      <w:r>
        <w:t>Az i</w:t>
      </w:r>
      <w:r w:rsidR="00F9225B">
        <w:t>rodalomkutatás eredménye</w:t>
      </w:r>
      <w:bookmarkEnd w:id="21"/>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xml:space="preserve">, vagy </w:t>
      </w:r>
      <w:r>
        <w:lastRenderedPageBreak/>
        <w:t>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2" w:name="_Toc121235434"/>
      <w:r>
        <w:lastRenderedPageBreak/>
        <w:t>Saját munka bemutatása</w:t>
      </w:r>
      <w:bookmarkEnd w:id="22"/>
    </w:p>
    <w:p w14:paraId="3042F028" w14:textId="1D863F58" w:rsidR="00C336D7" w:rsidRPr="00C336D7" w:rsidRDefault="00A22A5D" w:rsidP="00C336D7">
      <w:r>
        <w:t>Egy program elkészítésénél első lépésként specifikálni kell az elvárt működését</w:t>
      </w:r>
      <w:r w:rsidR="007303B1">
        <w:t>,</w:t>
      </w:r>
      <w:r>
        <w:t xml:space="preserve"> majd ezt követi a megtervezése és lefejlesztése. Elő kívánom segít</w:t>
      </w:r>
      <w:r w:rsidR="007303B1">
        <w:t>en</w:t>
      </w:r>
      <w:r>
        <w:t>i</w:t>
      </w:r>
      <w:r w:rsidR="00C336D7">
        <w:t xml:space="preserve">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w:t>
      </w:r>
      <w:r w:rsidR="007303B1">
        <w:t>fejleszteni</w:t>
      </w:r>
      <w:r w:rsidR="00C336D7">
        <w:t>. Ennek első lépése, hogy specifikációt készítsek. Azaz írjam le, mit kell tudnia majd a program</w:t>
      </w:r>
      <w:r w:rsidR="00147034">
        <w:t>omnak, mit kell megvalósítanom a tervezés során.</w:t>
      </w:r>
    </w:p>
    <w:p w14:paraId="4990E621" w14:textId="57C1AC9C" w:rsidR="008A3762" w:rsidRDefault="00037481" w:rsidP="009A4F72">
      <w:pPr>
        <w:pStyle w:val="Cmsor2"/>
      </w:pPr>
      <w:bookmarkStart w:id="23" w:name="_Toc121235435"/>
      <w:r>
        <w:t>A program elvárt működése</w:t>
      </w:r>
      <w:bookmarkEnd w:id="23"/>
    </w:p>
    <w:p w14:paraId="4F98E4C3" w14:textId="02422C9F"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w:t>
      </w:r>
      <w:r w:rsidR="00A22A5D">
        <w:t xml:space="preserve"> és tilos váratlanul leállnia</w:t>
      </w:r>
      <w:r>
        <w:t xml:space="preserve"> vagy a külső beavatkozás</w:t>
      </w:r>
      <w:r w:rsidR="00A22A5D">
        <w:t>ok</w:t>
      </w:r>
      <w:r>
        <w:t>ra nem reagálnia. Alapvető követelmény egy programnál, hogy megbíz</w:t>
      </w:r>
      <w:r w:rsidR="00903B60">
        <w:t>h</w:t>
      </w:r>
      <w:r>
        <w:t xml:space="preserve">ató legyen a működése, de mint követelmény, fontos megemlíteni. </w:t>
      </w:r>
    </w:p>
    <w:p w14:paraId="258D3CDB" w14:textId="7F628300"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w:t>
      </w:r>
      <w:r w:rsidR="00A22A5D">
        <w:t xml:space="preserve">ja be, hogy az adatokat szemmel könnyen felfoghatóan </w:t>
      </w:r>
      <w:r w:rsidR="00F97B98">
        <w:t>ábrázolja. Lehessen különböző paraméterű, például különböző szélességű és sebességű embereket h</w:t>
      </w:r>
      <w:r w:rsidR="00A22A5D">
        <w:t>asználni, de elegendő csak</w:t>
      </w:r>
      <w:r w:rsidR="00F97B98">
        <w:t xml:space="preserve"> valós helyzetekre felkészíteni a szimulációt. Nem kell dolgoznia váratlan eseményekkel, min</w:t>
      </w:r>
      <w:r w:rsidR="00A22A5D">
        <w:t>t hogy kidől egy fal a helyéről</w:t>
      </w:r>
      <w:r w:rsidR="00F97B98">
        <w:t xml:space="preserve"> és elállja az utat, ahogy az egyetemen rohanó emberekkel sem.</w:t>
      </w:r>
      <w:r w:rsidR="00A478F3">
        <w:t xml:space="preserve"> Legyen szempont a program hatékonysága is.</w:t>
      </w:r>
    </w:p>
    <w:p w14:paraId="2312D4E2" w14:textId="74A85BE9" w:rsidR="008A3762" w:rsidRDefault="00903C3D" w:rsidP="009A4F72">
      <w:pPr>
        <w:pStyle w:val="Cmsor2"/>
      </w:pPr>
      <w:bookmarkStart w:id="24" w:name="_Toc121235436"/>
      <w:r>
        <w:lastRenderedPageBreak/>
        <w:t>Emberek ütközésének elkerülése</w:t>
      </w:r>
      <w:bookmarkEnd w:id="24"/>
    </w:p>
    <w:p w14:paraId="17E5F6C3" w14:textId="3573577D" w:rsidR="008A3762" w:rsidRDefault="00A478F3" w:rsidP="008A3762">
      <w:r>
        <w:t>A valósághű szimuláció megalkotása nehéz feladat. Hatékony megoldást tal</w:t>
      </w:r>
      <w:r w:rsidR="00A22A5D">
        <w:t>álni rá még bonyolultabb. A feladatot jobban át kívántam látni</w:t>
      </w:r>
      <w:r>
        <w:t xml:space="preserve"> saját magam </w:t>
      </w:r>
      <w:r w:rsidR="00A22A5D">
        <w:t>is, nem csak papíron olvasott tapasztalatokra alapozni a programomat. E</w:t>
      </w:r>
      <w:r>
        <w:t>lőször egy szűkebb problémakört kívántam megoldani, és ehhez egy</w:t>
      </w:r>
      <w:r w:rsidR="004617EB">
        <w:t xml:space="preserve"> megkötésekkel</w:t>
      </w:r>
      <w:r>
        <w:t xml:space="preserve"> </w:t>
      </w:r>
      <w:r w:rsidR="004617EB">
        <w:t>megalkotott környezetben dolgoztam.</w:t>
      </w:r>
    </w:p>
    <w:p w14:paraId="196CDA6F" w14:textId="04C2825C"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w:t>
      </w:r>
      <w:r w:rsidR="00A22A5D">
        <w:t xml:space="preserve"> A*</w:t>
      </w:r>
      <w:r>
        <w:t xml:space="preserve"> algoritmus csak a legrövidebb útvonalat biztosítja. Nem számol azzal, hogy az adott útvonalon hányan kívánnak szintén </w:t>
      </w:r>
      <w:proofErr w:type="spellStart"/>
      <w:r>
        <w:t>végighaladni</w:t>
      </w:r>
      <w:proofErr w:type="spellEnd"/>
      <w:r>
        <w:t xml:space="preserve">. </w:t>
      </w:r>
      <w:r w:rsidR="00A22A5D">
        <w:t>Az esetleges</w:t>
      </w:r>
      <w:r>
        <w:t xml:space="preserve"> szembe fogalommal is </w:t>
      </w:r>
      <w:r w:rsidR="00A22A5D">
        <w:t>számolnia</w:t>
      </w:r>
      <w:r>
        <w:t xml:space="preserve"> kellene a programnak, </w:t>
      </w:r>
      <w:proofErr w:type="gramStart"/>
      <w:r>
        <w:t>továbbá</w:t>
      </w:r>
      <w:proofErr w:type="gramEnd"/>
      <w:r>
        <w:t xml:space="preserve"> </w:t>
      </w:r>
      <w:r w:rsidR="00A22A5D">
        <w:t>hogy ezt</w:t>
      </w:r>
      <w:r>
        <w:t xml:space="preserve"> milyen szinten kell figyelembe venni.</w:t>
      </w:r>
    </w:p>
    <w:p w14:paraId="6E44F904" w14:textId="3D91E3AA" w:rsidR="004617EB" w:rsidRDefault="004617EB" w:rsidP="008A3762">
      <w:r>
        <w:t>Fontos, hogy inkonzisztens állapotba ne lépjen a szimuláci</w:t>
      </w:r>
      <w:r w:rsidR="00A22A5D">
        <w:t>ó sosem. Ne lógjon egyik ember se a másikba</w:t>
      </w:r>
      <w:r>
        <w:t xml:space="preserve">, és nem mozoghat át </w:t>
      </w:r>
      <w:r w:rsidR="00A22A5D">
        <w:t xml:space="preserve">ember kis időre sem </w:t>
      </w:r>
      <w:r>
        <w:t>falakon. Ez elengedhetetlen ahhoz,</w:t>
      </w:r>
      <w:r w:rsidR="00A22A5D">
        <w:t xml:space="preserve"> hogy</w:t>
      </w:r>
      <w:r>
        <w:t xml:space="preserve"> a valóságot minél jobban megközelítse a megoldásom. Ezért minden pillanatban bármi is történik, például torlódás alakul ki ajtóknál, nem szabad, hogy </w:t>
      </w:r>
      <w:r w:rsidR="009E32CB">
        <w:t>a figyelembe vett normák és forgalmi szituációk ezeket az alapvető szabályokat megszegjék</w:t>
      </w:r>
      <w:r>
        <w:t>.</w:t>
      </w:r>
    </w:p>
    <w:p w14:paraId="47124B58" w14:textId="0E0EC917" w:rsidR="00903B60" w:rsidRDefault="00903B60" w:rsidP="009A4F72">
      <w:pPr>
        <w:pStyle w:val="Cmsor2"/>
      </w:pPr>
      <w:bookmarkStart w:id="25" w:name="_Toc121235437"/>
      <w:r w:rsidRPr="00903B60">
        <w:t xml:space="preserve">Első program </w:t>
      </w:r>
      <w:proofErr w:type="spellStart"/>
      <w:r w:rsidR="0094148E">
        <w:t>korlátai</w:t>
      </w:r>
      <w:bookmarkEnd w:id="25"/>
      <w:proofErr w:type="spellEnd"/>
    </w:p>
    <w:p w14:paraId="33012805" w14:textId="6AC57DBF" w:rsidR="004617EB" w:rsidRDefault="004617EB" w:rsidP="008A3762">
      <w:r>
        <w:t xml:space="preserve">Az első programomat ennek a megoldására alkottam meg. </w:t>
      </w:r>
      <w:r w:rsidR="00C0443D">
        <w:t xml:space="preserve">Korlátozásokkal alkottam meg a szabályrendszerét, hogy fókuszálni tudjak a járókelők egymás </w:t>
      </w:r>
      <w:r w:rsidR="009E32CB">
        <w:t>kikerülésére</w:t>
      </w:r>
      <w:r w:rsidR="00C0443D">
        <w:t>. Az embereknek kiterjedésük volt ebben a megoldáso</w:t>
      </w:r>
      <w:r w:rsidR="009E32CB">
        <w:t xml:space="preserve">mban már, viszont mindenki </w:t>
      </w:r>
      <w:proofErr w:type="spellStart"/>
      <w:r w:rsidR="009E32CB">
        <w:t>egyenlős</w:t>
      </w:r>
      <w:proofErr w:type="spellEnd"/>
      <w:r w:rsidR="009E32CB">
        <w:t xml:space="preserve"> </w:t>
      </w:r>
      <w:r w:rsidR="00C0443D">
        <w:t xml:space="preserve">széles volt. A helyszínt lehetett tetszőlegesen </w:t>
      </w:r>
      <w:proofErr w:type="spellStart"/>
      <w:r w:rsidR="00C0443D">
        <w:t>paraméterezni</w:t>
      </w:r>
      <w:proofErr w:type="spellEnd"/>
      <w:r w:rsidR="00C0443D">
        <w:t xml:space="preserve">, statikus és mozgó falakat is le lehetett helyezni benne. Az embereknek csak egyszerű </w:t>
      </w:r>
      <w:proofErr w:type="spellStart"/>
      <w:r w:rsidR="00C0443D">
        <w:t>tehe</w:t>
      </w:r>
      <w:r w:rsidR="009E32CB">
        <w:t>ndőjük</w:t>
      </w:r>
      <w:proofErr w:type="spellEnd"/>
      <w:r w:rsidR="009E32CB">
        <w:t xml:space="preserve"> volt, el kellett jutniuk </w:t>
      </w:r>
      <w:r w:rsidR="00C0443D">
        <w:t xml:space="preserve">A pontból B pontba. </w:t>
      </w:r>
      <w:r w:rsidR="009E32CB">
        <w:t xml:space="preserve">A </w:t>
      </w:r>
      <w:r w:rsidR="00C0443D">
        <w:t>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25870244" w:rsidR="00C0443D" w:rsidRDefault="00C0443D" w:rsidP="008A3762">
      <w:r>
        <w:t xml:space="preserve">Mivel minden ember vagy </w:t>
      </w:r>
      <w:r w:rsidR="007D0529">
        <w:t>az egyik</w:t>
      </w:r>
      <w:r>
        <w:t xml:space="preserve"> mezőn áll, vagy egy másikon, így a programomban egy ütemezőt alkottam meg. Az ütemezőt arra alkalmaztam, hogy az </w:t>
      </w:r>
      <w:r>
        <w:lastRenderedPageBreak/>
        <w:t>eseményeket pillanatokra osszam. Ennek okán az kifejleszt</w:t>
      </w:r>
      <w:r w:rsidR="007D0529">
        <w:t>ett algoritmusok olyan útvonalakat</w:t>
      </w:r>
      <w:r w:rsidR="00F66F48">
        <w:t xml:space="preserve"> adnak</w:t>
      </w:r>
      <w:r>
        <w:t xml:space="preserve"> vissza, amelyek </w:t>
      </w:r>
      <w:r w:rsidR="00F66F48">
        <w:t xml:space="preserve">olyan </w:t>
      </w:r>
      <w:r>
        <w:t>kezdő és végpontok listájából álltak</w:t>
      </w:r>
      <w:r w:rsidR="007D0529">
        <w:t xml:space="preserve">, </w:t>
      </w:r>
      <w:r w:rsidR="00903B60">
        <w:t>a</w:t>
      </w:r>
      <w:r w:rsidR="007D0529">
        <w:t>melyekhez egy</w:t>
      </w:r>
      <w:r w:rsidR="00F66F48">
        <w:t xml:space="preserve"> időpillanat is társítva lépésenként</w:t>
      </w:r>
      <w:r w:rsidR="007D0529">
        <w:t>.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480BE589" w:rsidR="007D0529" w:rsidRDefault="007D0529" w:rsidP="008A3762">
      <w:r>
        <w:t>Sok probléma van azzal, hogy a többi résztvevőre</w:t>
      </w:r>
      <w:r w:rsidR="00903B60">
        <w:t xml:space="preserve"> is figyelemmel</w:t>
      </w:r>
      <w:r w:rsidR="001A2A37">
        <w:t xml:space="preserve"> legyenek</w:t>
      </w:r>
      <w:r>
        <w:t>.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w:t>
      </w:r>
      <w:proofErr w:type="gramStart"/>
      <w:r>
        <w:t>engedjem</w:t>
      </w:r>
      <w:proofErr w:type="gramEnd"/>
      <w:r w:rsidR="0094148E">
        <w:t xml:space="preserve"> hogy dolgozni</w:t>
      </w:r>
      <w:r>
        <w:t>. Tudhat-e mindenről, láthat-e a jövőbe, vagy csak a közvetlen környezetéből megszer</w:t>
      </w:r>
      <w:r w:rsidR="00903C3D">
        <w:t>e</w:t>
      </w:r>
      <w:r w:rsidR="0094148E">
        <w:t>zhető információval dolgozhat</w:t>
      </w:r>
      <w:r w:rsidR="00903C3D">
        <w:t xml:space="preserve">.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2022EE2" w:rsidR="00903C3D" w:rsidRDefault="00903C3D" w:rsidP="00903C3D">
      <w:r>
        <w:t xml:space="preserve">Minden információ tudatában </w:t>
      </w:r>
      <w:r w:rsidR="0094148E">
        <w:t xml:space="preserve">elég </w:t>
      </w:r>
      <w:r>
        <w:t xml:space="preserve">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46024A1D" w:rsidR="00463BC0" w:rsidRDefault="0094148E" w:rsidP="00903B60">
      <w:pPr>
        <w:pStyle w:val="Cmsor3"/>
      </w:pPr>
      <w:bookmarkStart w:id="26" w:name="_Toc121235438"/>
      <w:r>
        <w:t>Mezők összeszervezése</w:t>
      </w:r>
      <w:bookmarkEnd w:id="26"/>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w:t>
      </w:r>
      <w:r w:rsidR="00F85655">
        <w:lastRenderedPageBreak/>
        <w:t xml:space="preserve">és nem kerül számítási időben lekérdezni a szomszédjait, hanem tudni lehet a mező adatai nélkül </w:t>
      </w:r>
      <w:r w:rsidR="00B4340F">
        <w:t>is őket</w:t>
      </w:r>
      <w:r w:rsidR="00F85655">
        <w:t>. Itt a terület széleire kellett figyelnem, hibás eredmény és a túlindexelés ellen.</w:t>
      </w:r>
    </w:p>
    <w:p w14:paraId="60E223CF" w14:textId="53933968" w:rsidR="0094148E" w:rsidRDefault="0094148E" w:rsidP="0094148E">
      <w:pPr>
        <w:pStyle w:val="Cmsor3"/>
      </w:pPr>
      <w:bookmarkStart w:id="27" w:name="_Toc121235439"/>
      <w:r>
        <w:t>Útvonal és mozgás megtervezése</w:t>
      </w:r>
      <w:bookmarkEnd w:id="27"/>
    </w:p>
    <w:p w14:paraId="45D997DA" w14:textId="1B9F913B"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létrehozásánál kiszámítom az útvonalukat, és a k</w:t>
      </w:r>
      <w:r w:rsidR="0094148E">
        <w:t>ezdeti pozícióból kiindulva ezek láncolatán</w:t>
      </w:r>
      <w:r>
        <w:t xml:space="preserve">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élszomszédos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m:r>
              <w:rPr>
                <w:rFonts w:ascii="Cambria Math" w:hAnsi="Cambria Math"/>
              </w:rPr>
              <m:t>2</m:t>
            </m:r>
          </m:e>
        </m:rad>
      </m:oMath>
      <w:r w:rsidR="00B93428">
        <w:t xml:space="preserve">  időegység</w:t>
      </w:r>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8" w:name="_Toc121235440"/>
      <w:r>
        <w:t>Időegység nagyságának megválasztása</w:t>
      </w:r>
      <w:bookmarkEnd w:id="28"/>
    </w:p>
    <w:p w14:paraId="124822F3" w14:textId="520F1596" w:rsidR="00B93428" w:rsidRDefault="00311128" w:rsidP="00463BC0">
      <w:r>
        <w:t xml:space="preserve">A három megoldás közül a végső választást az az információ segítette elő, hogy ha egy ember a négyzethálón, csak </w:t>
      </w:r>
      <w:r w:rsidR="00B4340F">
        <w:t>él</w:t>
      </w:r>
      <w:r>
        <w:t xml:space="preserve">szomszédokra, vagy átlósan léphet, mint a sakkban a király, akkor száz időegység alatt nem egy száz időegység alatt megtehető távolságnak megfelelő sugarú, négyzetekből álló „kör” valamely </w:t>
      </w:r>
      <w:r w:rsidR="006974E7">
        <w:t>mezőjére</w:t>
      </w:r>
      <w:r>
        <w:t xml:space="preserve"> lehet eljutni. Az átlós és a szomszédos lépés </w:t>
      </w:r>
      <w:r w:rsidR="006974E7">
        <w:t xml:space="preserve">időszükséglet szerinti </w:t>
      </w:r>
      <w:r>
        <w:t>arányának függvényében</w:t>
      </w:r>
      <w:r w:rsidR="00B4340F">
        <w:t xml:space="preserve"> más-más al</w:t>
      </w:r>
      <w:r w:rsidR="00696476">
        <w:t>a</w:t>
      </w:r>
      <w:r w:rsidR="001A2A37">
        <w:t>kzatot ad</w:t>
      </w:r>
      <w:r w:rsidR="00B4340F">
        <w:t xml:space="preserve"> bejárható térként. Ha</w:t>
      </w:r>
      <w:r>
        <w:t xml:space="preserve"> ez az </w:t>
      </w:r>
      <w:r w:rsidR="00B4340F">
        <w:t>arány</w:t>
      </w:r>
      <w:r>
        <w:t xml:space="preserve"> 1 és 2 között található, akkor egy nyolcszöget </w:t>
      </w:r>
      <w:r w:rsidR="001A2A37">
        <w:t>ad</w:t>
      </w:r>
      <w:r>
        <w:t xml:space="preserve"> eredményül. Ezen nyolcszög csúcsai a következők</w:t>
      </w:r>
      <w:r w:rsidR="00B4340F">
        <w:t>. A</w:t>
      </w:r>
      <w:r>
        <w:t xml:space="preserve"> négy főégtájban száz időegységnyit halad élszomszédos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w:t>
      </w:r>
      <w:r w:rsidR="006974E7">
        <w:lastRenderedPageBreak/>
        <w:t>kezdeti mezőről a király, és ezek a</w:t>
      </w:r>
      <w:r w:rsidR="00B4340F">
        <w:t xml:space="preserve"> mező</w:t>
      </w:r>
      <w:r w:rsidR="006974E7">
        <w:t>k, mint csúcsai a síkidomnak</w:t>
      </w:r>
      <w:r w:rsidR="00B4340F">
        <w:t xml:space="preserve"> alkotják a nyolcszöget</w:t>
      </w:r>
      <w:r>
        <w:t xml:space="preserve">. </w:t>
      </w:r>
      <w:r w:rsidR="006974E7">
        <w:t>A</w:t>
      </w:r>
      <w:r w:rsidR="008D2C49">
        <w:t xml:space="preserve"> nyolcszög alak azzal magyarázható, hogy a nyolc irányon kívül nem lehet más pontját a körnek elérni</w:t>
      </w:r>
      <w:r w:rsidR="00B4340F">
        <w:t xml:space="preserve"> egyenes vonalú mozgással</w:t>
      </w:r>
      <w:r w:rsidR="006974E7">
        <w:t>, csak</w:t>
      </w:r>
      <w:r w:rsidR="008D2C49">
        <w:t xml:space="preserve"> </w:t>
      </w:r>
      <w:r w:rsidR="006974E7">
        <w:t>t</w:t>
      </w:r>
      <w:r w:rsidR="008D2C49">
        <w:t>örtvonalat leíró mozgással</w:t>
      </w:r>
      <w:r w:rsidR="006974E7">
        <w:t>. Ez esetben a király</w:t>
      </w:r>
      <w:r w:rsidR="008D2C49">
        <w:t xml:space="preserve"> több utat tesz meg, mint légtávolságban nézve az út végére, ezzel a kör alakja torzul és egy nyolcszöggé alakul.</w:t>
      </w:r>
    </w:p>
    <w:p w14:paraId="46140ABB" w14:textId="5DC93036"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mint az élszomszédos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w:t>
      </w:r>
      <w:r w:rsidR="006974E7">
        <w:t xml:space="preserve"> egy</w:t>
      </w:r>
      <w:r w:rsidR="00B4340F">
        <w:t xml:space="preserve"> adott időn belül</w:t>
      </w:r>
      <w:r w:rsidR="006974E7">
        <w:t>. A</w:t>
      </w:r>
      <w:r>
        <w:t xml:space="preserve"> részletes, például 10.000-es időfelbontásról, ahol 10.000 időegységbe kerül egy </w:t>
      </w:r>
      <w:r w:rsidR="00BC1DE3">
        <w:t>él</w:t>
      </w:r>
      <w:r>
        <w:t>szomszédos mezőre áthaladni, és 14.142 időegységbe kerül egy átlós mezőre történő átmozgás</w:t>
      </w:r>
      <w:r w:rsidR="00BC1DE3">
        <w:t>, n</w:t>
      </w:r>
      <w:r>
        <w:t xml:space="preserve">agyságrendekkel </w:t>
      </w:r>
      <w:r w:rsidR="006974E7">
        <w:t>több ideig futna az algoritmus, de szemmel l</w:t>
      </w:r>
      <w:r w:rsidR="00BC1DE3">
        <w:t>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w:t>
      </w:r>
      <w:r w:rsidR="006974E7">
        <w:t>zomszédos mező, amire át kívánna</w:t>
      </w:r>
      <w:r w:rsidR="004176AB">
        <w:t>k haladni a cél érdekében. Ezért egy kisebb, 10x10-es négyzethálón keresztbe áthaladni, még ha csak kis forgalom van 1.4 millió időpillanatot át kell</w:t>
      </w:r>
      <w:r w:rsidR="00E4417C">
        <w:t>ene</w:t>
      </w:r>
      <w:r w:rsidR="004176AB">
        <w:t xml:space="preserve"> vizsgálni</w:t>
      </w:r>
      <w:r w:rsidR="00E00B8B">
        <w:t>uk</w:t>
      </w:r>
      <w:r w:rsidR="004176AB">
        <w:t xml:space="preserve">.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 xml:space="preserve">tját, akkor </w:t>
      </w:r>
      <w:r w:rsidR="00E00B8B">
        <w:t>várakoznia kell</w:t>
      </w:r>
      <w:r w:rsidR="00BC1DE3">
        <w:t xml:space="preserve"> vagy alternatív útvonalat kell kiszámítani</w:t>
      </w:r>
      <w:r w:rsidR="00E00B8B">
        <w:t>a</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E00B8B">
        <w:t>a</w:t>
      </w:r>
      <w:r w:rsidR="00BC1DE3">
        <w:t>, vagy egy statikus falra</w:t>
      </w:r>
      <w:r w:rsidR="00E00B8B">
        <w:t xml:space="preserve"> kell várni</w:t>
      </w:r>
      <w:r w:rsidR="00BC1DE3">
        <w:t xml:space="preserve"> a szimuláció végéig</w:t>
      </w:r>
      <w:r w:rsidR="004176AB">
        <w:t>.</w:t>
      </w:r>
      <w:r w:rsidR="00E4417C">
        <w:t xml:space="preserve"> Ekkor a többi embertől</w:t>
      </w:r>
      <w:r w:rsidR="00BC1DE3">
        <w:t xml:space="preserve"> vagy faltól</w:t>
      </w:r>
      <w:r w:rsidR="00E4417C">
        <w:t xml:space="preserve"> tudná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élszomszédos mezőre való áthaladás időszükségét. Hogy pontos legyen viszonylag a végeredmény, fontos, hogy az átlós lépés időigényét ne kerekítsem sokat. Ez a gondolat szülte a 0.2-es időegységgel dolgozó megoldást, hogy mind az 1, mind az 1.4 egész </w:t>
      </w:r>
      <w:r w:rsidR="0005092C">
        <w:lastRenderedPageBreak/>
        <w:t>számú többszöröse legyen. Egy ennek egy változata az</w:t>
      </w:r>
      <w:r w:rsidR="00BC1DE3">
        <w:t xml:space="preserve"> az, hogy</w:t>
      </w:r>
      <w:r w:rsidR="0005092C">
        <w:t xml:space="preserve"> 5 időegységbe kerül az élszomszédos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kívántam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29" w:name="_Toc121235441"/>
      <w:r>
        <w:t>Időpillanatonként állapotképek</w:t>
      </w:r>
      <w:bookmarkEnd w:id="29"/>
    </w:p>
    <w:p w14:paraId="63C41674" w14:textId="391578FB"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w:t>
      </w:r>
      <w:r w:rsidR="0065566A">
        <w:t xml:space="preserve"> útvonal kiszámítása után nem</w:t>
      </w:r>
      <w:r>
        <w:t xml:space="preserve"> foglalkozom</w:t>
      </w:r>
      <w:r w:rsidR="0065566A">
        <w:t xml:space="preserve"> tovább</w:t>
      </w:r>
      <w:r>
        <w:t xml:space="preserve"> az </w:t>
      </w:r>
      <w:r w:rsidR="0065566A">
        <w:t>adott járókelővel</w:t>
      </w:r>
      <w:r>
        <w:t xml:space="preserve">, így már csak a megjelenítésnél </w:t>
      </w:r>
      <w:r w:rsidR="0065566A">
        <w:t>használtam fel újra az útvonalát</w:t>
      </w:r>
      <w:r>
        <w:t xml:space="preserve">, amelynél segítség volt </w:t>
      </w:r>
      <w:r w:rsidR="0065566A">
        <w:t>a várakozást is eltárolni.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w:t>
      </w:r>
      <w:proofErr w:type="spellStart"/>
      <w:r>
        <w:t>mezőnként</w:t>
      </w:r>
      <w:proofErr w:type="spellEnd"/>
      <w:r>
        <w:t xml:space="preserve">,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w:t>
      </w:r>
      <w:proofErr w:type="spellStart"/>
      <w:r>
        <w:t>mezőnként</w:t>
      </w:r>
      <w:proofErr w:type="spellEnd"/>
      <w:r>
        <w:t xml:space="preserve"> eltárolom mind a 3x3 igaz agy hamis </w:t>
      </w:r>
      <w:r>
        <w:lastRenderedPageBreak/>
        <w:t xml:space="preserve">értéket. Ez 27.000 </w:t>
      </w:r>
      <w:proofErr w:type="spellStart"/>
      <w:r>
        <w:t>bool</w:t>
      </w:r>
      <w:proofErr w:type="spellEnd"/>
      <w:r w:rsidR="0035473A">
        <w:t xml:space="preserve"> (igaz/hamis)</w:t>
      </w:r>
      <w:r>
        <w:t xml:space="preserve"> típusú érték, ami 27 kB</w:t>
      </w:r>
      <w:r w:rsidR="008F1EF0">
        <w:t xml:space="preserve"> (</w:t>
      </w:r>
      <w:proofErr w:type="spellStart"/>
      <w:r w:rsidR="008F1EF0">
        <w:t>kilóbájt</w:t>
      </w:r>
      <w:proofErr w:type="spellEnd"/>
      <w:r w:rsidR="008F1EF0">
        <w:t>)</w:t>
      </w:r>
      <w:r>
        <w:t xml:space="preserve"> memóriát foglal le, </w:t>
      </w:r>
      <w:r w:rsidR="0035473A">
        <w:t xml:space="preserve">és ez </w:t>
      </w:r>
      <w:r>
        <w:t xml:space="preserve">csak a nyers adat. Sajnos a pálya méretével,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w:t>
      </w:r>
      <w:proofErr w:type="spellStart"/>
      <w:r w:rsidR="00AD20C1">
        <w:t>temérdeknyi</w:t>
      </w:r>
      <w:proofErr w:type="spellEnd"/>
      <w:r w:rsidR="00AD20C1">
        <w:t xml:space="preserve">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0" w:name="_Toc121235442"/>
      <w:r>
        <w:t>Falak a játéktérben</w:t>
      </w:r>
      <w:bookmarkEnd w:id="30"/>
    </w:p>
    <w:p w14:paraId="4D3A0402" w14:textId="0FE73857" w:rsidR="00AD20C1" w:rsidRDefault="00AD20C1" w:rsidP="00463BC0">
      <w:r>
        <w:t>A falak olyanok</w:t>
      </w:r>
      <w:r w:rsidR="0035473A">
        <w:t>,</w:t>
      </w:r>
      <w:r>
        <w:t xml:space="preserve"> mint az emberek, tudnak akár mozogni is, </w:t>
      </w:r>
      <w:proofErr w:type="gramStart"/>
      <w:r>
        <w:t>például</w:t>
      </w:r>
      <w:proofErr w:type="gramEnd"/>
      <w:r>
        <w:t xml:space="preserve">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w:t>
      </w:r>
      <w:r w:rsidR="00071F25">
        <w:t xml:space="preserve">erekített oszlopok több tiltást </w:t>
      </w:r>
      <w:r>
        <w:t xml:space="preserve">eszközölnek, ugyanis az élszomszédos mezők </w:t>
      </w:r>
      <w:r w:rsidR="00FF1112">
        <w:t xml:space="preserve">feléjük irányuló </w:t>
      </w:r>
      <w:r>
        <w:t>két átlós mozgását is letiltják külön, mi</w:t>
      </w:r>
      <w:r w:rsidR="00FF1112">
        <w:t>nden időpillanatra. Ezt lehet úgy tekinteni, mintha egy lenyomatot hagyna a fal a játéktérnek a pillanatképein. A dinamikus lekerekített falaknak, és az embereknek ezen lenyomatai viszont nem triviálisak. Ezen tiltó lenyomatai összefügg</w:t>
      </w:r>
      <w:r w:rsidR="0035473A">
        <w:t>e</w:t>
      </w:r>
      <w:r w:rsidR="00FF1112">
        <w:t xml:space="preserve">nek az emberek szélességével. Ha túl </w:t>
      </w:r>
      <w:proofErr w:type="spellStart"/>
      <w:r w:rsidR="00FF1112">
        <w:t>hatalmasak</w:t>
      </w:r>
      <w:proofErr w:type="spellEnd"/>
      <w:r w:rsidR="00FF1112">
        <w:t xml:space="preserve">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31" w:name="_Toc121235443"/>
      <w:r>
        <w:lastRenderedPageBreak/>
        <w:t>Ütközések elkerülésének megvalósítása</w:t>
      </w:r>
      <w:bookmarkEnd w:id="31"/>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5BEDE57A" w:rsidR="00E0775E" w:rsidRDefault="00CA03AE" w:rsidP="00463BC0">
      <w:r>
        <w:t>A 9.</w:t>
      </w:r>
      <w:r w:rsidR="00E0775E">
        <w:t xml:space="preserve"> ábrán az átlós mozgást, </w:t>
      </w:r>
      <w:proofErr w:type="gramStart"/>
      <w:r w:rsidR="00E0775E">
        <w:t>a vízszintes vagy függőleges áthaladást,</w:t>
      </w:r>
      <w:proofErr w:type="gramEnd"/>
      <w:r w:rsidR="00E0775E">
        <w:t xml:space="preserve"> és a várakozást mutatom be, hogy nekik milyen tiltólenyomatuk van</w:t>
      </w:r>
      <w:r w:rsidR="00F84FB3">
        <w:t xml:space="preserve"> a mozgás megkezdéséhez képest</w:t>
      </w:r>
      <w:r w:rsidR="00E0775E">
        <w:t xml:space="preserve"> egyes időpillanatokban.</w:t>
      </w:r>
    </w:p>
    <w:p w14:paraId="503D1339" w14:textId="12887D34" w:rsidR="00CA03AE" w:rsidRDefault="00D605C6" w:rsidP="00D02E26">
      <w:pPr>
        <w:pStyle w:val="Kp"/>
      </w:pPr>
      <w:r>
        <w:rPr>
          <w:noProof/>
          <w:lang w:eastAsia="hu-HU"/>
        </w:rPr>
        <w:drawing>
          <wp:inline distT="0" distB="0" distL="0" distR="0" wp14:anchorId="6687348A" wp14:editId="134328FF">
            <wp:extent cx="5401310" cy="3072765"/>
            <wp:effectExtent l="0" t="0" r="889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52175DFB" w14:textId="28A0969B" w:rsidR="00CA03AE" w:rsidRDefault="00CA03AE" w:rsidP="00CA03AE">
      <w:pPr>
        <w:pStyle w:val="Kpalrs"/>
      </w:pPr>
      <w:fldSimple w:instr=" SEQ ábra \* ARABIC ">
        <w:r w:rsidR="00BF0643">
          <w:rPr>
            <w:noProof/>
          </w:rPr>
          <w:t>9</w:t>
        </w:r>
      </w:fldSimple>
      <w:r>
        <w:t>. ábra Tiltólenyomatok adott időpillanatban adott irányú mozgás esetén</w:t>
      </w:r>
    </w:p>
    <w:p w14:paraId="1395214A" w14:textId="00FBA030" w:rsidR="00E0775E" w:rsidRDefault="009136DA" w:rsidP="00463BC0">
      <w:r>
        <w:t xml:space="preserve">Az ábrán az látható, hogy a különböző mozgások során a mozgás megkezdésének időpillanatát megelőzően és követően mely mezők mely irányait tiltja le </w:t>
      </w:r>
      <w:r>
        <w:lastRenderedPageBreak/>
        <w:t>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2" w:name="_Toc121235444"/>
      <w:r>
        <w:t>Útvonalkereső algoritmus megalkotás</w:t>
      </w:r>
      <w:bookmarkEnd w:id="32"/>
    </w:p>
    <w:p w14:paraId="7626843D" w14:textId="4D1ABF14" w:rsidR="00CB0E8A" w:rsidRDefault="00314D1A" w:rsidP="00463BC0">
      <w:r>
        <w:t>Az útvonal</w:t>
      </w:r>
      <w:r w:rsidR="00CB0E8A">
        <w:t>kereső algoritmus</w:t>
      </w:r>
      <w:r>
        <w:t>,</w:t>
      </w:r>
      <w:r w:rsidR="00CB0E8A">
        <w:t xml:space="preserve"> amit itt használtam, az az A* tovább gondolt változata. Az A* egy gráffal dolgozik, viszont itt időpillanatonként van egy</w:t>
      </w:r>
      <w:r w:rsidR="00F84FB3">
        <w:t>-egy külön</w:t>
      </w:r>
      <w:r w:rsidR="00CB0E8A">
        <w:t xml:space="preserve"> gráf, azaz akár több száz gráffal kell dolgoznia</w:t>
      </w:r>
      <w:r w:rsidR="00F84FB3">
        <w:t xml:space="preserve"> egy útvonal kiszámítása során</w:t>
      </w:r>
      <w:r w:rsidR="00CB0E8A">
        <w:t xml:space="preserve">. </w:t>
      </w:r>
      <w:r w:rsidR="00F84FB3">
        <w:t>A</w:t>
      </w:r>
      <w:r w:rsidR="00CB0E8A">
        <w:t xml:space="preserve"> </w:t>
      </w:r>
      <w:r w:rsidR="00F84FB3">
        <w:t>szomszédságok</w:t>
      </w:r>
      <w:r w:rsidR="00CB0E8A">
        <w:t xml:space="preserve"> nem mindig ugyan azok a</w:t>
      </w:r>
      <w:r w:rsidR="00F84FB3">
        <w:t xml:space="preserve"> különböző időpillanatból leképzett</w:t>
      </w:r>
      <w:r w:rsidR="00CB0E8A">
        <w:t xml:space="preserve"> gráfban és az adott élek </w:t>
      </w:r>
      <w:proofErr w:type="spellStart"/>
      <w:r w:rsidR="00CB0E8A">
        <w:t>súlyozottak</w:t>
      </w:r>
      <w:proofErr w:type="spellEnd"/>
      <w:r w:rsidR="00CB0E8A">
        <w:t>.</w:t>
      </w:r>
      <w:r w:rsidR="00F84FB3">
        <w:t xml:space="preserve"> Megoldandó</w:t>
      </w:r>
      <w:r w:rsidR="00CB0E8A">
        <w:t xml:space="preserve"> probléma volt megoldani az A* algoritmushoz, hogy ha a játékteret gráfnak veszem, akkor van hurokél is benne, lehet </w:t>
      </w:r>
      <w:proofErr w:type="gramStart"/>
      <w:r w:rsidR="00CB0E8A">
        <w:t>egy helyben</w:t>
      </w:r>
      <w:proofErr w:type="gramEnd"/>
      <w:r w:rsidR="00CB0E8A">
        <w:t xml:space="preserve"> várakozni, továbbá lehet, hogy nem az egyhelyben állás segít a </w:t>
      </w:r>
      <w:r w:rsidR="00F84FB3">
        <w:t>tovább haladáson</w:t>
      </w:r>
      <w:r w:rsidR="00CB0E8A">
        <w:t xml:space="preserve">,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w:t>
      </w:r>
      <w:r w:rsidR="00071F25">
        <w:t>időben a legrövidebb utat adja</w:t>
      </w:r>
      <w:r w:rsidR="00CB0E8A">
        <w:t xml:space="preserve"> meg. Ettől a heurisztikát teljesen át kellett gondolnom és az algoritmus leállításának okát szintén.</w:t>
      </w:r>
    </w:p>
    <w:p w14:paraId="090F6599" w14:textId="713CA2B9" w:rsidR="00CB0E8A" w:rsidRDefault="00CB0E8A" w:rsidP="00463BC0">
      <w:r>
        <w:t>Az A*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A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lastRenderedPageBreak/>
        <w:t xml:space="preserve">A heurisztikában próbáltam a megoldást meglelni. </w:t>
      </w:r>
      <w:proofErr w:type="gramStart"/>
      <w:r>
        <w:t>Az emberek vagy az idő,</w:t>
      </w:r>
      <w:proofErr w:type="gramEnd"/>
      <w:r>
        <w:t xml:space="preserve">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re ezen</w:t>
      </w:r>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Ezzel valamivel közelebb került az algori</w:t>
      </w:r>
      <w:r w:rsidR="00C179DD">
        <w:t xml:space="preserve">tmus az időt alapul vevő megoldáshoz, viszont mégsem </w:t>
      </w:r>
      <w:proofErr w:type="spellStart"/>
      <w:r w:rsidR="00C179DD">
        <w:t>ragadt</w:t>
      </w:r>
      <w:proofErr w:type="spellEnd"/>
      <w:r w:rsidR="00C179DD">
        <w:t xml:space="preserve"> le a kezdő mező környékén. Ezen megoldás az eltelt idő és a megtett, illetve a becsült </w:t>
      </w:r>
      <w:proofErr w:type="spellStart"/>
      <w:r w:rsidR="00C179DD">
        <w:t>hátramaradt</w:t>
      </w:r>
      <w:proofErr w:type="spellEnd"/>
      <w:r w:rsidR="00C179DD">
        <w:t xml:space="preserve"> távolság összegével dolgozott, aminek eredménye működőképes szimuláció lett.</w:t>
      </w:r>
    </w:p>
    <w:p w14:paraId="6FCDD2F4" w14:textId="1DE5A510" w:rsidR="00696476" w:rsidRDefault="00696476" w:rsidP="00696476">
      <w:pPr>
        <w:pStyle w:val="Cmsor3"/>
      </w:pPr>
      <w:bookmarkStart w:id="33" w:name="_Toc121235445"/>
      <w:r>
        <w:t>Megmaradt problémák orvoslása</w:t>
      </w:r>
      <w:bookmarkEnd w:id="33"/>
    </w:p>
    <w:p w14:paraId="0157983C" w14:textId="33768FD5" w:rsidR="00C179DD" w:rsidRDefault="00C179DD" w:rsidP="00463BC0">
      <w:r>
        <w:t>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mezőinek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4" w:name="_Toc121235446"/>
      <w:r>
        <w:t>Első program eredménye</w:t>
      </w:r>
      <w:bookmarkEnd w:id="34"/>
    </w:p>
    <w:p w14:paraId="5EB3F0C9" w14:textId="370907B6" w:rsidR="00314D1A"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w:t>
      </w:r>
      <w:r w:rsidR="00314D1A">
        <w:t xml:space="preserve">gszüntetésével ez az állapottér </w:t>
      </w:r>
      <w:r w:rsidR="00314D1A">
        <w:lastRenderedPageBreak/>
        <w:t xml:space="preserve">nagyságrendekkel </w:t>
      </w:r>
      <w:r>
        <w:t>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r w:rsidR="00314D1A">
        <w:t xml:space="preserve"> </w:t>
      </w:r>
    </w:p>
    <w:p w14:paraId="7079A20A" w14:textId="054A3A12" w:rsidR="00314D1A" w:rsidRDefault="00314D1A" w:rsidP="00314D1A">
      <w:pPr>
        <w:pStyle w:val="Cmsor3"/>
      </w:pPr>
      <w:bookmarkStart w:id="35" w:name="_Toc121235447"/>
      <w:r>
        <w:t>Megalkotott program grafikus felülete</w:t>
      </w:r>
      <w:bookmarkEnd w:id="35"/>
    </w:p>
    <w:p w14:paraId="08590E05" w14:textId="324F39ED" w:rsidR="00903B60" w:rsidRDefault="00314D1A" w:rsidP="00463BC0">
      <w:r>
        <w:t>A megalkotott program grafikus felületét is véglegesítettem. Az emberek színes</w:t>
      </w:r>
      <w:r w:rsidR="00071F25">
        <w:t xml:space="preserve"> körök</w:t>
      </w:r>
      <w:r w:rsidR="0000445A">
        <w:t>,</w:t>
      </w:r>
      <w:r>
        <w:t xml:space="preserve"> akik a színüknek megfelelő sarokba hala</w:t>
      </w:r>
      <w:r w:rsidR="0000445A">
        <w:t>dnak. A szürke körök a falak.</w:t>
      </w:r>
    </w:p>
    <w:p w14:paraId="3921D192" w14:textId="77777777" w:rsidR="00CA03AE" w:rsidRDefault="00CA03AE" w:rsidP="00D02E26">
      <w:pPr>
        <w:pStyle w:val="Kp"/>
      </w:pPr>
      <w:r w:rsidRPr="00CA03AE">
        <w:rPr>
          <w:noProof/>
        </w:rPr>
        <w:drawing>
          <wp:inline distT="0" distB="0" distL="0" distR="0" wp14:anchorId="2BE8A0C8" wp14:editId="166CD414">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34533" cy="4515480"/>
                    </a:xfrm>
                    <a:prstGeom prst="rect">
                      <a:avLst/>
                    </a:prstGeom>
                  </pic:spPr>
                </pic:pic>
              </a:graphicData>
            </a:graphic>
          </wp:inline>
        </w:drawing>
      </w:r>
    </w:p>
    <w:p w14:paraId="6A282D10" w14:textId="0A0ABD1B" w:rsidR="00CA03AE" w:rsidRDefault="00CA03AE" w:rsidP="00314D1A">
      <w:pPr>
        <w:pStyle w:val="Kpalrs"/>
      </w:pPr>
      <w:fldSimple w:instr=" SEQ ábra \* ARABIC ">
        <w:r w:rsidR="00BF0643">
          <w:rPr>
            <w:noProof/>
          </w:rPr>
          <w:t>10</w:t>
        </w:r>
      </w:fldSimple>
      <w:r>
        <w:t xml:space="preserve">. ábra </w:t>
      </w:r>
      <w:r w:rsidR="0000445A">
        <w:t xml:space="preserve">Kékek a jobb alsó sarokba haladnak, a </w:t>
      </w:r>
      <w:proofErr w:type="spellStart"/>
      <w:r w:rsidR="0000445A">
        <w:t>pirosak</w:t>
      </w:r>
      <w:proofErr w:type="spellEnd"/>
      <w:r w:rsidR="0000445A">
        <w:t xml:space="preserve"> a bal felsőbe, a feketék bal alsó sarokba és a zöldek jobb felsőbe </w:t>
      </w:r>
    </w:p>
    <w:p w14:paraId="7BA4B207" w14:textId="08C2B2C3" w:rsidR="0003322C" w:rsidRDefault="0003322C" w:rsidP="00CA03AE">
      <w:pPr>
        <w:pStyle w:val="Cmsor1"/>
      </w:pPr>
      <w:bookmarkStart w:id="36" w:name="_Toc121235448"/>
      <w:r>
        <w:lastRenderedPageBreak/>
        <w:t>Második program</w:t>
      </w:r>
      <w:bookmarkEnd w:id="36"/>
    </w:p>
    <w:p w14:paraId="02FF379B" w14:textId="1F46FC73" w:rsidR="00566EAC" w:rsidRDefault="0003322C" w:rsidP="00566EAC">
      <w:r>
        <w:t xml:space="preserve">Ezen programomat </w:t>
      </w:r>
      <w:r w:rsidR="0000445A">
        <w:t>négy</w:t>
      </w:r>
      <w:r>
        <w:t xml:space="preserve"> jól elkülöníthető részre lehet osztani. A navigációs háló csúcsainak, azaz a teret határoló síki</w:t>
      </w:r>
      <w:r w:rsidR="0000445A">
        <w:t>domok létrehozásáért felelős</w:t>
      </w:r>
      <w:r>
        <w:t xml:space="preserve"> rész</w:t>
      </w:r>
      <w:r w:rsidR="0000445A">
        <w:t>e az első rész</w:t>
      </w:r>
      <w:r>
        <w:t>, amely az alaprajzot figyelembevéve képes megalkotni ezen határló síkidomokat. A második része az, ami a határoló síkidomok által alkotott teret háromszögekre bontja. A harmadik rész</w:t>
      </w:r>
      <w:r w:rsidR="0000445A">
        <w:t>e</w:t>
      </w:r>
      <w:r>
        <w:t xml:space="preserve"> az, ami keretet ad ezen háromszöghálónak, helyiségeket köt össze és tárol el róluk különböző adatokat. Továbbá van a fő feladatot megvalósító</w:t>
      </w:r>
      <w:r w:rsidR="0000445A">
        <w:t xml:space="preserve"> negyedik</w:t>
      </w:r>
      <w:r>
        <w:t xml:space="preserve"> rés</w:t>
      </w:r>
      <w:r w:rsidR="0000445A">
        <w:t>ze a programnak, amely a járókelők eltárolásáért, és a mozgatásuk</w:t>
      </w:r>
      <w:r>
        <w:t xml:space="preserve">ért felelős. </w:t>
      </w:r>
      <w:r w:rsidR="0000445A">
        <w:t>Az</w:t>
      </w:r>
      <w:r>
        <w:t xml:space="preserve"> utolsó kettő szorosabban összetartozik, és komplexitásában megegyezik az első két résszel.</w:t>
      </w:r>
    </w:p>
    <w:p w14:paraId="475EEA15" w14:textId="64C4956B" w:rsidR="00566EAC" w:rsidRDefault="00566EAC" w:rsidP="00566EAC">
      <w:pPr>
        <w:spacing w:after="0" w:line="240" w:lineRule="auto"/>
        <w:ind w:firstLine="0"/>
        <w:jc w:val="left"/>
      </w:pPr>
      <w:r>
        <w:br w:type="page"/>
      </w:r>
    </w:p>
    <w:p w14:paraId="68E3A7E0" w14:textId="57A3569B" w:rsidR="00463BC0" w:rsidRDefault="0003322C" w:rsidP="009A4F72">
      <w:pPr>
        <w:pStyle w:val="Cmsor2"/>
      </w:pPr>
      <w:bookmarkStart w:id="37" w:name="_Toc121235449"/>
      <w:r>
        <w:lastRenderedPageBreak/>
        <w:t>Navigációs hálót határoló síkidomok létrehozása</w:t>
      </w:r>
      <w:bookmarkEnd w:id="37"/>
    </w:p>
    <w:p w14:paraId="67BCEC8B" w14:textId="53046585" w:rsidR="00463BC0" w:rsidRDefault="00D23D90" w:rsidP="00463BC0">
      <w:r>
        <w:t>A határoló síkidomok azon sokszögek lesznek a hely</w:t>
      </w:r>
      <w:r w:rsidR="0000445A">
        <w:t>sz</w:t>
      </w:r>
      <w:r>
        <w:t>ín síkjára vetítve, amelyeken a járókelők középpontja tartózkodhat. Ennek okán a járókelők szél</w:t>
      </w:r>
      <w:r w:rsidR="0000445A">
        <w:t>ességével ez szorosan összefügg, u</w:t>
      </w:r>
      <w:r>
        <w:t xml:space="preserve">gyanis az alaprajz csak a falakat tartalmazza, a járókelők szélességével nem számol. </w:t>
      </w:r>
      <w:r w:rsidR="0000445A">
        <w:t>Ezért a</w:t>
      </w:r>
      <w:r>
        <w:t xml:space="preserve"> létrehozott határoló</w:t>
      </w:r>
      <w:r w:rsidR="0042696D">
        <w:t xml:space="preserve"> </w:t>
      </w:r>
      <w:r>
        <w:t>síkidomok a különböző s</w:t>
      </w:r>
      <w:r w:rsidR="0042696D">
        <w:t>zélességű járókelőkre mind mások</w:t>
      </w:r>
      <w:r>
        <w:t>. A létrehozott síkidomokat a falakat leíró síkidomoktól pontosan egy megadott távolságra lévő pontok ha</w:t>
      </w:r>
      <w:r w:rsidR="0042696D">
        <w:t xml:space="preserve">lmaza </w:t>
      </w:r>
      <w:proofErr w:type="spellStart"/>
      <w:r w:rsidR="0042696D">
        <w:t>képzi</w:t>
      </w:r>
      <w:proofErr w:type="spellEnd"/>
      <w:r w:rsidR="0042696D">
        <w:t xml:space="preserve">. Egy kör alakú fal - </w:t>
      </w:r>
      <w:r>
        <w:t>például egy oszlop</w:t>
      </w:r>
      <w:r w:rsidR="0042696D">
        <w:t xml:space="preserve"> -</w:t>
      </w:r>
      <w:r>
        <w:t xml:space="preserve"> esetében az létrehozott síkidom egy nagyobb sugarú kör lenne. Egy téglalap alakú fal esetében egy téglalapot ad vissza, viszont </w:t>
      </w:r>
      <w:proofErr w:type="gramStart"/>
      <w:r>
        <w:t>széleseb</w:t>
      </w:r>
      <w:r w:rsidR="0042696D">
        <w:t>b</w:t>
      </w:r>
      <w:r>
        <w:t>et,</w:t>
      </w:r>
      <w:proofErr w:type="gramEnd"/>
      <w:r>
        <w:t xml:space="preserve"> és hosszabbat, de minden toldását a sarkoknál lekerekíti</w:t>
      </w:r>
      <w:r w:rsidR="0042696D">
        <w:t xml:space="preserve"> (11. ábra)</w:t>
      </w:r>
      <w:r>
        <w:t xml:space="preserve">. Ennek két megoldását alkottam meg. Először én adtam meg ezt a létrehozott csúcshálót, és ahhoz rendeltem a falakat, ami remekül működött, de nem ez az elvárt iránya </w:t>
      </w:r>
      <w:r w:rsidR="0042696D">
        <w:t xml:space="preserve">a </w:t>
      </w:r>
      <w:r>
        <w:t>folyamatnak, és kézzel kellett volna megalkotnom különböző szélességű járókelőkre minden egyes ilyen csúcspont halmazt.</w:t>
      </w:r>
    </w:p>
    <w:p w14:paraId="23779749" w14:textId="3999291D" w:rsidR="0042696D" w:rsidRDefault="00566EAC" w:rsidP="00D02E26">
      <w:pPr>
        <w:pStyle w:val="Kp"/>
      </w:pPr>
      <w:r>
        <w:rPr>
          <w:noProof/>
          <w:lang w:eastAsia="hu-HU"/>
        </w:rPr>
        <w:drawing>
          <wp:inline distT="0" distB="0" distL="0" distR="0" wp14:anchorId="5867DD86" wp14:editId="44ED8AB2">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4FA9D2FF" w14:textId="29CB7769" w:rsidR="0042696D" w:rsidRDefault="0042696D" w:rsidP="0042696D">
      <w:pPr>
        <w:pStyle w:val="Kpalrs"/>
      </w:pPr>
      <w:fldSimple w:instr=" SEQ ábra \* ARABIC ">
        <w:r w:rsidR="00BF0643">
          <w:rPr>
            <w:noProof/>
          </w:rPr>
          <w:t>11</w:t>
        </w:r>
      </w:fldSimple>
      <w:r>
        <w:t xml:space="preserve">. ábra Téglalap esetén a határoló síkidom alakja </w:t>
      </w:r>
      <w:proofErr w:type="gramStart"/>
      <w:r>
        <w:t>lekerekített</w:t>
      </w:r>
      <w:proofErr w:type="gramEnd"/>
      <w:r w:rsidR="00566EAC">
        <w:t xml:space="preserve"> ha a síkidom belseje a nem bejárható, míg ha a szoba határát jelzi, azaz kívülről nem járható be a síkidom, akkor téglalap lesz a határoló </w:t>
      </w:r>
      <w:proofErr w:type="spellStart"/>
      <w:r w:rsidR="00566EAC">
        <w:t>síkidomja</w:t>
      </w:r>
      <w:proofErr w:type="spellEnd"/>
    </w:p>
    <w:p w14:paraId="18B7177A" w14:textId="77777777" w:rsidR="00566EAC" w:rsidRDefault="00566EAC">
      <w:pPr>
        <w:spacing w:after="0" w:line="240" w:lineRule="auto"/>
        <w:ind w:firstLine="0"/>
        <w:jc w:val="left"/>
      </w:pPr>
      <w:r>
        <w:br w:type="page"/>
      </w:r>
    </w:p>
    <w:p w14:paraId="430C5CB7" w14:textId="3F75B565" w:rsidR="00566EAC" w:rsidRDefault="00566EAC" w:rsidP="00566EAC">
      <w:pPr>
        <w:pStyle w:val="Cmsor3"/>
      </w:pPr>
      <w:bookmarkStart w:id="38" w:name="_Toc121235450"/>
      <w:r>
        <w:lastRenderedPageBreak/>
        <w:t>A navigációs háló háromszögeinek létrehozása</w:t>
      </w:r>
      <w:bookmarkEnd w:id="38"/>
    </w:p>
    <w:p w14:paraId="5AB2B0C6" w14:textId="2A442E2D" w:rsidR="00D02E26" w:rsidRDefault="00D23D90" w:rsidP="00D02E26">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r w:rsidR="0042696D">
        <w:t>ezekkel a paraméterekkel a</w:t>
      </w:r>
      <w:r w:rsidR="0041405C">
        <w:t xml:space="preserve"> síkidomok közötti rész</w:t>
      </w:r>
      <w:r w:rsidR="0042696D">
        <w:t>t</w:t>
      </w:r>
      <w:r w:rsidR="0041405C">
        <w:t xml:space="preserve"> háromszögekre feldarabolja</w:t>
      </w:r>
      <w:r w:rsidR="0042696D">
        <w:t xml:space="preserve"> és hézagmentesen és </w:t>
      </w:r>
      <w:proofErr w:type="spellStart"/>
      <w:r w:rsidR="0042696D">
        <w:t>átlapolódás</w:t>
      </w:r>
      <w:proofErr w:type="spellEnd"/>
      <w:r w:rsidR="00AB5853">
        <w:t xml:space="preserve"> </w:t>
      </w:r>
      <w:r w:rsidR="0042696D">
        <w:t>mentesen lefedi.</w:t>
      </w:r>
    </w:p>
    <w:p w14:paraId="3ED0BD13" w14:textId="143485F5" w:rsidR="00392895" w:rsidRDefault="00392895" w:rsidP="00D02E26">
      <w:pPr>
        <w:pStyle w:val="Kp"/>
      </w:pPr>
      <w:r w:rsidRPr="00392895">
        <w:rPr>
          <w:noProof/>
        </w:rPr>
        <w:drawing>
          <wp:inline distT="0" distB="0" distL="0" distR="0" wp14:anchorId="3104F186" wp14:editId="3F67123B">
            <wp:extent cx="5400040" cy="3984869"/>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400040" cy="3984869"/>
                    </a:xfrm>
                    <a:prstGeom prst="rect">
                      <a:avLst/>
                    </a:prstGeom>
                  </pic:spPr>
                </pic:pic>
              </a:graphicData>
            </a:graphic>
          </wp:inline>
        </w:drawing>
      </w:r>
    </w:p>
    <w:p w14:paraId="78E4B08E" w14:textId="06F1F578" w:rsidR="00392895" w:rsidRDefault="00392895" w:rsidP="00392895">
      <w:pPr>
        <w:pStyle w:val="Kpalrs"/>
      </w:pPr>
      <w:fldSimple w:instr=" SEQ ábra \* ARABIC ">
        <w:r w:rsidR="00BF0643">
          <w:rPr>
            <w:noProof/>
          </w:rPr>
          <w:t>12</w:t>
        </w:r>
      </w:fldSimple>
      <w:r>
        <w:t xml:space="preserve">. ábra Az IB413-as terem határoló </w:t>
      </w:r>
      <w:proofErr w:type="spellStart"/>
      <w:r>
        <w:t>síkidomjai</w:t>
      </w:r>
      <w:proofErr w:type="spellEnd"/>
      <w:r>
        <w:t xml:space="preserve"> és falai</w:t>
      </w:r>
    </w:p>
    <w:p w14:paraId="473B2852" w14:textId="77777777" w:rsidR="00E0445D" w:rsidRDefault="0041405C" w:rsidP="00463BC0">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2861CCFF" w14:textId="77777777" w:rsidR="00E0445D" w:rsidRPr="00B93A7F" w:rsidRDefault="00000000" w:rsidP="00E0445D">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221F5DE5" w14:textId="10206903" w:rsidR="00E0445D" w:rsidRDefault="00E0445D" w:rsidP="00463BC0">
      <w:r>
        <w:t>Itt a szakasz két végpontjától mért távolsága a pontnak „a” és „b”. A szakasz hossza „c” és a pont távolsága a szakaszra illeszkedő egyenestől a kapott „x” érték.</w:t>
      </w:r>
    </w:p>
    <w:p w14:paraId="56484D03" w14:textId="4386B6CB" w:rsidR="0041405C" w:rsidRDefault="0041405C" w:rsidP="00463BC0">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 xml:space="preserve">két oldal közös csúcsától az oldalakra merőlegesen adott távolságra elhelyezkedő pontok adják. </w:t>
      </w:r>
      <w:r w:rsidR="00E0445D">
        <w:t xml:space="preserve">(11. ábra belső téglalap határoló </w:t>
      </w:r>
      <w:proofErr w:type="spellStart"/>
      <w:r w:rsidR="00E0445D">
        <w:t>síkidomjának</w:t>
      </w:r>
      <w:proofErr w:type="spellEnd"/>
      <w:r w:rsidR="00E0445D">
        <w:t xml:space="preserve"> sarkai)</w:t>
      </w:r>
    </w:p>
    <w:p w14:paraId="78605B80" w14:textId="4275CFEB" w:rsidR="00F2047A" w:rsidRDefault="00F2047A" w:rsidP="00463BC0">
      <w:r>
        <w:t>Ezen szabályo</w:t>
      </w:r>
      <w:r w:rsidR="00E0445D">
        <w:t>k alapján egy emelet alaprajzát fel tudja dolgozni helyesen</w:t>
      </w:r>
      <w:r>
        <w:t xml:space="preserve"> a program. Nagyon széles emberek esetében lehetne ezzel csak probléma. Ugyanis akkor fel kéne készítenem olyan esetekre is</w:t>
      </w:r>
      <w:r w:rsidR="00E0445D">
        <w:t xml:space="preserve"> a programot</w:t>
      </w:r>
      <w:r>
        <w:t>, amikor egy szoba elérhetetlen az illető számára, mert az ajtón nem fér be. Ekkor a létrehozott síkidomok metszenék e</w:t>
      </w:r>
      <w:r w:rsidR="00E0445D">
        <w:t>gymást, és megfelelő vágást kellene eszközölni közöttük</w:t>
      </w:r>
      <w:r>
        <w:t>.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szögellnek ki a falból. Ekkor a ki</w:t>
      </w:r>
      <w:r w:rsidR="00E0445D">
        <w:t>szögelléseknél lévő első és</w:t>
      </w:r>
      <w:r>
        <w:t xml:space="preserve"> utolsó csúcs lehet, hogy közelebb kerül a falhoz, mint az ember </w:t>
      </w:r>
      <w:r w:rsidR="00FA6187">
        <w:t>szélessége</w:t>
      </w:r>
      <w:r>
        <w:t>. Ezt a problémát ennek külön ellenőrzésével oldottam meg, azaz nem csak a két vizsgált oldal távolságát vettem alapul, hanem az azt megelőzőt</w:t>
      </w:r>
      <w:r w:rsidR="00FA6187">
        <w:t xml:space="preserve"> is</w:t>
      </w:r>
      <w:r>
        <w:t xml:space="preserve">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39" w:name="_Toc121235451"/>
      <w:r>
        <w:t>A bejárható tér háromszögekre bontása</w:t>
      </w:r>
      <w:bookmarkEnd w:id="39"/>
    </w:p>
    <w:p w14:paraId="2E1B7D52" w14:textId="6E34E67F" w:rsidR="00AB5853" w:rsidRDefault="00392895" w:rsidP="00AB5853">
      <w:r>
        <w:t>Az irodalom</w:t>
      </w:r>
      <w:r w:rsidR="00F2047A">
        <w:t xml:space="preserve">kutatás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w:t>
      </w:r>
      <w:proofErr w:type="spellStart"/>
      <w:r w:rsidR="00004B12">
        <w:t>fülező</w:t>
      </w:r>
      <w:proofErr w:type="spellEnd"/>
      <w:r w:rsidR="00004B12">
        <w:t xml:space="preserve">” módszer </w:t>
      </w:r>
      <w:r w:rsidR="00AB7261">
        <w:t>– (13. ábra)</w:t>
      </w:r>
      <w:r w:rsidR="00004B12">
        <w:t xml:space="preserve">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w:t>
      </w:r>
      <w:r w:rsidR="00071F25">
        <w:t xml:space="preserve"> akkor az új szakaszt hozzáadja</w:t>
      </w:r>
      <w:r w:rsidR="00004B12">
        <w:t xml:space="preserve"> a határoló síkidomokhoz a két kiválasztott szakasz helyére illesztve. Így minden behú</w:t>
      </w:r>
      <w:r w:rsidR="001A2A37">
        <w:t>zott szakasszal kettőt kitöröl</w:t>
      </w:r>
      <w:r w:rsidR="00004B12">
        <w:t>, azaz lépésenként egyre kevesebb él lesz, így véges számú kezdőél esetén véges futás idejű az algoritmus. Ez az algoritmus akkor nem jó, ha a határolósíkidomokból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w:t>
      </w:r>
      <w:r w:rsidR="004D17B0">
        <w:lastRenderedPageBreak/>
        <w:t xml:space="preserve">szoba, amelyből egy </w:t>
      </w:r>
      <w:r w:rsidR="00FA6187">
        <w:t>téglalap</w:t>
      </w:r>
      <w:r w:rsidR="004D17B0">
        <w:t xml:space="preserve"> ki van vágva.</w:t>
      </w:r>
      <w:r w:rsidR="00FA6187">
        <w:t xml:space="preserve"> (11. ábra) E</w:t>
      </w:r>
      <w:r w:rsidR="004D17B0">
        <w:t xml:space="preserve">kkor semelyik két szomszédos élből nem alkotható olyan háromszög, ami azt a teret fedi le, és csak is azt, amit </w:t>
      </w:r>
      <w:r w:rsidR="00E00B8B">
        <w:t xml:space="preserve">le </w:t>
      </w:r>
      <w:r w:rsidR="004D17B0">
        <w:t>kíván</w:t>
      </w:r>
      <w:r w:rsidR="00E00B8B">
        <w:t>ok</w:t>
      </w:r>
      <w:r w:rsidR="004D17B0">
        <w:t xml:space="preserve"> fedni. </w:t>
      </w:r>
    </w:p>
    <w:p w14:paraId="6E0DE414" w14:textId="6FA38F2C" w:rsidR="00AB7261" w:rsidRDefault="00AB7261" w:rsidP="00AB5853">
      <w:pPr>
        <w:pStyle w:val="Kp"/>
      </w:pPr>
      <w:r w:rsidRPr="00AB7261">
        <w:rPr>
          <w:noProof/>
        </w:rPr>
        <w:drawing>
          <wp:inline distT="0" distB="0" distL="0" distR="0" wp14:anchorId="28EDBA4E" wp14:editId="2D4434A2">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2690834"/>
                    </a:xfrm>
                    <a:prstGeom prst="rect">
                      <a:avLst/>
                    </a:prstGeom>
                  </pic:spPr>
                </pic:pic>
              </a:graphicData>
            </a:graphic>
          </wp:inline>
        </w:drawing>
      </w:r>
    </w:p>
    <w:p w14:paraId="4E82DE09" w14:textId="26132B20" w:rsidR="004D17B0" w:rsidRDefault="00AB7261" w:rsidP="00AB7261">
      <w:pPr>
        <w:pStyle w:val="Kpalrs"/>
      </w:pPr>
      <w:fldSimple w:instr=" SEQ ábra \* ARABIC ">
        <w:r w:rsidR="00BF0643">
          <w:rPr>
            <w:noProof/>
          </w:rPr>
          <w:t>13</w:t>
        </w:r>
      </w:fldSimple>
      <w:r>
        <w:t>. ábra „</w:t>
      </w:r>
      <w:proofErr w:type="spellStart"/>
      <w:r>
        <w:t>fülező</w:t>
      </w:r>
      <w:proofErr w:type="spellEnd"/>
      <w:r>
        <w:t>” módszer, egy-egy háromszög leválasztása a síkidomból</w:t>
      </w:r>
    </w:p>
    <w:p w14:paraId="596C1B02" w14:textId="56804AB2" w:rsidR="004D17B0" w:rsidRDefault="00AB7261" w:rsidP="004D17B0">
      <w:r>
        <w:t>Ha a határoló síkidomokat nem dolgozza egybe az algoritmus, akkor e</w:t>
      </w:r>
      <w:r w:rsidR="004D17B0">
        <w:t>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C626E75" w:rsidR="004D17B0" w:rsidRDefault="004D17B0" w:rsidP="004D17B0">
      <w:r>
        <w:t xml:space="preserve">Itt először a határolósíkidomok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w:t>
      </w:r>
      <w:r w:rsidR="00AB7261">
        <w:t>hozott létre</w:t>
      </w:r>
      <w:r w:rsidR="008D4E4B">
        <w:t xml:space="preserve"> egy háromszöget. Ezt kö</w:t>
      </w:r>
      <w:r w:rsidR="00AB7261">
        <w:t>vetően azon háromszögeket hozza</w:t>
      </w:r>
      <w:r w:rsidR="008D4E4B">
        <w:t xml:space="preserve"> létre</w:t>
      </w:r>
      <w:r w:rsidR="00AB7261">
        <w:t>,</w:t>
      </w:r>
      <w:r w:rsidR="008D4E4B">
        <w:t xml:space="preserve"> amit csak egy síkidom csúcsaival lehet létrehozni. </w:t>
      </w:r>
      <w:r w:rsidR="00AB7261">
        <w:t xml:space="preserve">Ez a </w:t>
      </w:r>
      <w:r w:rsidR="00827942">
        <w:t>konkáv</w:t>
      </w:r>
      <w:r w:rsidR="00AB7261">
        <w:t xml:space="preserve"> síkidomokra jellemző.</w:t>
      </w:r>
    </w:p>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r>
        <w:lastRenderedPageBreak/>
        <w:t>határolósíkidom oldal. Mind a kettő esetben kétszer kell szerepelnie az összes szakasznak. Amely nem szerepel kétszer, az biztos, hogy lefedetlen területeket határol.</w:t>
      </w:r>
    </w:p>
    <w:p w14:paraId="6C6AE1A7" w14:textId="77777777" w:rsidR="00392895" w:rsidRDefault="00392895" w:rsidP="00AB5853">
      <w:pPr>
        <w:pStyle w:val="Kp"/>
      </w:pPr>
      <w:r w:rsidRPr="00566EAC">
        <w:rPr>
          <w:noProof/>
        </w:rPr>
        <w:drawing>
          <wp:inline distT="0" distB="0" distL="0" distR="0" wp14:anchorId="01B98CE8" wp14:editId="465F5149">
            <wp:extent cx="5400040" cy="39326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3932625"/>
                    </a:xfrm>
                    <a:prstGeom prst="rect">
                      <a:avLst/>
                    </a:prstGeom>
                  </pic:spPr>
                </pic:pic>
              </a:graphicData>
            </a:graphic>
          </wp:inline>
        </w:drawing>
      </w:r>
    </w:p>
    <w:p w14:paraId="5B5FB542" w14:textId="77777777" w:rsidR="00392895" w:rsidRDefault="00392895" w:rsidP="00392895">
      <w:pPr>
        <w:pStyle w:val="Kpalrs"/>
      </w:pPr>
      <w:fldSimple w:instr=" SEQ ábra \* ARABIC ">
        <w:r w:rsidR="00BF0643">
          <w:rPr>
            <w:noProof/>
          </w:rPr>
          <w:t>14</w:t>
        </w:r>
      </w:fldSimple>
      <w:r>
        <w:t>. ábra Az IB413-as terem navigációs hálójának háromszögei</w:t>
      </w:r>
    </w:p>
    <w:p w14:paraId="226E8E3B" w14:textId="4D09725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w:t>
      </w:r>
      <w:r w:rsidR="00827942">
        <w:t>en metszőnek vélte a szakaszokat</w:t>
      </w:r>
      <w:r w:rsidR="00553CC8">
        <w:t>.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ezen résznek, így azzal nincs külön probléma.</w:t>
      </w:r>
    </w:p>
    <w:p w14:paraId="7E74031D" w14:textId="5796A452" w:rsidR="00827942" w:rsidRDefault="00827942" w:rsidP="00553CC8">
      <w:r>
        <w:lastRenderedPageBreak/>
        <w:t xml:space="preserve">A megoldás hatékonysága abban rejlik, hogy </w:t>
      </w:r>
      <w:proofErr w:type="spellStart"/>
      <w:r>
        <w:t>szobánként</w:t>
      </w:r>
      <w:proofErr w:type="spellEnd"/>
      <w:r>
        <w:t xml:space="preserve"> végzem a háromszögelést. Ezzel a teljes emelet hálóját fel tudtam darabolni kisebb részekre. Kisebb részekre darabolva egyszerre kevesebb csúcs között kellett háromszögeket alkotnom, ami a bemeneti paramétere lényegében az algoritmusnak és az időkomplexitás függvényének paraméter így.</w:t>
      </w:r>
      <w:r w:rsidR="00C76D19">
        <w:t xml:space="preserve"> Ezért ezt csökkentve az algoritmus </w:t>
      </w:r>
      <w:proofErr w:type="spellStart"/>
      <w:r w:rsidR="00C76D19">
        <w:t>futásidejét</w:t>
      </w:r>
      <w:proofErr w:type="spellEnd"/>
      <w:r w:rsidR="00C76D19">
        <w:t xml:space="preserve"> csökkentettem, ezzel nem az algoritmus, hanem az algoritmus használatának hatékonyságát növeltem meg.</w:t>
      </w:r>
    </w:p>
    <w:p w14:paraId="1735AFDF" w14:textId="373930A1" w:rsidR="00553CC8" w:rsidRDefault="00F57397" w:rsidP="00553CC8">
      <w:pPr>
        <w:pStyle w:val="Cmsor3"/>
      </w:pPr>
      <w:bookmarkStart w:id="40" w:name="_Toc121235452"/>
      <w:r>
        <w:t xml:space="preserve">A szobák </w:t>
      </w:r>
      <w:r w:rsidR="00553CC8">
        <w:t>emeletté alakítása</w:t>
      </w:r>
      <w:bookmarkEnd w:id="40"/>
    </w:p>
    <w:p w14:paraId="14D1C833" w14:textId="62BFB78D"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 xml:space="preserve">hogy azok melyik másik helyiségekbe vezetnek. Ezen kívül a szobának van egy kapacitása, amely nem egy szám, hanem a szobában a diákoknak és </w:t>
      </w:r>
      <w:r w:rsidR="00827942">
        <w:t>az oktatóknak van külön helyük, ami a kapacitását adja a szobának</w:t>
      </w:r>
      <w:r>
        <w:t xml:space="preserve">. Továbbá a helyiségnek van egy tulajdonsága, ami azt mondja meg, hogy átjárásra használható-e. A szobákban a helyeknek </w:t>
      </w:r>
      <w:r w:rsidR="00827942">
        <w:t>van</w:t>
      </w:r>
      <w:r>
        <w:t xml:space="preserve"> egy pozíciójuk és</w:t>
      </w:r>
      <w:r w:rsidR="00827942">
        <w:t xml:space="preserve"> egy igaz/hamis értékük</w:t>
      </w:r>
      <w:r>
        <w:t xml:space="preserve">, hogy foglalt-e. </w:t>
      </w:r>
    </w:p>
    <w:p w14:paraId="7A6EFC90" w14:textId="1261A43D" w:rsidR="0066693F" w:rsidRDefault="008A2757" w:rsidP="00553CC8">
      <w:r>
        <w:t>Ezt követően a szobákat össze kell kötni</w:t>
      </w:r>
      <w:r w:rsidR="00827942">
        <w:t>e a program ezen részének</w:t>
      </w:r>
      <w:r>
        <w:t xml:space="preserve">.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46E679B9" w14:textId="77777777" w:rsidR="0066693F" w:rsidRDefault="0066693F">
      <w:pPr>
        <w:spacing w:after="0" w:line="240" w:lineRule="auto"/>
        <w:ind w:firstLine="0"/>
        <w:jc w:val="left"/>
      </w:pPr>
      <w:r>
        <w:br w:type="page"/>
      </w:r>
    </w:p>
    <w:p w14:paraId="544C68E9" w14:textId="77777777" w:rsidR="008A2757" w:rsidRPr="00553CC8" w:rsidRDefault="008A2757" w:rsidP="00553CC8"/>
    <w:p w14:paraId="76A7B87A" w14:textId="68E76D03" w:rsidR="00502632" w:rsidRDefault="00F57397" w:rsidP="00502632">
      <w:pPr>
        <w:pStyle w:val="Cmsor3"/>
      </w:pPr>
      <w:bookmarkStart w:id="41" w:name="_Toc121235453"/>
      <w:r>
        <w:t>Az úrvonal tervezése</w:t>
      </w:r>
      <w:bookmarkEnd w:id="41"/>
    </w:p>
    <w:p w14:paraId="5F595EFA" w14:textId="332F961A" w:rsidR="00502632" w:rsidRDefault="00F57397" w:rsidP="00502632">
      <w:r>
        <w:t xml:space="preserve">Az útvonal tervezéséhez a navigációs háló háromszögeit az A* algoritmusnak </w:t>
      </w:r>
      <w:r w:rsidR="0066693F">
        <w:t>feldolgozható módon kell átadni. Ennek megoldására három lehetőséget találtam. (15. ábra)</w:t>
      </w:r>
    </w:p>
    <w:p w14:paraId="23BEED25" w14:textId="77777777" w:rsidR="0066693F" w:rsidRDefault="0066693F" w:rsidP="00AB5853">
      <w:pPr>
        <w:pStyle w:val="Kp"/>
      </w:pPr>
      <w:r w:rsidRPr="0066693F">
        <w:rPr>
          <w:noProof/>
        </w:rPr>
        <w:drawing>
          <wp:inline distT="0" distB="0" distL="0" distR="0" wp14:anchorId="022A9E9E" wp14:editId="2D75A2DF">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1383021"/>
                    </a:xfrm>
                    <a:prstGeom prst="rect">
                      <a:avLst/>
                    </a:prstGeom>
                  </pic:spPr>
                </pic:pic>
              </a:graphicData>
            </a:graphic>
          </wp:inline>
        </w:drawing>
      </w:r>
    </w:p>
    <w:p w14:paraId="110FD7B9" w14:textId="439E2A8D" w:rsidR="0066693F" w:rsidRDefault="0066693F" w:rsidP="0066693F">
      <w:pPr>
        <w:pStyle w:val="Kpalrs"/>
      </w:pPr>
      <w:fldSimple w:instr=" SEQ ábra \* ARABIC ">
        <w:r w:rsidR="00BF0643">
          <w:rPr>
            <w:noProof/>
          </w:rPr>
          <w:t>15</w:t>
        </w:r>
      </w:fldSimple>
      <w:r>
        <w:t>. ábra Három lehetséges megoldás</w:t>
      </w:r>
    </w:p>
    <w:p w14:paraId="3B4FEAF2" w14:textId="734EF210" w:rsidR="0037340E" w:rsidRDefault="0066693F" w:rsidP="0066693F">
      <w:r>
        <w:t>Első megoldás során a háromszögek súlypontjait összekötő gráfot adom meg az A* algoritmusnak. Ezt a megoldást azért nem választottam, mert a gráf élei kilóghatnak a síkidomon kívülre.</w:t>
      </w:r>
      <w:r w:rsidR="0037340E">
        <w:t xml:space="preserve"> Ezzel a gráf a valós távolságokat torzíthatja. Az ábrán a harmadik megoldást, a csúcspontok mentén haladást azért nem választottam, mert túl szögletes utat </w:t>
      </w:r>
      <w:r w:rsidR="001A2A37">
        <w:t>ad</w:t>
      </w:r>
      <w:r w:rsidR="0037340E">
        <w:t>,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737EE808" w14:textId="6034192B" w:rsidR="00751C26" w:rsidRDefault="0037340E" w:rsidP="0066693F">
      <w:r>
        <w:t>Ekkor az útvonalat ki kel</w:t>
      </w:r>
      <w:r w:rsidR="00751C26">
        <w:t>l egyenesíteni, hogy ne egy tört vonalon történjen a járókelő mozgása, miközben végezhetné akár egyenesen is. Ennek megoldására a „</w:t>
      </w:r>
      <w:proofErr w:type="spellStart"/>
      <w:r w:rsidR="0003280F">
        <w:t>tölcsérező</w:t>
      </w:r>
      <w:proofErr w:type="spellEnd"/>
      <w:r w:rsidR="00751C26">
        <w:t xml:space="preserve">” (angol nevén </w:t>
      </w:r>
      <w:proofErr w:type="spellStart"/>
      <w:r w:rsidR="00751C26">
        <w:t>funneling</w:t>
      </w:r>
      <w:proofErr w:type="spellEnd"/>
      <w:r w:rsidR="00751C26">
        <w:t xml:space="preserve">) algoritmust használtam. Az adott </w:t>
      </w:r>
      <w:r w:rsidR="00DA6154">
        <w:t>háromszög láncot</w:t>
      </w:r>
      <w:r w:rsidR="00751C26">
        <w:t xml:space="preserve"> végigkövetve az algoritmus visszaadja a</w:t>
      </w:r>
      <w:r w:rsidR="00DA6154">
        <w:t xml:space="preserve"> határoló</w:t>
      </w:r>
      <w:r w:rsidR="00751C26">
        <w:t xml:space="preserve"> síkidomokra simuló útvonalat. Ennek feltétele, hogy az útvonal szomszédos háromszögekből álljon, amit az előző megoldás biztosít.</w:t>
      </w:r>
    </w:p>
    <w:p w14:paraId="5E2DE117" w14:textId="3EB6D2A0" w:rsidR="00225F65" w:rsidRDefault="00751C26" w:rsidP="00225F65">
      <w:r>
        <w:t xml:space="preserve">Az algoritmus </w:t>
      </w:r>
      <w:r w:rsidR="00DA6154">
        <w:t>azért „tölcsérező” mert a háromszögek láncolatán lépdelve egy tölcsér al</w:t>
      </w:r>
      <w:r w:rsidR="007E5587">
        <w:t>akot képez a futása közben. E</w:t>
      </w:r>
      <w:r w:rsidR="00DA6154">
        <w:t xml:space="preserve">lső lépésben </w:t>
      </w:r>
      <w:r w:rsidR="007E5587">
        <w:t>a kiindulási pont</w:t>
      </w:r>
      <w:r w:rsidR="00DA6154">
        <w:t xml:space="preserve"> és a kiindulási háromszög azon szakaszána</w:t>
      </w:r>
      <w:r w:rsidR="007E5587">
        <w:t>k két végpontja által képzett két szakasz alkotja</w:t>
      </w:r>
      <w:r w:rsidR="00DA6154">
        <w:t xml:space="preserve"> az első tölcsér</w:t>
      </w:r>
      <w:r w:rsidR="007E5587">
        <w:t xml:space="preserve">t, amely oldalfelező pontja az útvonal részét képzi. Ezt követően a háromszögek </w:t>
      </w:r>
      <w:r w:rsidR="007E5587">
        <w:lastRenderedPageBreak/>
        <w:t xml:space="preserve">láncolatán végig halad. A háromszögekbe belép, majd másik oldalfelező pontján keresztül kilép az algoritmus. Minden háromszögből történő kilépés során csak az egyik csúcs képzi a kilépő oldal szakaszának egyik végpontját, az a </w:t>
      </w:r>
      <w:r w:rsidR="00E81D90">
        <w:t xml:space="preserve">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w:t>
      </w:r>
      <w:r w:rsidR="009E0C7E">
        <w:t>–</w:t>
      </w:r>
      <w:r w:rsidR="00E81D90">
        <w:t xml:space="preserve"> eltárolja</w:t>
      </w:r>
      <w:r w:rsidR="009E0C7E">
        <w:t>, és innentől ettől a ponthoz képest vizsgálja a takarást. Ezek az eltárolt csúcsok adják majd az útvonalat.</w:t>
      </w:r>
    </w:p>
    <w:p w14:paraId="558C0F0D" w14:textId="45ACA1D2" w:rsidR="009E0C7E" w:rsidRDefault="009E0C7E" w:rsidP="00225F65">
      <w:r>
        <w:t>Az algoritmus addig fut, amíg az összes háromszög kilépő oldalát meg nem vizsgálja.</w:t>
      </w:r>
      <w:r w:rsidR="001E1E83">
        <w:t xml:space="preserve">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w:t>
      </w:r>
      <w:r w:rsidR="0060545E">
        <w:t xml:space="preserve">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w:t>
      </w:r>
      <w:r w:rsidR="00A91E23">
        <w:t>Ezen második rész a tölcsér megfelelő oldalának és az új csúcsba vezető él közbezárt szögének vizsgálata nagyvonalakban, így az algoritmus egészre kimondható, hogy hatékony.</w:t>
      </w:r>
    </w:p>
    <w:p w14:paraId="0AC8CBAF" w14:textId="203ABD3E" w:rsidR="00A91E23" w:rsidRDefault="00001834" w:rsidP="00001834">
      <w:pPr>
        <w:pStyle w:val="Cmsor3"/>
      </w:pPr>
      <w:bookmarkStart w:id="42" w:name="_Toc121235454"/>
      <w:r>
        <w:t>Szobák</w:t>
      </w:r>
      <w:r w:rsidR="00723F5F">
        <w:t>ban generált útvonalak</w:t>
      </w:r>
      <w:r>
        <w:t xml:space="preserve"> összekötése</w:t>
      </w:r>
      <w:bookmarkEnd w:id="42"/>
    </w:p>
    <w:p w14:paraId="6DF133C0" w14:textId="688DBA8E" w:rsidR="00001834" w:rsidRDefault="00001834" w:rsidP="00001834">
      <w:r>
        <w:t>A szobánként kiszámított útvonalat össze kell fűzni. Ekkor az szobahatárokon törés lehetséges az útvonalban. Ezt a törést az útvonal összeillesztésekor megvizsgálja a program, hogy lehet-e egyenesíteni, és lehetőség szerint egyenesít is rajta, ha kell. Ezt sajnos költséges, de csak a törésnél kell megvizsgálni</w:t>
      </w:r>
      <w:r w:rsidR="00723F5F">
        <w:t xml:space="preserve"> és csak</w:t>
      </w:r>
      <w:r>
        <w:t xml:space="preserve"> egy szakasznál</w:t>
      </w:r>
      <w:r w:rsidR="00723F5F">
        <w:t>,</w:t>
      </w:r>
      <w:r>
        <w:t xml:space="preserve"> ezért elhanyagolható</w:t>
      </w:r>
      <w:r w:rsidR="00723F5F">
        <w:t xml:space="preserve"> számítási időt igényel</w:t>
      </w:r>
      <w:r>
        <w:t xml:space="preserve">. </w:t>
      </w:r>
    </w:p>
    <w:p w14:paraId="087ABD55" w14:textId="3BDDED83" w:rsidR="00723F5F" w:rsidRDefault="00723F5F" w:rsidP="00723F5F">
      <w:pPr>
        <w:pStyle w:val="Cmsor1"/>
      </w:pPr>
      <w:bookmarkStart w:id="43" w:name="_Toc121235455"/>
      <w:r>
        <w:lastRenderedPageBreak/>
        <w:t>Járókelők mozgásának szimulációja</w:t>
      </w:r>
      <w:bookmarkEnd w:id="43"/>
    </w:p>
    <w:p w14:paraId="33E38E7C" w14:textId="067718F7" w:rsidR="00723F5F" w:rsidRDefault="00723F5F" w:rsidP="00723F5F">
      <w:r>
        <w:t>A bejárható tér létrehozása kész. A szobák emeletté szervezése az ajtóik mentén megoldott. Az útvonal kiszámítása hatékony. A járókelő mozgásának szimulációjához minden adott,</w:t>
      </w:r>
      <w:r w:rsidR="003A2F1A">
        <w:t xml:space="preserve"> csak a mozgás nincs kifejtve. Szükséges kitérnem a </w:t>
      </w:r>
      <w:r>
        <w:t>járóke</w:t>
      </w:r>
      <w:r w:rsidR="003A2F1A">
        <w:t>lők paramétereinek megválasztására, mozgásuk megvalósítására és a mozgás megvalósításának sikerességére.</w:t>
      </w:r>
    </w:p>
    <w:p w14:paraId="448D9417" w14:textId="44B0FC05" w:rsidR="003A2F1A" w:rsidRDefault="003A2F1A" w:rsidP="003A2F1A">
      <w:pPr>
        <w:pStyle w:val="Cmsor3"/>
      </w:pPr>
      <w:bookmarkStart w:id="44" w:name="_Toc121235456"/>
      <w:r>
        <w:t xml:space="preserve">Járókelők </w:t>
      </w:r>
      <w:r w:rsidR="003E37B9">
        <w:t>sebességének megválasztása</w:t>
      </w:r>
      <w:bookmarkEnd w:id="44"/>
    </w:p>
    <w:p w14:paraId="168C6837" w14:textId="77777777" w:rsidR="003A2F1A" w:rsidRDefault="003A2F1A" w:rsidP="003A2F1A">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0393C9E5" w14:textId="6E409FF3" w:rsidR="003A2F1A" w:rsidRDefault="003A2F1A" w:rsidP="003A2F1A">
      <w:r>
        <w:t>A sebességét a környező emberek mennyisége alapján módosítom az egyénnek. Így a tömeg közepén lévő járókelő sűrű közegben mozog, így lassabbnak veszem a sebességét, míg a tömeg elején haladó</w:t>
      </w:r>
      <w:r w:rsidR="00CE3516">
        <w:t>k</w:t>
      </w:r>
      <w:r>
        <w:t xml:space="preserve"> mozgását </w:t>
      </w:r>
      <w:r w:rsidR="00CE3516">
        <w:t xml:space="preserve">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w:t>
      </w:r>
      <w:r w:rsidR="00BF0643">
        <w:t>1</w:t>
      </w:r>
      <w:r w:rsidR="00CE3516">
        <w:t>5%-ban számítanak a tömeg sűrűségének kiszámításában egyes embereknél.</w:t>
      </w:r>
    </w:p>
    <w:p w14:paraId="2AEA3D45" w14:textId="0CB5EC5C" w:rsidR="00CE3516" w:rsidRDefault="00CE3516" w:rsidP="003A2F1A">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w:t>
      </w:r>
      <w:r w:rsidR="00BF0643">
        <w:t>kisebb</w:t>
      </w:r>
      <w:r>
        <w:t xml:space="preserve"> és egy </w:t>
      </w:r>
      <w:r w:rsidR="00BF0643">
        <w:t>nagyobb</w:t>
      </w:r>
      <w:r>
        <w:t xml:space="preserve"> törést eredményez. Ekkor a törés akár </w:t>
      </w:r>
      <w:r w:rsidR="00BF0643">
        <w:t>90</w:t>
      </w:r>
      <w:r>
        <w:t xml:space="preserve"> fokos is lehet</w:t>
      </w:r>
      <w:r w:rsidR="00BF0643">
        <w:t xml:space="preserve"> (16.</w:t>
      </w:r>
      <w:r w:rsidR="003E37B9">
        <w:t xml:space="preserve"> </w:t>
      </w:r>
      <w:r w:rsidR="00BF0643">
        <w:t>ábra)</w:t>
      </w:r>
      <w:r>
        <w:t>, ezért ekkora törésre készítem fel a mozgás esetén a sarkoknál történő lassítást.</w:t>
      </w:r>
      <w:r w:rsidR="00BF0643">
        <w:t xml:space="preserve"> </w:t>
      </w:r>
      <w:r w:rsidR="003E37B9">
        <w:t xml:space="preserve">A lassítás nem lineáris a törés szögével, hanem szögfüggvény adja a tényleges lassítás értékét.  </w:t>
      </w:r>
    </w:p>
    <w:p w14:paraId="1AF9F096" w14:textId="77777777" w:rsidR="00BF0643" w:rsidRDefault="00BF0643" w:rsidP="00AB5853">
      <w:pPr>
        <w:pStyle w:val="Kp"/>
      </w:pPr>
      <w:r>
        <w:rPr>
          <w:noProof/>
          <w:lang w:eastAsia="hu-HU"/>
        </w:rPr>
        <w:lastRenderedPageBreak/>
        <w:drawing>
          <wp:inline distT="0" distB="0" distL="0" distR="0" wp14:anchorId="3DCB9A36" wp14:editId="6CE165EA">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3625D345" w14:textId="740CDA6B" w:rsidR="00BF0643" w:rsidRDefault="00BF0643" w:rsidP="00BF0643">
      <w:pPr>
        <w:pStyle w:val="Kpalrs"/>
      </w:pPr>
      <w:fldSimple w:instr=" SEQ ábra \* ARABIC ">
        <w:r>
          <w:rPr>
            <w:noProof/>
          </w:rPr>
          <w:t>16</w:t>
        </w:r>
      </w:fldSimple>
      <w:r>
        <w:t>. ábra elvékonyodó fal megkerülése esetén 90 fokos törés is lehet az útvonalban</w:t>
      </w:r>
    </w:p>
    <w:p w14:paraId="2FA58BFA" w14:textId="77777777" w:rsidR="003E37B9" w:rsidRDefault="00BF0643" w:rsidP="00BF0643">
      <w:r>
        <w:t>A törés szögének függvényében a sebességét lelassítom, de a sebessége ennek okán nem érheti el a m</w:t>
      </w:r>
      <w:r w:rsidR="003E37B9">
        <w:t>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66A12BF6" w14:textId="77777777" w:rsidR="003E37B9" w:rsidRDefault="003E37B9" w:rsidP="00BF0643">
      <w:r>
        <w:t xml:space="preserve"> Ezt a lassítást a saroktól csak bizonyos távolságra kezdi alkalmazni a járókelőn, és egyre erősebben.</w:t>
      </w:r>
    </w:p>
    <w:p w14:paraId="1C95F7F3" w14:textId="1011DB52" w:rsidR="003E37B9" w:rsidRDefault="003E37B9" w:rsidP="003E37B9">
      <w:pPr>
        <w:pStyle w:val="Cmsor3"/>
      </w:pPr>
      <w:bookmarkStart w:id="45" w:name="_Toc121235457"/>
      <w:r>
        <w:t>Normák betartása</w:t>
      </w:r>
      <w:bookmarkEnd w:id="45"/>
    </w:p>
    <w:p w14:paraId="005A6920" w14:textId="45E6B913" w:rsidR="00BF0643" w:rsidRDefault="003E37B9" w:rsidP="003E37B9">
      <w:r>
        <w:t xml:space="preserve"> A járókelők egymástól lehetőleg távolságot tartanak, ha lehetséges. Ezt a többi járókelőtől egy </w:t>
      </w:r>
      <w:r w:rsidR="007907E2">
        <w:t>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0EC8BC26" w14:textId="40B1C9DD" w:rsidR="007907E2" w:rsidRDefault="007907E2" w:rsidP="007907E2">
      <w:pPr>
        <w:pStyle w:val="Cmsor3"/>
      </w:pPr>
      <w:bookmarkStart w:id="46" w:name="_Toc121235458"/>
      <w:r>
        <w:lastRenderedPageBreak/>
        <w:t>Útvonal követése</w:t>
      </w:r>
      <w:bookmarkEnd w:id="46"/>
    </w:p>
    <w:p w14:paraId="00E08743" w14:textId="1BE63FF7" w:rsidR="007907E2" w:rsidRDefault="007907E2" w:rsidP="007907E2">
      <w:r>
        <w:t xml:space="preserve">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w:t>
      </w:r>
      <w:r w:rsidR="00520DB0">
        <w:t>terület, vagy határ, amit elegendő elérni, és onnantól feladata a járókelőnek a következő útpontot hasonlóan megközelítenie.</w:t>
      </w:r>
    </w:p>
    <w:p w14:paraId="7F9C009E" w14:textId="504B56E3" w:rsidR="00520DB0" w:rsidRDefault="00520DB0" w:rsidP="00520DB0">
      <w:r>
        <w:t>Az elérni kívánt útpontot egy adott távolságra, ha megközelíti a járókelő, akkor továbbhaladhat a következőhöz. Ezen megoldás helyesen működik, ha nincsen tömeg. Tömeg esetén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755132B4" w14:textId="25F0837E" w:rsidR="00520DB0" w:rsidRDefault="00B9642A" w:rsidP="00B9642A">
      <w:pPr>
        <w:pStyle w:val="Cmsor3"/>
      </w:pPr>
      <w:bookmarkStart w:id="47" w:name="_Toc121235459"/>
      <w:r>
        <w:t>A járókelők napirendje</w:t>
      </w:r>
      <w:bookmarkEnd w:id="47"/>
    </w:p>
    <w:p w14:paraId="713C009D" w14:textId="414BF61B" w:rsidR="00B9642A" w:rsidRDefault="00B9642A" w:rsidP="00B9642A">
      <w:r>
        <w:t>A járókelőknek kell adni egy napirendet. Ez az egyetemen egy órarendnek feleltethető meg lényegében. A járókelőnek kell tudnia, hogy mikorra érkezzen meg az órájára, és hogy mikor hagyja azt el.</w:t>
      </w:r>
    </w:p>
    <w:p w14:paraId="16F14760" w14:textId="12155D0B" w:rsidR="00B9642A" w:rsidRDefault="00B9642A" w:rsidP="00B9642A">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6274DB99" w14:textId="77777777" w:rsidR="00B6007B" w:rsidRDefault="00B9642A" w:rsidP="00B9642A">
      <w:r>
        <w:t xml:space="preserve">Napirendben egy elem a terem nevét, az óra kezdetét és az óra végének időpontját tartalmazza. Ezen elemek láncolata képzi a diákok napirendjét. </w:t>
      </w:r>
      <w:r w:rsidR="00B6007B">
        <w:t xml:space="preserve">A terembe </w:t>
      </w:r>
      <w:r w:rsidR="00B6007B">
        <w:lastRenderedPageBreak/>
        <w:t>érkezve a terem egyik helyét kiválasztja és lefoglalja magának. Távozásakor a helyet felszabadítja a következő csoport számára.</w:t>
      </w:r>
    </w:p>
    <w:p w14:paraId="025AC565" w14:textId="77777777" w:rsidR="00B6007B" w:rsidRDefault="00B6007B" w:rsidP="00B6007B">
      <w:pPr>
        <w:pStyle w:val="Cmsor3"/>
      </w:pPr>
      <w:bookmarkStart w:id="48" w:name="_Toc121235460"/>
      <w:r>
        <w:t>Járókelők létrehozása</w:t>
      </w:r>
      <w:bookmarkEnd w:id="48"/>
    </w:p>
    <w:p w14:paraId="5731FBB7" w14:textId="77777777" w:rsidR="00B6007B" w:rsidRDefault="00B6007B" w:rsidP="00B6007B">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3BFFDB09" w14:textId="6DD49287" w:rsidR="005D1FAD" w:rsidRDefault="00B6007B" w:rsidP="005D1FAD">
      <w:r>
        <w:t>Ezen program minimálisan, de elégséges szinten paraméterezhető. Meg lehet adni az egyszerre tartott órák számának maximumát, a szimuláció kezdetének és a végének az idejét, hogy hány órát lehet</w:t>
      </w:r>
      <w:r w:rsidR="005D1FAD">
        <w:t xml:space="preserve"> addig megtartani a terembe. A termeknek külön meg lehet adni a nevét</w:t>
      </w:r>
      <w:r>
        <w:t xml:space="preserve"> </w:t>
      </w:r>
      <w:r w:rsidR="005D1FAD">
        <w:t xml:space="preserve">és az </w:t>
      </w:r>
      <w:r>
        <w:t>átlagos</w:t>
      </w:r>
      <w:r w:rsidR="005D1FAD">
        <w:t xml:space="preserve"> kihasználtságát és a maximális kapacitását</w:t>
      </w:r>
      <w:r>
        <w:t>. Szélső eseteiben képes tömeget is létrehozni</w:t>
      </w:r>
      <w:r w:rsidR="005D1FAD">
        <w:t xml:space="preserve"> megfelelő paraméterek esetén</w:t>
      </w:r>
      <w:r>
        <w:t>, ahogy szinte üres termeket is.</w:t>
      </w:r>
    </w:p>
    <w:p w14:paraId="334056DF" w14:textId="182DF238" w:rsidR="005D1FAD" w:rsidRDefault="005D1FAD" w:rsidP="005D1FAD">
      <w:pPr>
        <w:pStyle w:val="Cmsor3"/>
      </w:pPr>
      <w:bookmarkStart w:id="49" w:name="_Toc121235461"/>
      <w:r>
        <w:t>A járókelők életciklusa és az emelet létrehozása</w:t>
      </w:r>
      <w:bookmarkEnd w:id="49"/>
    </w:p>
    <w:p w14:paraId="4651651B" w14:textId="35B204D1" w:rsidR="005D1FAD" w:rsidRDefault="005D1FAD" w:rsidP="005D1FAD">
      <w:r>
        <w:t>A járókelők a lépcsőházban „jönnek létre”, ott indulnak el útjukra. A napirendjük végeztével ide térnek vissza, és itt megszűnnek létezni. Ez a belépési terület az emelethez van eltárolva.</w:t>
      </w:r>
    </w:p>
    <w:p w14:paraId="096FA1CB" w14:textId="6BE06F14" w:rsidR="005D1FAD" w:rsidRDefault="005D1FAD" w:rsidP="005D1FAD">
      <w:r>
        <w:t>Az emelet adatait fájlból olvassa be a program, de lehetőség van beolvasás nélkül is az I épület 4. emeletének használatára is. Ebben a fájlban a betöltendő szobák, az emelet belépési területe és a szobák szomszédságai vannak eltárolva.</w:t>
      </w:r>
      <w:r w:rsidR="008D50F9">
        <w:t xml:space="preserve">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3FBB74FD" w14:textId="1248F7A1" w:rsidR="001E52B9" w:rsidRDefault="00C76D19" w:rsidP="001E52B9">
      <w:pPr>
        <w:pStyle w:val="Cmsor1"/>
      </w:pPr>
      <w:bookmarkStart w:id="50" w:name="_Toc121235462"/>
      <w:r>
        <w:lastRenderedPageBreak/>
        <w:t>Összefoglalás, kész program értékelése</w:t>
      </w:r>
      <w:bookmarkEnd w:id="50"/>
    </w:p>
    <w:p w14:paraId="14508D3E" w14:textId="71474E60" w:rsidR="00C76D19" w:rsidRPr="00C76D19" w:rsidRDefault="00C76D19" w:rsidP="00C76D19">
      <w:r>
        <w:t>hiányzik</w:t>
      </w:r>
    </w:p>
    <w:p w14:paraId="089E1AB3" w14:textId="090F83CF" w:rsidR="00B6007B" w:rsidRPr="00B9642A" w:rsidRDefault="005D1FAD" w:rsidP="005D1FAD">
      <w:pPr>
        <w:pStyle w:val="Kd"/>
      </w:pPr>
      <w:r>
        <w:t xml:space="preserve"> </w:t>
      </w:r>
    </w:p>
    <w:p w14:paraId="3F622B45" w14:textId="77777777" w:rsidR="00520DB0" w:rsidRPr="007907E2" w:rsidRDefault="00520DB0" w:rsidP="007907E2"/>
    <w:bookmarkStart w:id="51" w:name="_Toc121235463" w:displacedByCustomXml="next"/>
    <w:bookmarkStart w:id="52" w:name="_Ref121141490" w:displacedByCustomXml="next"/>
    <w:bookmarkStart w:id="53" w:name="_Ref121141494" w:displacedByCustomXml="next"/>
    <w:bookmarkStart w:id="54" w:name="_Ref121141501"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4"/>
          <w:bookmarkEnd w:id="53"/>
          <w:bookmarkEnd w:id="52"/>
          <w:bookmarkEnd w:id="51"/>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34E7630C" w14:textId="011BC68A" w:rsidR="00885E87" w:rsidRDefault="00885E87" w:rsidP="00885E87"/>
    <w:sectPr w:rsidR="00885E87" w:rsidSect="00D23BFC">
      <w:headerReference w:type="even" r:id="rId26"/>
      <w:footerReference w:type="default" r:id="rId27"/>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0F1707" w14:textId="77777777" w:rsidR="00D109EE" w:rsidRDefault="00D109EE">
      <w:r>
        <w:separator/>
      </w:r>
    </w:p>
  </w:endnote>
  <w:endnote w:type="continuationSeparator" w:id="0">
    <w:p w14:paraId="00F22059" w14:textId="77777777" w:rsidR="00D109EE" w:rsidRDefault="00D109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1E52B9" w:rsidRDefault="001E52B9">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1E52B9" w:rsidRDefault="001E52B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AB5853">
      <w:rPr>
        <w:rStyle w:val="Oldalszm"/>
        <w:noProof/>
      </w:rPr>
      <w:t>51</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90F6EB" w14:textId="77777777" w:rsidR="00D109EE" w:rsidRDefault="00D109EE">
      <w:r>
        <w:separator/>
      </w:r>
    </w:p>
  </w:footnote>
  <w:footnote w:type="continuationSeparator" w:id="0">
    <w:p w14:paraId="5D0B0FA1" w14:textId="77777777" w:rsidR="00D109EE" w:rsidRDefault="00D109EE">
      <w:r>
        <w:continuationSeparator/>
      </w:r>
    </w:p>
  </w:footnote>
  <w:footnote w:id="1">
    <w:p w14:paraId="4E7950B7" w14:textId="5383DE90" w:rsidR="001E52B9" w:rsidRDefault="001E52B9">
      <w:pPr>
        <w:pStyle w:val="Lbjegyzetszveg"/>
      </w:pPr>
      <w:r>
        <w:rPr>
          <w:rStyle w:val="Lbjegyzet-hivatkozs"/>
        </w:rPr>
        <w:footnoteRef/>
      </w:r>
      <w:r>
        <w:t xml:space="preserve"> </w:t>
      </w:r>
      <w:r w:rsidRPr="00D054C3">
        <w:t>https://www.youtube.com/watch?v=c6unBZoY9Ag</w:t>
      </w:r>
    </w:p>
  </w:footnote>
  <w:footnote w:id="2">
    <w:p w14:paraId="37F7CFED" w14:textId="1B40AC90" w:rsidR="001E52B9" w:rsidRDefault="001E52B9">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1E52B9" w:rsidRDefault="001E52B9">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1E52B9" w:rsidRDefault="001E52B9">
      <w:pPr>
        <w:pStyle w:val="Lbjegyzetszveg"/>
      </w:pPr>
      <w:r>
        <w:rPr>
          <w:rStyle w:val="Lbjegyzet-hivatkozs"/>
        </w:rPr>
        <w:footnoteRef/>
      </w:r>
      <w:r>
        <w:t xml:space="preserve"> </w:t>
      </w:r>
      <w:r w:rsidRPr="0059571C">
        <w:t>https://en.wikipedia.org/wiki/Knight%27s_graph</w:t>
      </w:r>
    </w:p>
  </w:footnote>
  <w:footnote w:id="5">
    <w:p w14:paraId="3B1FE259" w14:textId="40912273" w:rsidR="001E52B9" w:rsidRDefault="001E52B9">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1E52B9" w:rsidRDefault="001E52B9"/>
  <w:p w14:paraId="2C6DFBBE" w14:textId="77777777" w:rsidR="001E52B9" w:rsidRDefault="001E52B9"/>
  <w:p w14:paraId="125F8157" w14:textId="77777777" w:rsidR="001E52B9" w:rsidRDefault="001E52B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15:restartNumberingAfterBreak="0">
    <w:nsid w:val="799C3B84"/>
    <w:multiLevelType w:val="multilevel"/>
    <w:tmpl w:val="B2087C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15809783">
    <w:abstractNumId w:val="10"/>
  </w:num>
  <w:num w:numId="2" w16cid:durableId="1371950519">
    <w:abstractNumId w:val="25"/>
  </w:num>
  <w:num w:numId="3" w16cid:durableId="671489793">
    <w:abstractNumId w:val="14"/>
  </w:num>
  <w:num w:numId="4" w16cid:durableId="585648700">
    <w:abstractNumId w:val="20"/>
  </w:num>
  <w:num w:numId="5" w16cid:durableId="984239182">
    <w:abstractNumId w:val="21"/>
  </w:num>
  <w:num w:numId="6" w16cid:durableId="1065883239">
    <w:abstractNumId w:val="22"/>
  </w:num>
  <w:num w:numId="7" w16cid:durableId="693456093">
    <w:abstractNumId w:val="17"/>
  </w:num>
  <w:num w:numId="8" w16cid:durableId="877278443">
    <w:abstractNumId w:val="13"/>
  </w:num>
  <w:num w:numId="9" w16cid:durableId="2054693221">
    <w:abstractNumId w:val="18"/>
  </w:num>
  <w:num w:numId="10" w16cid:durableId="478110979">
    <w:abstractNumId w:val="26"/>
  </w:num>
  <w:num w:numId="11" w16cid:durableId="197816165">
    <w:abstractNumId w:val="19"/>
  </w:num>
  <w:num w:numId="12" w16cid:durableId="1891383160">
    <w:abstractNumId w:val="24"/>
  </w:num>
  <w:num w:numId="13" w16cid:durableId="1083062922">
    <w:abstractNumId w:val="9"/>
  </w:num>
  <w:num w:numId="14" w16cid:durableId="364597612">
    <w:abstractNumId w:val="7"/>
  </w:num>
  <w:num w:numId="15" w16cid:durableId="1486973345">
    <w:abstractNumId w:val="6"/>
  </w:num>
  <w:num w:numId="16" w16cid:durableId="346563524">
    <w:abstractNumId w:val="5"/>
  </w:num>
  <w:num w:numId="17" w16cid:durableId="462388066">
    <w:abstractNumId w:val="4"/>
  </w:num>
  <w:num w:numId="18" w16cid:durableId="1214318654">
    <w:abstractNumId w:val="8"/>
  </w:num>
  <w:num w:numId="19" w16cid:durableId="925455515">
    <w:abstractNumId w:val="3"/>
  </w:num>
  <w:num w:numId="20" w16cid:durableId="1100224335">
    <w:abstractNumId w:val="2"/>
  </w:num>
  <w:num w:numId="21" w16cid:durableId="595557538">
    <w:abstractNumId w:val="1"/>
  </w:num>
  <w:num w:numId="22" w16cid:durableId="1354309170">
    <w:abstractNumId w:val="0"/>
  </w:num>
  <w:num w:numId="23" w16cid:durableId="1343244969">
    <w:abstractNumId w:val="11"/>
  </w:num>
  <w:num w:numId="24" w16cid:durableId="766273629">
    <w:abstractNumId w:val="16"/>
  </w:num>
  <w:num w:numId="25" w16cid:durableId="798257004">
    <w:abstractNumId w:val="12"/>
  </w:num>
  <w:num w:numId="26" w16cid:durableId="1459564919">
    <w:abstractNumId w:val="15"/>
  </w:num>
  <w:num w:numId="27" w16cid:durableId="1784298461">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0CAA"/>
    <w:rsid w:val="00001834"/>
    <w:rsid w:val="0000445A"/>
    <w:rsid w:val="00004B12"/>
    <w:rsid w:val="000062F4"/>
    <w:rsid w:val="0001192F"/>
    <w:rsid w:val="0003280F"/>
    <w:rsid w:val="0003322C"/>
    <w:rsid w:val="00034D15"/>
    <w:rsid w:val="0003623B"/>
    <w:rsid w:val="00037481"/>
    <w:rsid w:val="0005092C"/>
    <w:rsid w:val="000515FA"/>
    <w:rsid w:val="000655AB"/>
    <w:rsid w:val="00071F25"/>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2A37"/>
    <w:rsid w:val="001A35FD"/>
    <w:rsid w:val="001A38BF"/>
    <w:rsid w:val="001A57BC"/>
    <w:rsid w:val="001C2262"/>
    <w:rsid w:val="001E1E83"/>
    <w:rsid w:val="001E52B9"/>
    <w:rsid w:val="00203E00"/>
    <w:rsid w:val="002102C3"/>
    <w:rsid w:val="00225F65"/>
    <w:rsid w:val="00227347"/>
    <w:rsid w:val="00234A0B"/>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14D1A"/>
    <w:rsid w:val="00350AEC"/>
    <w:rsid w:val="0035473A"/>
    <w:rsid w:val="0036214F"/>
    <w:rsid w:val="0037340E"/>
    <w:rsid w:val="0037381F"/>
    <w:rsid w:val="00392895"/>
    <w:rsid w:val="003A2F1A"/>
    <w:rsid w:val="003A4CDB"/>
    <w:rsid w:val="003A6E14"/>
    <w:rsid w:val="003B77D0"/>
    <w:rsid w:val="003D0FCB"/>
    <w:rsid w:val="003D1678"/>
    <w:rsid w:val="003E2ECB"/>
    <w:rsid w:val="003E37B9"/>
    <w:rsid w:val="003E70B1"/>
    <w:rsid w:val="003F5425"/>
    <w:rsid w:val="003F6383"/>
    <w:rsid w:val="00410924"/>
    <w:rsid w:val="0041405C"/>
    <w:rsid w:val="004176AB"/>
    <w:rsid w:val="0042696D"/>
    <w:rsid w:val="004617EB"/>
    <w:rsid w:val="00463BC0"/>
    <w:rsid w:val="00482158"/>
    <w:rsid w:val="0048395A"/>
    <w:rsid w:val="004851C7"/>
    <w:rsid w:val="00485F1C"/>
    <w:rsid w:val="00491D1C"/>
    <w:rsid w:val="004A3CCC"/>
    <w:rsid w:val="004B4168"/>
    <w:rsid w:val="004D17B0"/>
    <w:rsid w:val="004F3017"/>
    <w:rsid w:val="00502632"/>
    <w:rsid w:val="00502A30"/>
    <w:rsid w:val="00520DB0"/>
    <w:rsid w:val="005244B3"/>
    <w:rsid w:val="00526A1B"/>
    <w:rsid w:val="005334AD"/>
    <w:rsid w:val="005351F1"/>
    <w:rsid w:val="00537453"/>
    <w:rsid w:val="005524FC"/>
    <w:rsid w:val="00553CC8"/>
    <w:rsid w:val="00566EAC"/>
    <w:rsid w:val="00570D18"/>
    <w:rsid w:val="00576495"/>
    <w:rsid w:val="0059571C"/>
    <w:rsid w:val="005A2E13"/>
    <w:rsid w:val="005A45E5"/>
    <w:rsid w:val="005D1FAD"/>
    <w:rsid w:val="005D3443"/>
    <w:rsid w:val="005E01E0"/>
    <w:rsid w:val="006034C7"/>
    <w:rsid w:val="0060545E"/>
    <w:rsid w:val="0062185B"/>
    <w:rsid w:val="00630562"/>
    <w:rsid w:val="00630A92"/>
    <w:rsid w:val="0063585C"/>
    <w:rsid w:val="00636F56"/>
    <w:rsid w:val="00641018"/>
    <w:rsid w:val="006459E6"/>
    <w:rsid w:val="00650C7C"/>
    <w:rsid w:val="0065566A"/>
    <w:rsid w:val="00664FBB"/>
    <w:rsid w:val="0066693F"/>
    <w:rsid w:val="00675281"/>
    <w:rsid w:val="00681E99"/>
    <w:rsid w:val="00691254"/>
    <w:rsid w:val="00692605"/>
    <w:rsid w:val="00696476"/>
    <w:rsid w:val="006974E7"/>
    <w:rsid w:val="006A1B7F"/>
    <w:rsid w:val="006D338C"/>
    <w:rsid w:val="006E3115"/>
    <w:rsid w:val="006E32AC"/>
    <w:rsid w:val="006E4E19"/>
    <w:rsid w:val="006F512E"/>
    <w:rsid w:val="00700E3A"/>
    <w:rsid w:val="00723F5F"/>
    <w:rsid w:val="007303B1"/>
    <w:rsid w:val="00730B3C"/>
    <w:rsid w:val="007441A0"/>
    <w:rsid w:val="00750F57"/>
    <w:rsid w:val="00751C26"/>
    <w:rsid w:val="00756D62"/>
    <w:rsid w:val="0076368C"/>
    <w:rsid w:val="007907E2"/>
    <w:rsid w:val="007B5CF7"/>
    <w:rsid w:val="007B7846"/>
    <w:rsid w:val="007D0529"/>
    <w:rsid w:val="007E2142"/>
    <w:rsid w:val="007E5587"/>
    <w:rsid w:val="007F5092"/>
    <w:rsid w:val="00816BCB"/>
    <w:rsid w:val="00827942"/>
    <w:rsid w:val="00843159"/>
    <w:rsid w:val="00854BDC"/>
    <w:rsid w:val="00877820"/>
    <w:rsid w:val="00885E87"/>
    <w:rsid w:val="008A2757"/>
    <w:rsid w:val="008A3762"/>
    <w:rsid w:val="008C5682"/>
    <w:rsid w:val="008D2C49"/>
    <w:rsid w:val="008D4E4B"/>
    <w:rsid w:val="008D50F9"/>
    <w:rsid w:val="008E4728"/>
    <w:rsid w:val="008E7228"/>
    <w:rsid w:val="008F1EF0"/>
    <w:rsid w:val="008F47D0"/>
    <w:rsid w:val="00903B60"/>
    <w:rsid w:val="00903C3D"/>
    <w:rsid w:val="0090541F"/>
    <w:rsid w:val="009136DA"/>
    <w:rsid w:val="00940CB1"/>
    <w:rsid w:val="0094148E"/>
    <w:rsid w:val="00965788"/>
    <w:rsid w:val="0098532E"/>
    <w:rsid w:val="00985F06"/>
    <w:rsid w:val="009A4F72"/>
    <w:rsid w:val="009B1AB8"/>
    <w:rsid w:val="009B2EED"/>
    <w:rsid w:val="009C1C93"/>
    <w:rsid w:val="009C5619"/>
    <w:rsid w:val="009D2FD8"/>
    <w:rsid w:val="009D4F1F"/>
    <w:rsid w:val="009E0C7E"/>
    <w:rsid w:val="009E32CB"/>
    <w:rsid w:val="00A0765E"/>
    <w:rsid w:val="00A22A5D"/>
    <w:rsid w:val="00A34DC4"/>
    <w:rsid w:val="00A478F3"/>
    <w:rsid w:val="00A5354A"/>
    <w:rsid w:val="00A91E23"/>
    <w:rsid w:val="00A92A58"/>
    <w:rsid w:val="00A9757F"/>
    <w:rsid w:val="00AB2BA3"/>
    <w:rsid w:val="00AB511F"/>
    <w:rsid w:val="00AB5853"/>
    <w:rsid w:val="00AB7261"/>
    <w:rsid w:val="00AD20C1"/>
    <w:rsid w:val="00AD4412"/>
    <w:rsid w:val="00AE05C4"/>
    <w:rsid w:val="00B13FD0"/>
    <w:rsid w:val="00B27A1F"/>
    <w:rsid w:val="00B4104A"/>
    <w:rsid w:val="00B4340F"/>
    <w:rsid w:val="00B50CAA"/>
    <w:rsid w:val="00B5127E"/>
    <w:rsid w:val="00B6007B"/>
    <w:rsid w:val="00B663ED"/>
    <w:rsid w:val="00B77306"/>
    <w:rsid w:val="00B831A1"/>
    <w:rsid w:val="00B93428"/>
    <w:rsid w:val="00B95DB9"/>
    <w:rsid w:val="00B9642A"/>
    <w:rsid w:val="00B96880"/>
    <w:rsid w:val="00BB506E"/>
    <w:rsid w:val="00BC1DE3"/>
    <w:rsid w:val="00BD1892"/>
    <w:rsid w:val="00BE5E9E"/>
    <w:rsid w:val="00BF0643"/>
    <w:rsid w:val="00C00B3C"/>
    <w:rsid w:val="00C0443D"/>
    <w:rsid w:val="00C15863"/>
    <w:rsid w:val="00C179DD"/>
    <w:rsid w:val="00C2686E"/>
    <w:rsid w:val="00C31260"/>
    <w:rsid w:val="00C336D7"/>
    <w:rsid w:val="00C53F92"/>
    <w:rsid w:val="00C73DEE"/>
    <w:rsid w:val="00C76D19"/>
    <w:rsid w:val="00C7718C"/>
    <w:rsid w:val="00C85BAB"/>
    <w:rsid w:val="00C94815"/>
    <w:rsid w:val="00CA03AE"/>
    <w:rsid w:val="00CB0E8A"/>
    <w:rsid w:val="00CC2118"/>
    <w:rsid w:val="00CC7DCB"/>
    <w:rsid w:val="00CE3516"/>
    <w:rsid w:val="00CF774F"/>
    <w:rsid w:val="00D02E26"/>
    <w:rsid w:val="00D054C3"/>
    <w:rsid w:val="00D07335"/>
    <w:rsid w:val="00D109EE"/>
    <w:rsid w:val="00D1110C"/>
    <w:rsid w:val="00D1632F"/>
    <w:rsid w:val="00D22B3E"/>
    <w:rsid w:val="00D23BFC"/>
    <w:rsid w:val="00D23D90"/>
    <w:rsid w:val="00D30272"/>
    <w:rsid w:val="00D37EC8"/>
    <w:rsid w:val="00D429F2"/>
    <w:rsid w:val="00D47B60"/>
    <w:rsid w:val="00D53F5A"/>
    <w:rsid w:val="00D605C6"/>
    <w:rsid w:val="00D62106"/>
    <w:rsid w:val="00D6331B"/>
    <w:rsid w:val="00D77435"/>
    <w:rsid w:val="00D81927"/>
    <w:rsid w:val="00D82885"/>
    <w:rsid w:val="00D95E2C"/>
    <w:rsid w:val="00DA6154"/>
    <w:rsid w:val="00DD6A58"/>
    <w:rsid w:val="00E00B8B"/>
    <w:rsid w:val="00E03AC2"/>
    <w:rsid w:val="00E0445D"/>
    <w:rsid w:val="00E0668B"/>
    <w:rsid w:val="00E0775E"/>
    <w:rsid w:val="00E07EE4"/>
    <w:rsid w:val="00E12861"/>
    <w:rsid w:val="00E20536"/>
    <w:rsid w:val="00E42F0D"/>
    <w:rsid w:val="00E4417C"/>
    <w:rsid w:val="00E4794F"/>
    <w:rsid w:val="00E614EE"/>
    <w:rsid w:val="00E81D90"/>
    <w:rsid w:val="00E8385C"/>
    <w:rsid w:val="00E86A0C"/>
    <w:rsid w:val="00E97B39"/>
    <w:rsid w:val="00EC672B"/>
    <w:rsid w:val="00EC7945"/>
    <w:rsid w:val="00EE1A1F"/>
    <w:rsid w:val="00EE2264"/>
    <w:rsid w:val="00EF5016"/>
    <w:rsid w:val="00F03E28"/>
    <w:rsid w:val="00F050F9"/>
    <w:rsid w:val="00F2047A"/>
    <w:rsid w:val="00F26F0F"/>
    <w:rsid w:val="00F461CD"/>
    <w:rsid w:val="00F57397"/>
    <w:rsid w:val="00F66F48"/>
    <w:rsid w:val="00F84FB3"/>
    <w:rsid w:val="00F85655"/>
    <w:rsid w:val="00F9225B"/>
    <w:rsid w:val="00F97B98"/>
    <w:rsid w:val="00FA6187"/>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15:docId w15:val="{92822CD5-6B6F-429C-A2D2-B0F7773DBB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12</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13</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14</b:RefOrder>
  </b:Source>
</b:Sources>
</file>

<file path=customXml/itemProps1.xml><?xml version="1.0" encoding="utf-8"?>
<ds:datastoreItem xmlns:ds="http://schemas.openxmlformats.org/officeDocument/2006/customXml" ds:itemID="{E29BD88F-9BAD-487D-ADA8-DB9128E7B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998</TotalTime>
  <Pages>52</Pages>
  <Words>10858</Words>
  <Characters>74923</Characters>
  <Application>Microsoft Office Word</Application>
  <DocSecurity>0</DocSecurity>
  <Lines>624</Lines>
  <Paragraphs>171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85610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Kovács Boldizsár</cp:lastModifiedBy>
  <cp:revision>27</cp:revision>
  <cp:lastPrinted>2002-07-08T12:51:00Z</cp:lastPrinted>
  <dcterms:created xsi:type="dcterms:W3CDTF">2022-12-05T15:13:00Z</dcterms:created>
  <dcterms:modified xsi:type="dcterms:W3CDTF">2022-12-06T15:10:00Z</dcterms:modified>
</cp:coreProperties>
</file>