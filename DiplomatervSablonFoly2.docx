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35C8A731" w14:textId="77777777" w:rsidR="001E52B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91378" w:history="1">
        <w:r w:rsidR="001E52B9" w:rsidRPr="00E83BDB">
          <w:rPr>
            <w:rStyle w:val="Hiperhivatkozs"/>
            <w:noProof/>
          </w:rPr>
          <w:t>Összefoglaló</w:t>
        </w:r>
        <w:r w:rsidR="001E52B9">
          <w:rPr>
            <w:noProof/>
            <w:webHidden/>
          </w:rPr>
          <w:tab/>
        </w:r>
        <w:r w:rsidR="001E52B9">
          <w:rPr>
            <w:noProof/>
            <w:webHidden/>
          </w:rPr>
          <w:fldChar w:fldCharType="begin"/>
        </w:r>
        <w:r w:rsidR="001E52B9">
          <w:rPr>
            <w:noProof/>
            <w:webHidden/>
          </w:rPr>
          <w:instrText xml:space="preserve"> PAGEREF _Toc121191378 \h </w:instrText>
        </w:r>
        <w:r w:rsidR="001E52B9">
          <w:rPr>
            <w:noProof/>
            <w:webHidden/>
          </w:rPr>
        </w:r>
        <w:r w:rsidR="001E52B9">
          <w:rPr>
            <w:noProof/>
            <w:webHidden/>
          </w:rPr>
          <w:fldChar w:fldCharType="separate"/>
        </w:r>
        <w:r w:rsidR="001E52B9">
          <w:rPr>
            <w:noProof/>
            <w:webHidden/>
          </w:rPr>
          <w:t>5</w:t>
        </w:r>
        <w:r w:rsidR="001E52B9">
          <w:rPr>
            <w:noProof/>
            <w:webHidden/>
          </w:rPr>
          <w:fldChar w:fldCharType="end"/>
        </w:r>
      </w:hyperlink>
    </w:p>
    <w:p w14:paraId="6DC2CC61"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379" w:history="1">
        <w:r w:rsidR="001E52B9" w:rsidRPr="00E83BDB">
          <w:rPr>
            <w:rStyle w:val="Hiperhivatkozs"/>
            <w:noProof/>
          </w:rPr>
          <w:t>Abstract</w:t>
        </w:r>
        <w:r w:rsidR="001E52B9">
          <w:rPr>
            <w:noProof/>
            <w:webHidden/>
          </w:rPr>
          <w:tab/>
        </w:r>
        <w:r w:rsidR="001E52B9">
          <w:rPr>
            <w:noProof/>
            <w:webHidden/>
          </w:rPr>
          <w:fldChar w:fldCharType="begin"/>
        </w:r>
        <w:r w:rsidR="001E52B9">
          <w:rPr>
            <w:noProof/>
            <w:webHidden/>
          </w:rPr>
          <w:instrText xml:space="preserve"> PAGEREF _Toc121191379 \h </w:instrText>
        </w:r>
        <w:r w:rsidR="001E52B9">
          <w:rPr>
            <w:noProof/>
            <w:webHidden/>
          </w:rPr>
        </w:r>
        <w:r w:rsidR="001E52B9">
          <w:rPr>
            <w:noProof/>
            <w:webHidden/>
          </w:rPr>
          <w:fldChar w:fldCharType="separate"/>
        </w:r>
        <w:r w:rsidR="001E52B9">
          <w:rPr>
            <w:noProof/>
            <w:webHidden/>
          </w:rPr>
          <w:t>6</w:t>
        </w:r>
        <w:r w:rsidR="001E52B9">
          <w:rPr>
            <w:noProof/>
            <w:webHidden/>
          </w:rPr>
          <w:fldChar w:fldCharType="end"/>
        </w:r>
      </w:hyperlink>
    </w:p>
    <w:p w14:paraId="65278D50"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380" w:history="1">
        <w:r w:rsidR="001E52B9" w:rsidRPr="00E83BDB">
          <w:rPr>
            <w:rStyle w:val="Hiperhivatkozs"/>
            <w:noProof/>
          </w:rPr>
          <w:t>1 Bevezetés</w:t>
        </w:r>
        <w:r w:rsidR="001E52B9">
          <w:rPr>
            <w:noProof/>
            <w:webHidden/>
          </w:rPr>
          <w:tab/>
        </w:r>
        <w:r w:rsidR="001E52B9">
          <w:rPr>
            <w:noProof/>
            <w:webHidden/>
          </w:rPr>
          <w:fldChar w:fldCharType="begin"/>
        </w:r>
        <w:r w:rsidR="001E52B9">
          <w:rPr>
            <w:noProof/>
            <w:webHidden/>
          </w:rPr>
          <w:instrText xml:space="preserve"> PAGEREF _Toc121191380 \h </w:instrText>
        </w:r>
        <w:r w:rsidR="001E52B9">
          <w:rPr>
            <w:noProof/>
            <w:webHidden/>
          </w:rPr>
        </w:r>
        <w:r w:rsidR="001E52B9">
          <w:rPr>
            <w:noProof/>
            <w:webHidden/>
          </w:rPr>
          <w:fldChar w:fldCharType="separate"/>
        </w:r>
        <w:r w:rsidR="001E52B9">
          <w:rPr>
            <w:noProof/>
            <w:webHidden/>
          </w:rPr>
          <w:t>7</w:t>
        </w:r>
        <w:r w:rsidR="001E52B9">
          <w:rPr>
            <w:noProof/>
            <w:webHidden/>
          </w:rPr>
          <w:fldChar w:fldCharType="end"/>
        </w:r>
      </w:hyperlink>
    </w:p>
    <w:p w14:paraId="39651B71"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381" w:history="1">
        <w:r w:rsidR="001E52B9" w:rsidRPr="00E83BDB">
          <w:rPr>
            <w:rStyle w:val="Hiperhivatkozs"/>
            <w:noProof/>
          </w:rPr>
          <w:t>1.1 Emberek mozgásának segítése</w:t>
        </w:r>
        <w:r w:rsidR="001E52B9">
          <w:rPr>
            <w:noProof/>
            <w:webHidden/>
          </w:rPr>
          <w:tab/>
        </w:r>
        <w:r w:rsidR="001E52B9">
          <w:rPr>
            <w:noProof/>
            <w:webHidden/>
          </w:rPr>
          <w:fldChar w:fldCharType="begin"/>
        </w:r>
        <w:r w:rsidR="001E52B9">
          <w:rPr>
            <w:noProof/>
            <w:webHidden/>
          </w:rPr>
          <w:instrText xml:space="preserve"> PAGEREF _Toc121191381 \h </w:instrText>
        </w:r>
        <w:r w:rsidR="001E52B9">
          <w:rPr>
            <w:noProof/>
            <w:webHidden/>
          </w:rPr>
        </w:r>
        <w:r w:rsidR="001E52B9">
          <w:rPr>
            <w:noProof/>
            <w:webHidden/>
          </w:rPr>
          <w:fldChar w:fldCharType="separate"/>
        </w:r>
        <w:r w:rsidR="001E52B9">
          <w:rPr>
            <w:noProof/>
            <w:webHidden/>
          </w:rPr>
          <w:t>8</w:t>
        </w:r>
        <w:r w:rsidR="001E52B9">
          <w:rPr>
            <w:noProof/>
            <w:webHidden/>
          </w:rPr>
          <w:fldChar w:fldCharType="end"/>
        </w:r>
      </w:hyperlink>
    </w:p>
    <w:p w14:paraId="76DA8EAC"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382" w:history="1">
        <w:r w:rsidR="001E52B9" w:rsidRPr="00E83BDB">
          <w:rPr>
            <w:rStyle w:val="Hiperhivatkozs"/>
            <w:noProof/>
          </w:rPr>
          <w:t>1.2 Tűzvédelmi szempontok</w:t>
        </w:r>
        <w:r w:rsidR="001E52B9">
          <w:rPr>
            <w:noProof/>
            <w:webHidden/>
          </w:rPr>
          <w:tab/>
        </w:r>
        <w:r w:rsidR="001E52B9">
          <w:rPr>
            <w:noProof/>
            <w:webHidden/>
          </w:rPr>
          <w:fldChar w:fldCharType="begin"/>
        </w:r>
        <w:r w:rsidR="001E52B9">
          <w:rPr>
            <w:noProof/>
            <w:webHidden/>
          </w:rPr>
          <w:instrText xml:space="preserve"> PAGEREF _Toc121191382 \h </w:instrText>
        </w:r>
        <w:r w:rsidR="001E52B9">
          <w:rPr>
            <w:noProof/>
            <w:webHidden/>
          </w:rPr>
        </w:r>
        <w:r w:rsidR="001E52B9">
          <w:rPr>
            <w:noProof/>
            <w:webHidden/>
          </w:rPr>
          <w:fldChar w:fldCharType="separate"/>
        </w:r>
        <w:r w:rsidR="001E52B9">
          <w:rPr>
            <w:noProof/>
            <w:webHidden/>
          </w:rPr>
          <w:t>8</w:t>
        </w:r>
        <w:r w:rsidR="001E52B9">
          <w:rPr>
            <w:noProof/>
            <w:webHidden/>
          </w:rPr>
          <w:fldChar w:fldCharType="end"/>
        </w:r>
      </w:hyperlink>
    </w:p>
    <w:p w14:paraId="39A04768"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383" w:history="1">
        <w:r w:rsidR="001E52B9" w:rsidRPr="00E83BDB">
          <w:rPr>
            <w:rStyle w:val="Hiperhivatkozs"/>
            <w:noProof/>
          </w:rPr>
          <w:t>1.3 A feladat</w:t>
        </w:r>
        <w:r w:rsidR="001E52B9">
          <w:rPr>
            <w:noProof/>
            <w:webHidden/>
          </w:rPr>
          <w:tab/>
        </w:r>
        <w:r w:rsidR="001E52B9">
          <w:rPr>
            <w:noProof/>
            <w:webHidden/>
          </w:rPr>
          <w:fldChar w:fldCharType="begin"/>
        </w:r>
        <w:r w:rsidR="001E52B9">
          <w:rPr>
            <w:noProof/>
            <w:webHidden/>
          </w:rPr>
          <w:instrText xml:space="preserve"> PAGEREF _Toc121191383 \h </w:instrText>
        </w:r>
        <w:r w:rsidR="001E52B9">
          <w:rPr>
            <w:noProof/>
            <w:webHidden/>
          </w:rPr>
        </w:r>
        <w:r w:rsidR="001E52B9">
          <w:rPr>
            <w:noProof/>
            <w:webHidden/>
          </w:rPr>
          <w:fldChar w:fldCharType="separate"/>
        </w:r>
        <w:r w:rsidR="001E52B9">
          <w:rPr>
            <w:noProof/>
            <w:webHidden/>
          </w:rPr>
          <w:t>10</w:t>
        </w:r>
        <w:r w:rsidR="001E52B9">
          <w:rPr>
            <w:noProof/>
            <w:webHidden/>
          </w:rPr>
          <w:fldChar w:fldCharType="end"/>
        </w:r>
      </w:hyperlink>
    </w:p>
    <w:p w14:paraId="54E04269"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384" w:history="1">
        <w:r w:rsidR="001E52B9" w:rsidRPr="00E83BDB">
          <w:rPr>
            <w:rStyle w:val="Hiperhivatkozs"/>
            <w:noProof/>
          </w:rPr>
          <w:t>1.4 Irodalomkutatás és a feladatkör kiterjesztése</w:t>
        </w:r>
        <w:r w:rsidR="001E52B9">
          <w:rPr>
            <w:noProof/>
            <w:webHidden/>
          </w:rPr>
          <w:tab/>
        </w:r>
        <w:r w:rsidR="001E52B9">
          <w:rPr>
            <w:noProof/>
            <w:webHidden/>
          </w:rPr>
          <w:fldChar w:fldCharType="begin"/>
        </w:r>
        <w:r w:rsidR="001E52B9">
          <w:rPr>
            <w:noProof/>
            <w:webHidden/>
          </w:rPr>
          <w:instrText xml:space="preserve"> PAGEREF _Toc121191384 \h </w:instrText>
        </w:r>
        <w:r w:rsidR="001E52B9">
          <w:rPr>
            <w:noProof/>
            <w:webHidden/>
          </w:rPr>
        </w:r>
        <w:r w:rsidR="001E52B9">
          <w:rPr>
            <w:noProof/>
            <w:webHidden/>
          </w:rPr>
          <w:fldChar w:fldCharType="separate"/>
        </w:r>
        <w:r w:rsidR="001E52B9">
          <w:rPr>
            <w:noProof/>
            <w:webHidden/>
          </w:rPr>
          <w:t>11</w:t>
        </w:r>
        <w:r w:rsidR="001E52B9">
          <w:rPr>
            <w:noProof/>
            <w:webHidden/>
          </w:rPr>
          <w:fldChar w:fldCharType="end"/>
        </w:r>
      </w:hyperlink>
    </w:p>
    <w:p w14:paraId="3A60A9FC"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85" w:history="1">
        <w:r w:rsidR="001E52B9" w:rsidRPr="00E83BDB">
          <w:rPr>
            <w:rStyle w:val="Hiperhivatkozs"/>
            <w:noProof/>
          </w:rPr>
          <w:t>1.4.1 Programozási környezet megválasztása</w:t>
        </w:r>
        <w:r w:rsidR="001E52B9">
          <w:rPr>
            <w:noProof/>
            <w:webHidden/>
          </w:rPr>
          <w:tab/>
        </w:r>
        <w:r w:rsidR="001E52B9">
          <w:rPr>
            <w:noProof/>
            <w:webHidden/>
          </w:rPr>
          <w:fldChar w:fldCharType="begin"/>
        </w:r>
        <w:r w:rsidR="001E52B9">
          <w:rPr>
            <w:noProof/>
            <w:webHidden/>
          </w:rPr>
          <w:instrText xml:space="preserve"> PAGEREF _Toc121191385 \h </w:instrText>
        </w:r>
        <w:r w:rsidR="001E52B9">
          <w:rPr>
            <w:noProof/>
            <w:webHidden/>
          </w:rPr>
        </w:r>
        <w:r w:rsidR="001E52B9">
          <w:rPr>
            <w:noProof/>
            <w:webHidden/>
          </w:rPr>
          <w:fldChar w:fldCharType="separate"/>
        </w:r>
        <w:r w:rsidR="001E52B9">
          <w:rPr>
            <w:noProof/>
            <w:webHidden/>
          </w:rPr>
          <w:t>11</w:t>
        </w:r>
        <w:r w:rsidR="001E52B9">
          <w:rPr>
            <w:noProof/>
            <w:webHidden/>
          </w:rPr>
          <w:fldChar w:fldCharType="end"/>
        </w:r>
      </w:hyperlink>
    </w:p>
    <w:p w14:paraId="2965FB58"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86" w:history="1">
        <w:r w:rsidR="001E52B9" w:rsidRPr="00E83BDB">
          <w:rPr>
            <w:rStyle w:val="Hiperhivatkozs"/>
            <w:noProof/>
          </w:rPr>
          <w:t>1.4.2 Útvonal keresés</w:t>
        </w:r>
        <w:r w:rsidR="001E52B9">
          <w:rPr>
            <w:noProof/>
            <w:webHidden/>
          </w:rPr>
          <w:tab/>
        </w:r>
        <w:r w:rsidR="001E52B9">
          <w:rPr>
            <w:noProof/>
            <w:webHidden/>
          </w:rPr>
          <w:fldChar w:fldCharType="begin"/>
        </w:r>
        <w:r w:rsidR="001E52B9">
          <w:rPr>
            <w:noProof/>
            <w:webHidden/>
          </w:rPr>
          <w:instrText xml:space="preserve"> PAGEREF _Toc121191386 \h </w:instrText>
        </w:r>
        <w:r w:rsidR="001E52B9">
          <w:rPr>
            <w:noProof/>
            <w:webHidden/>
          </w:rPr>
        </w:r>
        <w:r w:rsidR="001E52B9">
          <w:rPr>
            <w:noProof/>
            <w:webHidden/>
          </w:rPr>
          <w:fldChar w:fldCharType="separate"/>
        </w:r>
        <w:r w:rsidR="001E52B9">
          <w:rPr>
            <w:noProof/>
            <w:webHidden/>
          </w:rPr>
          <w:t>12</w:t>
        </w:r>
        <w:r w:rsidR="001E52B9">
          <w:rPr>
            <w:noProof/>
            <w:webHidden/>
          </w:rPr>
          <w:fldChar w:fldCharType="end"/>
        </w:r>
      </w:hyperlink>
    </w:p>
    <w:p w14:paraId="48682DCB"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87" w:history="1">
        <w:r w:rsidR="001E52B9" w:rsidRPr="00E83BDB">
          <w:rPr>
            <w:rStyle w:val="Hiperhivatkozs"/>
            <w:noProof/>
          </w:rPr>
          <w:t>1.4.3 Dijkstra algoritmus</w:t>
        </w:r>
        <w:r w:rsidR="001E52B9">
          <w:rPr>
            <w:noProof/>
            <w:webHidden/>
          </w:rPr>
          <w:tab/>
        </w:r>
        <w:r w:rsidR="001E52B9">
          <w:rPr>
            <w:noProof/>
            <w:webHidden/>
          </w:rPr>
          <w:fldChar w:fldCharType="begin"/>
        </w:r>
        <w:r w:rsidR="001E52B9">
          <w:rPr>
            <w:noProof/>
            <w:webHidden/>
          </w:rPr>
          <w:instrText xml:space="preserve"> PAGEREF _Toc121191387 \h </w:instrText>
        </w:r>
        <w:r w:rsidR="001E52B9">
          <w:rPr>
            <w:noProof/>
            <w:webHidden/>
          </w:rPr>
        </w:r>
        <w:r w:rsidR="001E52B9">
          <w:rPr>
            <w:noProof/>
            <w:webHidden/>
          </w:rPr>
          <w:fldChar w:fldCharType="separate"/>
        </w:r>
        <w:r w:rsidR="001E52B9">
          <w:rPr>
            <w:noProof/>
            <w:webHidden/>
          </w:rPr>
          <w:t>12</w:t>
        </w:r>
        <w:r w:rsidR="001E52B9">
          <w:rPr>
            <w:noProof/>
            <w:webHidden/>
          </w:rPr>
          <w:fldChar w:fldCharType="end"/>
        </w:r>
      </w:hyperlink>
    </w:p>
    <w:p w14:paraId="5FB1A1E1"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88" w:history="1">
        <w:r w:rsidR="001E52B9" w:rsidRPr="00E83BDB">
          <w:rPr>
            <w:rStyle w:val="Hiperhivatkozs"/>
            <w:noProof/>
          </w:rPr>
          <w:t>1.4.4 A* algoritmus</w:t>
        </w:r>
        <w:r w:rsidR="001E52B9">
          <w:rPr>
            <w:noProof/>
            <w:webHidden/>
          </w:rPr>
          <w:tab/>
        </w:r>
        <w:r w:rsidR="001E52B9">
          <w:rPr>
            <w:noProof/>
            <w:webHidden/>
          </w:rPr>
          <w:fldChar w:fldCharType="begin"/>
        </w:r>
        <w:r w:rsidR="001E52B9">
          <w:rPr>
            <w:noProof/>
            <w:webHidden/>
          </w:rPr>
          <w:instrText xml:space="preserve"> PAGEREF _Toc121191388 \h </w:instrText>
        </w:r>
        <w:r w:rsidR="001E52B9">
          <w:rPr>
            <w:noProof/>
            <w:webHidden/>
          </w:rPr>
        </w:r>
        <w:r w:rsidR="001E52B9">
          <w:rPr>
            <w:noProof/>
            <w:webHidden/>
          </w:rPr>
          <w:fldChar w:fldCharType="separate"/>
        </w:r>
        <w:r w:rsidR="001E52B9">
          <w:rPr>
            <w:noProof/>
            <w:webHidden/>
          </w:rPr>
          <w:t>14</w:t>
        </w:r>
        <w:r w:rsidR="001E52B9">
          <w:rPr>
            <w:noProof/>
            <w:webHidden/>
          </w:rPr>
          <w:fldChar w:fldCharType="end"/>
        </w:r>
      </w:hyperlink>
    </w:p>
    <w:p w14:paraId="3C9C2C79"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89" w:history="1">
        <w:r w:rsidR="001E52B9" w:rsidRPr="00E83BDB">
          <w:rPr>
            <w:rStyle w:val="Hiperhivatkozs"/>
            <w:noProof/>
          </w:rPr>
          <w:t>1.4.5 Helyszín átalakítása gráffá</w:t>
        </w:r>
        <w:r w:rsidR="001E52B9">
          <w:rPr>
            <w:noProof/>
            <w:webHidden/>
          </w:rPr>
          <w:tab/>
        </w:r>
        <w:r w:rsidR="001E52B9">
          <w:rPr>
            <w:noProof/>
            <w:webHidden/>
          </w:rPr>
          <w:fldChar w:fldCharType="begin"/>
        </w:r>
        <w:r w:rsidR="001E52B9">
          <w:rPr>
            <w:noProof/>
            <w:webHidden/>
          </w:rPr>
          <w:instrText xml:space="preserve"> PAGEREF _Toc121191389 \h </w:instrText>
        </w:r>
        <w:r w:rsidR="001E52B9">
          <w:rPr>
            <w:noProof/>
            <w:webHidden/>
          </w:rPr>
        </w:r>
        <w:r w:rsidR="001E52B9">
          <w:rPr>
            <w:noProof/>
            <w:webHidden/>
          </w:rPr>
          <w:fldChar w:fldCharType="separate"/>
        </w:r>
        <w:r w:rsidR="001E52B9">
          <w:rPr>
            <w:noProof/>
            <w:webHidden/>
          </w:rPr>
          <w:t>16</w:t>
        </w:r>
        <w:r w:rsidR="001E52B9">
          <w:rPr>
            <w:noProof/>
            <w:webHidden/>
          </w:rPr>
          <w:fldChar w:fldCharType="end"/>
        </w:r>
      </w:hyperlink>
    </w:p>
    <w:p w14:paraId="4E6301D6"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0" w:history="1">
        <w:r w:rsidR="001E52B9" w:rsidRPr="00E83BDB">
          <w:rPr>
            <w:rStyle w:val="Hiperhivatkozs"/>
            <w:noProof/>
          </w:rPr>
          <w:t>1.4.6 Felületeket lefedő gráfok</w:t>
        </w:r>
        <w:r w:rsidR="001E52B9">
          <w:rPr>
            <w:noProof/>
            <w:webHidden/>
          </w:rPr>
          <w:tab/>
        </w:r>
        <w:r w:rsidR="001E52B9">
          <w:rPr>
            <w:noProof/>
            <w:webHidden/>
          </w:rPr>
          <w:fldChar w:fldCharType="begin"/>
        </w:r>
        <w:r w:rsidR="001E52B9">
          <w:rPr>
            <w:noProof/>
            <w:webHidden/>
          </w:rPr>
          <w:instrText xml:space="preserve"> PAGEREF _Toc121191390 \h </w:instrText>
        </w:r>
        <w:r w:rsidR="001E52B9">
          <w:rPr>
            <w:noProof/>
            <w:webHidden/>
          </w:rPr>
        </w:r>
        <w:r w:rsidR="001E52B9">
          <w:rPr>
            <w:noProof/>
            <w:webHidden/>
          </w:rPr>
          <w:fldChar w:fldCharType="separate"/>
        </w:r>
        <w:r w:rsidR="001E52B9">
          <w:rPr>
            <w:noProof/>
            <w:webHidden/>
          </w:rPr>
          <w:t>17</w:t>
        </w:r>
        <w:r w:rsidR="001E52B9">
          <w:rPr>
            <w:noProof/>
            <w:webHidden/>
          </w:rPr>
          <w:fldChar w:fldCharType="end"/>
        </w:r>
      </w:hyperlink>
    </w:p>
    <w:p w14:paraId="474A4D74"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1" w:history="1">
        <w:r w:rsidR="001E52B9" w:rsidRPr="00E83BDB">
          <w:rPr>
            <w:rStyle w:val="Hiperhivatkozs"/>
            <w:noProof/>
          </w:rPr>
          <w:t>1.4.7 Útpont gráf</w:t>
        </w:r>
        <w:r w:rsidR="001E52B9">
          <w:rPr>
            <w:noProof/>
            <w:webHidden/>
          </w:rPr>
          <w:tab/>
        </w:r>
        <w:r w:rsidR="001E52B9">
          <w:rPr>
            <w:noProof/>
            <w:webHidden/>
          </w:rPr>
          <w:fldChar w:fldCharType="begin"/>
        </w:r>
        <w:r w:rsidR="001E52B9">
          <w:rPr>
            <w:noProof/>
            <w:webHidden/>
          </w:rPr>
          <w:instrText xml:space="preserve"> PAGEREF _Toc121191391 \h </w:instrText>
        </w:r>
        <w:r w:rsidR="001E52B9">
          <w:rPr>
            <w:noProof/>
            <w:webHidden/>
          </w:rPr>
        </w:r>
        <w:r w:rsidR="001E52B9">
          <w:rPr>
            <w:noProof/>
            <w:webHidden/>
          </w:rPr>
          <w:fldChar w:fldCharType="separate"/>
        </w:r>
        <w:r w:rsidR="001E52B9">
          <w:rPr>
            <w:noProof/>
            <w:webHidden/>
          </w:rPr>
          <w:t>17</w:t>
        </w:r>
        <w:r w:rsidR="001E52B9">
          <w:rPr>
            <w:noProof/>
            <w:webHidden/>
          </w:rPr>
          <w:fldChar w:fldCharType="end"/>
        </w:r>
      </w:hyperlink>
    </w:p>
    <w:p w14:paraId="088A2566"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2" w:history="1">
        <w:r w:rsidR="001E52B9" w:rsidRPr="00E83BDB">
          <w:rPr>
            <w:rStyle w:val="Hiperhivatkozs"/>
            <w:noProof/>
          </w:rPr>
          <w:t>1.4.8 Navigációs háló</w:t>
        </w:r>
        <w:r w:rsidR="001E52B9">
          <w:rPr>
            <w:noProof/>
            <w:webHidden/>
          </w:rPr>
          <w:tab/>
        </w:r>
        <w:r w:rsidR="001E52B9">
          <w:rPr>
            <w:noProof/>
            <w:webHidden/>
          </w:rPr>
          <w:fldChar w:fldCharType="begin"/>
        </w:r>
        <w:r w:rsidR="001E52B9">
          <w:rPr>
            <w:noProof/>
            <w:webHidden/>
          </w:rPr>
          <w:instrText xml:space="preserve"> PAGEREF _Toc121191392 \h </w:instrText>
        </w:r>
        <w:r w:rsidR="001E52B9">
          <w:rPr>
            <w:noProof/>
            <w:webHidden/>
          </w:rPr>
        </w:r>
        <w:r w:rsidR="001E52B9">
          <w:rPr>
            <w:noProof/>
            <w:webHidden/>
          </w:rPr>
          <w:fldChar w:fldCharType="separate"/>
        </w:r>
        <w:r w:rsidR="001E52B9">
          <w:rPr>
            <w:noProof/>
            <w:webHidden/>
          </w:rPr>
          <w:t>18</w:t>
        </w:r>
        <w:r w:rsidR="001E52B9">
          <w:rPr>
            <w:noProof/>
            <w:webHidden/>
          </w:rPr>
          <w:fldChar w:fldCharType="end"/>
        </w:r>
      </w:hyperlink>
    </w:p>
    <w:p w14:paraId="36C96DC2"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3" w:history="1">
        <w:r w:rsidR="001E52B9" w:rsidRPr="00E83BDB">
          <w:rPr>
            <w:rStyle w:val="Hiperhivatkozs"/>
            <w:noProof/>
          </w:rPr>
          <w:t>1.4.9 Legrövidebb útvonal és útvonal kiegyenesítése</w:t>
        </w:r>
        <w:r w:rsidR="001E52B9">
          <w:rPr>
            <w:noProof/>
            <w:webHidden/>
          </w:rPr>
          <w:tab/>
        </w:r>
        <w:r w:rsidR="001E52B9">
          <w:rPr>
            <w:noProof/>
            <w:webHidden/>
          </w:rPr>
          <w:fldChar w:fldCharType="begin"/>
        </w:r>
        <w:r w:rsidR="001E52B9">
          <w:rPr>
            <w:noProof/>
            <w:webHidden/>
          </w:rPr>
          <w:instrText xml:space="preserve"> PAGEREF _Toc121191393 \h </w:instrText>
        </w:r>
        <w:r w:rsidR="001E52B9">
          <w:rPr>
            <w:noProof/>
            <w:webHidden/>
          </w:rPr>
        </w:r>
        <w:r w:rsidR="001E52B9">
          <w:rPr>
            <w:noProof/>
            <w:webHidden/>
          </w:rPr>
          <w:fldChar w:fldCharType="separate"/>
        </w:r>
        <w:r w:rsidR="001E52B9">
          <w:rPr>
            <w:noProof/>
            <w:webHidden/>
          </w:rPr>
          <w:t>19</w:t>
        </w:r>
        <w:r w:rsidR="001E52B9">
          <w:rPr>
            <w:noProof/>
            <w:webHidden/>
          </w:rPr>
          <w:fldChar w:fldCharType="end"/>
        </w:r>
      </w:hyperlink>
    </w:p>
    <w:p w14:paraId="68846BB0"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4" w:history="1">
        <w:r w:rsidR="001E52B9" w:rsidRPr="00E83BDB">
          <w:rPr>
            <w:rStyle w:val="Hiperhivatkozs"/>
            <w:noProof/>
          </w:rPr>
          <w:t>1.4.10 Emberek mozgásának alapjai</w:t>
        </w:r>
        <w:r w:rsidR="001E52B9">
          <w:rPr>
            <w:noProof/>
            <w:webHidden/>
          </w:rPr>
          <w:tab/>
        </w:r>
        <w:r w:rsidR="001E52B9">
          <w:rPr>
            <w:noProof/>
            <w:webHidden/>
          </w:rPr>
          <w:fldChar w:fldCharType="begin"/>
        </w:r>
        <w:r w:rsidR="001E52B9">
          <w:rPr>
            <w:noProof/>
            <w:webHidden/>
          </w:rPr>
          <w:instrText xml:space="preserve"> PAGEREF _Toc121191394 \h </w:instrText>
        </w:r>
        <w:r w:rsidR="001E52B9">
          <w:rPr>
            <w:noProof/>
            <w:webHidden/>
          </w:rPr>
        </w:r>
        <w:r w:rsidR="001E52B9">
          <w:rPr>
            <w:noProof/>
            <w:webHidden/>
          </w:rPr>
          <w:fldChar w:fldCharType="separate"/>
        </w:r>
        <w:r w:rsidR="001E52B9">
          <w:rPr>
            <w:noProof/>
            <w:webHidden/>
          </w:rPr>
          <w:t>20</w:t>
        </w:r>
        <w:r w:rsidR="001E52B9">
          <w:rPr>
            <w:noProof/>
            <w:webHidden/>
          </w:rPr>
          <w:fldChar w:fldCharType="end"/>
        </w:r>
      </w:hyperlink>
    </w:p>
    <w:p w14:paraId="3B243254"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5" w:history="1">
        <w:r w:rsidR="001E52B9" w:rsidRPr="00E83BDB">
          <w:rPr>
            <w:rStyle w:val="Hiperhivatkozs"/>
            <w:noProof/>
          </w:rPr>
          <w:t>1.4.11 Emberek szélessége</w:t>
        </w:r>
        <w:r w:rsidR="001E52B9">
          <w:rPr>
            <w:noProof/>
            <w:webHidden/>
          </w:rPr>
          <w:tab/>
        </w:r>
        <w:r w:rsidR="001E52B9">
          <w:rPr>
            <w:noProof/>
            <w:webHidden/>
          </w:rPr>
          <w:fldChar w:fldCharType="begin"/>
        </w:r>
        <w:r w:rsidR="001E52B9">
          <w:rPr>
            <w:noProof/>
            <w:webHidden/>
          </w:rPr>
          <w:instrText xml:space="preserve"> PAGEREF _Toc121191395 \h </w:instrText>
        </w:r>
        <w:r w:rsidR="001E52B9">
          <w:rPr>
            <w:noProof/>
            <w:webHidden/>
          </w:rPr>
        </w:r>
        <w:r w:rsidR="001E52B9">
          <w:rPr>
            <w:noProof/>
            <w:webHidden/>
          </w:rPr>
          <w:fldChar w:fldCharType="separate"/>
        </w:r>
        <w:r w:rsidR="001E52B9">
          <w:rPr>
            <w:noProof/>
            <w:webHidden/>
          </w:rPr>
          <w:t>21</w:t>
        </w:r>
        <w:r w:rsidR="001E52B9">
          <w:rPr>
            <w:noProof/>
            <w:webHidden/>
          </w:rPr>
          <w:fldChar w:fldCharType="end"/>
        </w:r>
      </w:hyperlink>
    </w:p>
    <w:p w14:paraId="76AB8FDD"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6" w:history="1">
        <w:r w:rsidR="001E52B9" w:rsidRPr="00E83BDB">
          <w:rPr>
            <w:rStyle w:val="Hiperhivatkozs"/>
            <w:noProof/>
          </w:rPr>
          <w:t>1.4.12 Emberek mozgási sebessége egyedül és tömegben</w:t>
        </w:r>
        <w:r w:rsidR="001E52B9">
          <w:rPr>
            <w:noProof/>
            <w:webHidden/>
          </w:rPr>
          <w:tab/>
        </w:r>
        <w:r w:rsidR="001E52B9">
          <w:rPr>
            <w:noProof/>
            <w:webHidden/>
          </w:rPr>
          <w:fldChar w:fldCharType="begin"/>
        </w:r>
        <w:r w:rsidR="001E52B9">
          <w:rPr>
            <w:noProof/>
            <w:webHidden/>
          </w:rPr>
          <w:instrText xml:space="preserve"> PAGEREF _Toc121191396 \h </w:instrText>
        </w:r>
        <w:r w:rsidR="001E52B9">
          <w:rPr>
            <w:noProof/>
            <w:webHidden/>
          </w:rPr>
        </w:r>
        <w:r w:rsidR="001E52B9">
          <w:rPr>
            <w:noProof/>
            <w:webHidden/>
          </w:rPr>
          <w:fldChar w:fldCharType="separate"/>
        </w:r>
        <w:r w:rsidR="001E52B9">
          <w:rPr>
            <w:noProof/>
            <w:webHidden/>
          </w:rPr>
          <w:t>21</w:t>
        </w:r>
        <w:r w:rsidR="001E52B9">
          <w:rPr>
            <w:noProof/>
            <w:webHidden/>
          </w:rPr>
          <w:fldChar w:fldCharType="end"/>
        </w:r>
      </w:hyperlink>
    </w:p>
    <w:p w14:paraId="2EBAF8D6"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7" w:history="1">
        <w:r w:rsidR="001E52B9" w:rsidRPr="00E83BDB">
          <w:rPr>
            <w:rStyle w:val="Hiperhivatkozs"/>
            <w:noProof/>
          </w:rPr>
          <w:t>1.4.13 Vészhelyzet kezelése</w:t>
        </w:r>
        <w:r w:rsidR="001E52B9">
          <w:rPr>
            <w:noProof/>
            <w:webHidden/>
          </w:rPr>
          <w:tab/>
        </w:r>
        <w:r w:rsidR="001E52B9">
          <w:rPr>
            <w:noProof/>
            <w:webHidden/>
          </w:rPr>
          <w:fldChar w:fldCharType="begin"/>
        </w:r>
        <w:r w:rsidR="001E52B9">
          <w:rPr>
            <w:noProof/>
            <w:webHidden/>
          </w:rPr>
          <w:instrText xml:space="preserve"> PAGEREF _Toc121191397 \h </w:instrText>
        </w:r>
        <w:r w:rsidR="001E52B9">
          <w:rPr>
            <w:noProof/>
            <w:webHidden/>
          </w:rPr>
        </w:r>
        <w:r w:rsidR="001E52B9">
          <w:rPr>
            <w:noProof/>
            <w:webHidden/>
          </w:rPr>
          <w:fldChar w:fldCharType="separate"/>
        </w:r>
        <w:r w:rsidR="001E52B9">
          <w:rPr>
            <w:noProof/>
            <w:webHidden/>
          </w:rPr>
          <w:t>22</w:t>
        </w:r>
        <w:r w:rsidR="001E52B9">
          <w:rPr>
            <w:noProof/>
            <w:webHidden/>
          </w:rPr>
          <w:fldChar w:fldCharType="end"/>
        </w:r>
      </w:hyperlink>
    </w:p>
    <w:p w14:paraId="55E904C7"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398" w:history="1">
        <w:r w:rsidR="001E52B9" w:rsidRPr="00E83BDB">
          <w:rPr>
            <w:rStyle w:val="Hiperhivatkozs"/>
            <w:noProof/>
          </w:rPr>
          <w:t>1.4.14 Az irodalomkutatás eredménye</w:t>
        </w:r>
        <w:r w:rsidR="001E52B9">
          <w:rPr>
            <w:noProof/>
            <w:webHidden/>
          </w:rPr>
          <w:tab/>
        </w:r>
        <w:r w:rsidR="001E52B9">
          <w:rPr>
            <w:noProof/>
            <w:webHidden/>
          </w:rPr>
          <w:fldChar w:fldCharType="begin"/>
        </w:r>
        <w:r w:rsidR="001E52B9">
          <w:rPr>
            <w:noProof/>
            <w:webHidden/>
          </w:rPr>
          <w:instrText xml:space="preserve"> PAGEREF _Toc121191398 \h </w:instrText>
        </w:r>
        <w:r w:rsidR="001E52B9">
          <w:rPr>
            <w:noProof/>
            <w:webHidden/>
          </w:rPr>
        </w:r>
        <w:r w:rsidR="001E52B9">
          <w:rPr>
            <w:noProof/>
            <w:webHidden/>
          </w:rPr>
          <w:fldChar w:fldCharType="separate"/>
        </w:r>
        <w:r w:rsidR="001E52B9">
          <w:rPr>
            <w:noProof/>
            <w:webHidden/>
          </w:rPr>
          <w:t>24</w:t>
        </w:r>
        <w:r w:rsidR="001E52B9">
          <w:rPr>
            <w:noProof/>
            <w:webHidden/>
          </w:rPr>
          <w:fldChar w:fldCharType="end"/>
        </w:r>
      </w:hyperlink>
    </w:p>
    <w:p w14:paraId="67693ABB"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399" w:history="1">
        <w:r w:rsidR="001E52B9" w:rsidRPr="00E83BDB">
          <w:rPr>
            <w:rStyle w:val="Hiperhivatkozs"/>
            <w:noProof/>
          </w:rPr>
          <w:t>2 Saját munka bemutatása</w:t>
        </w:r>
        <w:r w:rsidR="001E52B9">
          <w:rPr>
            <w:noProof/>
            <w:webHidden/>
          </w:rPr>
          <w:tab/>
        </w:r>
        <w:r w:rsidR="001E52B9">
          <w:rPr>
            <w:noProof/>
            <w:webHidden/>
          </w:rPr>
          <w:fldChar w:fldCharType="begin"/>
        </w:r>
        <w:r w:rsidR="001E52B9">
          <w:rPr>
            <w:noProof/>
            <w:webHidden/>
          </w:rPr>
          <w:instrText xml:space="preserve"> PAGEREF _Toc121191399 \h </w:instrText>
        </w:r>
        <w:r w:rsidR="001E52B9">
          <w:rPr>
            <w:noProof/>
            <w:webHidden/>
          </w:rPr>
        </w:r>
        <w:r w:rsidR="001E52B9">
          <w:rPr>
            <w:noProof/>
            <w:webHidden/>
          </w:rPr>
          <w:fldChar w:fldCharType="separate"/>
        </w:r>
        <w:r w:rsidR="001E52B9">
          <w:rPr>
            <w:noProof/>
            <w:webHidden/>
          </w:rPr>
          <w:t>25</w:t>
        </w:r>
        <w:r w:rsidR="001E52B9">
          <w:rPr>
            <w:noProof/>
            <w:webHidden/>
          </w:rPr>
          <w:fldChar w:fldCharType="end"/>
        </w:r>
      </w:hyperlink>
    </w:p>
    <w:p w14:paraId="4AFEFC1D"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400" w:history="1">
        <w:r w:rsidR="001E52B9" w:rsidRPr="00E83BDB">
          <w:rPr>
            <w:rStyle w:val="Hiperhivatkozs"/>
            <w:noProof/>
          </w:rPr>
          <w:t>2.1 A program elvárt működése</w:t>
        </w:r>
        <w:r w:rsidR="001E52B9">
          <w:rPr>
            <w:noProof/>
            <w:webHidden/>
          </w:rPr>
          <w:tab/>
        </w:r>
        <w:r w:rsidR="001E52B9">
          <w:rPr>
            <w:noProof/>
            <w:webHidden/>
          </w:rPr>
          <w:fldChar w:fldCharType="begin"/>
        </w:r>
        <w:r w:rsidR="001E52B9">
          <w:rPr>
            <w:noProof/>
            <w:webHidden/>
          </w:rPr>
          <w:instrText xml:space="preserve"> PAGEREF _Toc121191400 \h </w:instrText>
        </w:r>
        <w:r w:rsidR="001E52B9">
          <w:rPr>
            <w:noProof/>
            <w:webHidden/>
          </w:rPr>
        </w:r>
        <w:r w:rsidR="001E52B9">
          <w:rPr>
            <w:noProof/>
            <w:webHidden/>
          </w:rPr>
          <w:fldChar w:fldCharType="separate"/>
        </w:r>
        <w:r w:rsidR="001E52B9">
          <w:rPr>
            <w:noProof/>
            <w:webHidden/>
          </w:rPr>
          <w:t>25</w:t>
        </w:r>
        <w:r w:rsidR="001E52B9">
          <w:rPr>
            <w:noProof/>
            <w:webHidden/>
          </w:rPr>
          <w:fldChar w:fldCharType="end"/>
        </w:r>
      </w:hyperlink>
    </w:p>
    <w:p w14:paraId="331AB8C1"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401" w:history="1">
        <w:r w:rsidR="001E52B9" w:rsidRPr="00E83BDB">
          <w:rPr>
            <w:rStyle w:val="Hiperhivatkozs"/>
            <w:noProof/>
          </w:rPr>
          <w:t>2.2 Emberek ütközésének elkerülése</w:t>
        </w:r>
        <w:r w:rsidR="001E52B9">
          <w:rPr>
            <w:noProof/>
            <w:webHidden/>
          </w:rPr>
          <w:tab/>
        </w:r>
        <w:r w:rsidR="001E52B9">
          <w:rPr>
            <w:noProof/>
            <w:webHidden/>
          </w:rPr>
          <w:fldChar w:fldCharType="begin"/>
        </w:r>
        <w:r w:rsidR="001E52B9">
          <w:rPr>
            <w:noProof/>
            <w:webHidden/>
          </w:rPr>
          <w:instrText xml:space="preserve"> PAGEREF _Toc121191401 \h </w:instrText>
        </w:r>
        <w:r w:rsidR="001E52B9">
          <w:rPr>
            <w:noProof/>
            <w:webHidden/>
          </w:rPr>
        </w:r>
        <w:r w:rsidR="001E52B9">
          <w:rPr>
            <w:noProof/>
            <w:webHidden/>
          </w:rPr>
          <w:fldChar w:fldCharType="separate"/>
        </w:r>
        <w:r w:rsidR="001E52B9">
          <w:rPr>
            <w:noProof/>
            <w:webHidden/>
          </w:rPr>
          <w:t>26</w:t>
        </w:r>
        <w:r w:rsidR="001E52B9">
          <w:rPr>
            <w:noProof/>
            <w:webHidden/>
          </w:rPr>
          <w:fldChar w:fldCharType="end"/>
        </w:r>
      </w:hyperlink>
    </w:p>
    <w:p w14:paraId="232EA440"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402" w:history="1">
        <w:r w:rsidR="001E52B9" w:rsidRPr="00E83BDB">
          <w:rPr>
            <w:rStyle w:val="Hiperhivatkozs"/>
            <w:noProof/>
          </w:rPr>
          <w:t>2.3 Első program korlátai</w:t>
        </w:r>
        <w:r w:rsidR="001E52B9">
          <w:rPr>
            <w:noProof/>
            <w:webHidden/>
          </w:rPr>
          <w:tab/>
        </w:r>
        <w:r w:rsidR="001E52B9">
          <w:rPr>
            <w:noProof/>
            <w:webHidden/>
          </w:rPr>
          <w:fldChar w:fldCharType="begin"/>
        </w:r>
        <w:r w:rsidR="001E52B9">
          <w:rPr>
            <w:noProof/>
            <w:webHidden/>
          </w:rPr>
          <w:instrText xml:space="preserve"> PAGEREF _Toc121191402 \h </w:instrText>
        </w:r>
        <w:r w:rsidR="001E52B9">
          <w:rPr>
            <w:noProof/>
            <w:webHidden/>
          </w:rPr>
        </w:r>
        <w:r w:rsidR="001E52B9">
          <w:rPr>
            <w:noProof/>
            <w:webHidden/>
          </w:rPr>
          <w:fldChar w:fldCharType="separate"/>
        </w:r>
        <w:r w:rsidR="001E52B9">
          <w:rPr>
            <w:noProof/>
            <w:webHidden/>
          </w:rPr>
          <w:t>26</w:t>
        </w:r>
        <w:r w:rsidR="001E52B9">
          <w:rPr>
            <w:noProof/>
            <w:webHidden/>
          </w:rPr>
          <w:fldChar w:fldCharType="end"/>
        </w:r>
      </w:hyperlink>
    </w:p>
    <w:p w14:paraId="4F5FE073"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3" w:history="1">
        <w:r w:rsidR="001E52B9" w:rsidRPr="00E83BDB">
          <w:rPr>
            <w:rStyle w:val="Hiperhivatkozs"/>
            <w:noProof/>
          </w:rPr>
          <w:t>2.3.1 Mezők összeszervezése</w:t>
        </w:r>
        <w:r w:rsidR="001E52B9">
          <w:rPr>
            <w:noProof/>
            <w:webHidden/>
          </w:rPr>
          <w:tab/>
        </w:r>
        <w:r w:rsidR="001E52B9">
          <w:rPr>
            <w:noProof/>
            <w:webHidden/>
          </w:rPr>
          <w:fldChar w:fldCharType="begin"/>
        </w:r>
        <w:r w:rsidR="001E52B9">
          <w:rPr>
            <w:noProof/>
            <w:webHidden/>
          </w:rPr>
          <w:instrText xml:space="preserve"> PAGEREF _Toc121191403 \h </w:instrText>
        </w:r>
        <w:r w:rsidR="001E52B9">
          <w:rPr>
            <w:noProof/>
            <w:webHidden/>
          </w:rPr>
        </w:r>
        <w:r w:rsidR="001E52B9">
          <w:rPr>
            <w:noProof/>
            <w:webHidden/>
          </w:rPr>
          <w:fldChar w:fldCharType="separate"/>
        </w:r>
        <w:r w:rsidR="001E52B9">
          <w:rPr>
            <w:noProof/>
            <w:webHidden/>
          </w:rPr>
          <w:t>27</w:t>
        </w:r>
        <w:r w:rsidR="001E52B9">
          <w:rPr>
            <w:noProof/>
            <w:webHidden/>
          </w:rPr>
          <w:fldChar w:fldCharType="end"/>
        </w:r>
      </w:hyperlink>
    </w:p>
    <w:p w14:paraId="2C327445"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4" w:history="1">
        <w:r w:rsidR="001E52B9" w:rsidRPr="00E83BDB">
          <w:rPr>
            <w:rStyle w:val="Hiperhivatkozs"/>
            <w:noProof/>
          </w:rPr>
          <w:t>2.3.2 Útvonal és mozgás megtervezése</w:t>
        </w:r>
        <w:r w:rsidR="001E52B9">
          <w:rPr>
            <w:noProof/>
            <w:webHidden/>
          </w:rPr>
          <w:tab/>
        </w:r>
        <w:r w:rsidR="001E52B9">
          <w:rPr>
            <w:noProof/>
            <w:webHidden/>
          </w:rPr>
          <w:fldChar w:fldCharType="begin"/>
        </w:r>
        <w:r w:rsidR="001E52B9">
          <w:rPr>
            <w:noProof/>
            <w:webHidden/>
          </w:rPr>
          <w:instrText xml:space="preserve"> PAGEREF _Toc121191404 \h </w:instrText>
        </w:r>
        <w:r w:rsidR="001E52B9">
          <w:rPr>
            <w:noProof/>
            <w:webHidden/>
          </w:rPr>
        </w:r>
        <w:r w:rsidR="001E52B9">
          <w:rPr>
            <w:noProof/>
            <w:webHidden/>
          </w:rPr>
          <w:fldChar w:fldCharType="separate"/>
        </w:r>
        <w:r w:rsidR="001E52B9">
          <w:rPr>
            <w:noProof/>
            <w:webHidden/>
          </w:rPr>
          <w:t>28</w:t>
        </w:r>
        <w:r w:rsidR="001E52B9">
          <w:rPr>
            <w:noProof/>
            <w:webHidden/>
          </w:rPr>
          <w:fldChar w:fldCharType="end"/>
        </w:r>
      </w:hyperlink>
    </w:p>
    <w:p w14:paraId="26A34266"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5" w:history="1">
        <w:r w:rsidR="001E52B9" w:rsidRPr="00E83BDB">
          <w:rPr>
            <w:rStyle w:val="Hiperhivatkozs"/>
            <w:noProof/>
          </w:rPr>
          <w:t>2.3.3 Időegység nagyságának megválasztása</w:t>
        </w:r>
        <w:r w:rsidR="001E52B9">
          <w:rPr>
            <w:noProof/>
            <w:webHidden/>
          </w:rPr>
          <w:tab/>
        </w:r>
        <w:r w:rsidR="001E52B9">
          <w:rPr>
            <w:noProof/>
            <w:webHidden/>
          </w:rPr>
          <w:fldChar w:fldCharType="begin"/>
        </w:r>
        <w:r w:rsidR="001E52B9">
          <w:rPr>
            <w:noProof/>
            <w:webHidden/>
          </w:rPr>
          <w:instrText xml:space="preserve"> PAGEREF _Toc121191405 \h </w:instrText>
        </w:r>
        <w:r w:rsidR="001E52B9">
          <w:rPr>
            <w:noProof/>
            <w:webHidden/>
          </w:rPr>
        </w:r>
        <w:r w:rsidR="001E52B9">
          <w:rPr>
            <w:noProof/>
            <w:webHidden/>
          </w:rPr>
          <w:fldChar w:fldCharType="separate"/>
        </w:r>
        <w:r w:rsidR="001E52B9">
          <w:rPr>
            <w:noProof/>
            <w:webHidden/>
          </w:rPr>
          <w:t>28</w:t>
        </w:r>
        <w:r w:rsidR="001E52B9">
          <w:rPr>
            <w:noProof/>
            <w:webHidden/>
          </w:rPr>
          <w:fldChar w:fldCharType="end"/>
        </w:r>
      </w:hyperlink>
    </w:p>
    <w:p w14:paraId="603719E5"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6" w:history="1">
        <w:r w:rsidR="001E52B9" w:rsidRPr="00E83BDB">
          <w:rPr>
            <w:rStyle w:val="Hiperhivatkozs"/>
            <w:noProof/>
          </w:rPr>
          <w:t>2.3.4 Időpillanatonként állapotképek</w:t>
        </w:r>
        <w:r w:rsidR="001E52B9">
          <w:rPr>
            <w:noProof/>
            <w:webHidden/>
          </w:rPr>
          <w:tab/>
        </w:r>
        <w:r w:rsidR="001E52B9">
          <w:rPr>
            <w:noProof/>
            <w:webHidden/>
          </w:rPr>
          <w:fldChar w:fldCharType="begin"/>
        </w:r>
        <w:r w:rsidR="001E52B9">
          <w:rPr>
            <w:noProof/>
            <w:webHidden/>
          </w:rPr>
          <w:instrText xml:space="preserve"> PAGEREF _Toc121191406 \h </w:instrText>
        </w:r>
        <w:r w:rsidR="001E52B9">
          <w:rPr>
            <w:noProof/>
            <w:webHidden/>
          </w:rPr>
        </w:r>
        <w:r w:rsidR="001E52B9">
          <w:rPr>
            <w:noProof/>
            <w:webHidden/>
          </w:rPr>
          <w:fldChar w:fldCharType="separate"/>
        </w:r>
        <w:r w:rsidR="001E52B9">
          <w:rPr>
            <w:noProof/>
            <w:webHidden/>
          </w:rPr>
          <w:t>30</w:t>
        </w:r>
        <w:r w:rsidR="001E52B9">
          <w:rPr>
            <w:noProof/>
            <w:webHidden/>
          </w:rPr>
          <w:fldChar w:fldCharType="end"/>
        </w:r>
      </w:hyperlink>
    </w:p>
    <w:p w14:paraId="3CE95409"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7" w:history="1">
        <w:r w:rsidR="001E52B9" w:rsidRPr="00E83BDB">
          <w:rPr>
            <w:rStyle w:val="Hiperhivatkozs"/>
            <w:noProof/>
          </w:rPr>
          <w:t>2.3.5 Falak a játéktérben</w:t>
        </w:r>
        <w:r w:rsidR="001E52B9">
          <w:rPr>
            <w:noProof/>
            <w:webHidden/>
          </w:rPr>
          <w:tab/>
        </w:r>
        <w:r w:rsidR="001E52B9">
          <w:rPr>
            <w:noProof/>
            <w:webHidden/>
          </w:rPr>
          <w:fldChar w:fldCharType="begin"/>
        </w:r>
        <w:r w:rsidR="001E52B9">
          <w:rPr>
            <w:noProof/>
            <w:webHidden/>
          </w:rPr>
          <w:instrText xml:space="preserve"> PAGEREF _Toc121191407 \h </w:instrText>
        </w:r>
        <w:r w:rsidR="001E52B9">
          <w:rPr>
            <w:noProof/>
            <w:webHidden/>
          </w:rPr>
        </w:r>
        <w:r w:rsidR="001E52B9">
          <w:rPr>
            <w:noProof/>
            <w:webHidden/>
          </w:rPr>
          <w:fldChar w:fldCharType="separate"/>
        </w:r>
        <w:r w:rsidR="001E52B9">
          <w:rPr>
            <w:noProof/>
            <w:webHidden/>
          </w:rPr>
          <w:t>31</w:t>
        </w:r>
        <w:r w:rsidR="001E52B9">
          <w:rPr>
            <w:noProof/>
            <w:webHidden/>
          </w:rPr>
          <w:fldChar w:fldCharType="end"/>
        </w:r>
      </w:hyperlink>
    </w:p>
    <w:p w14:paraId="5E49C20C"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8" w:history="1">
        <w:r w:rsidR="001E52B9" w:rsidRPr="00E83BDB">
          <w:rPr>
            <w:rStyle w:val="Hiperhivatkozs"/>
            <w:noProof/>
          </w:rPr>
          <w:t>2.3.6 Ütközések elkerülésének megvalósítása</w:t>
        </w:r>
        <w:r w:rsidR="001E52B9">
          <w:rPr>
            <w:noProof/>
            <w:webHidden/>
          </w:rPr>
          <w:tab/>
        </w:r>
        <w:r w:rsidR="001E52B9">
          <w:rPr>
            <w:noProof/>
            <w:webHidden/>
          </w:rPr>
          <w:fldChar w:fldCharType="begin"/>
        </w:r>
        <w:r w:rsidR="001E52B9">
          <w:rPr>
            <w:noProof/>
            <w:webHidden/>
          </w:rPr>
          <w:instrText xml:space="preserve"> PAGEREF _Toc121191408 \h </w:instrText>
        </w:r>
        <w:r w:rsidR="001E52B9">
          <w:rPr>
            <w:noProof/>
            <w:webHidden/>
          </w:rPr>
        </w:r>
        <w:r w:rsidR="001E52B9">
          <w:rPr>
            <w:noProof/>
            <w:webHidden/>
          </w:rPr>
          <w:fldChar w:fldCharType="separate"/>
        </w:r>
        <w:r w:rsidR="001E52B9">
          <w:rPr>
            <w:noProof/>
            <w:webHidden/>
          </w:rPr>
          <w:t>32</w:t>
        </w:r>
        <w:r w:rsidR="001E52B9">
          <w:rPr>
            <w:noProof/>
            <w:webHidden/>
          </w:rPr>
          <w:fldChar w:fldCharType="end"/>
        </w:r>
      </w:hyperlink>
    </w:p>
    <w:p w14:paraId="4EA62BF6"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09" w:history="1">
        <w:r w:rsidR="001E52B9" w:rsidRPr="00E83BDB">
          <w:rPr>
            <w:rStyle w:val="Hiperhivatkozs"/>
            <w:noProof/>
          </w:rPr>
          <w:t>2.3.7 Útvonalkereső algoritmus megalkotás</w:t>
        </w:r>
        <w:r w:rsidR="001E52B9">
          <w:rPr>
            <w:noProof/>
            <w:webHidden/>
          </w:rPr>
          <w:tab/>
        </w:r>
        <w:r w:rsidR="001E52B9">
          <w:rPr>
            <w:noProof/>
            <w:webHidden/>
          </w:rPr>
          <w:fldChar w:fldCharType="begin"/>
        </w:r>
        <w:r w:rsidR="001E52B9">
          <w:rPr>
            <w:noProof/>
            <w:webHidden/>
          </w:rPr>
          <w:instrText xml:space="preserve"> PAGEREF _Toc121191409 \h </w:instrText>
        </w:r>
        <w:r w:rsidR="001E52B9">
          <w:rPr>
            <w:noProof/>
            <w:webHidden/>
          </w:rPr>
        </w:r>
        <w:r w:rsidR="001E52B9">
          <w:rPr>
            <w:noProof/>
            <w:webHidden/>
          </w:rPr>
          <w:fldChar w:fldCharType="separate"/>
        </w:r>
        <w:r w:rsidR="001E52B9">
          <w:rPr>
            <w:noProof/>
            <w:webHidden/>
          </w:rPr>
          <w:t>33</w:t>
        </w:r>
        <w:r w:rsidR="001E52B9">
          <w:rPr>
            <w:noProof/>
            <w:webHidden/>
          </w:rPr>
          <w:fldChar w:fldCharType="end"/>
        </w:r>
      </w:hyperlink>
    </w:p>
    <w:p w14:paraId="57F161E5"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0" w:history="1">
        <w:r w:rsidR="001E52B9" w:rsidRPr="00E83BDB">
          <w:rPr>
            <w:rStyle w:val="Hiperhivatkozs"/>
            <w:noProof/>
          </w:rPr>
          <w:t>2.3.8 Megmaradt problémák orvoslása</w:t>
        </w:r>
        <w:r w:rsidR="001E52B9">
          <w:rPr>
            <w:noProof/>
            <w:webHidden/>
          </w:rPr>
          <w:tab/>
        </w:r>
        <w:r w:rsidR="001E52B9">
          <w:rPr>
            <w:noProof/>
            <w:webHidden/>
          </w:rPr>
          <w:fldChar w:fldCharType="begin"/>
        </w:r>
        <w:r w:rsidR="001E52B9">
          <w:rPr>
            <w:noProof/>
            <w:webHidden/>
          </w:rPr>
          <w:instrText xml:space="preserve"> PAGEREF _Toc121191410 \h </w:instrText>
        </w:r>
        <w:r w:rsidR="001E52B9">
          <w:rPr>
            <w:noProof/>
            <w:webHidden/>
          </w:rPr>
        </w:r>
        <w:r w:rsidR="001E52B9">
          <w:rPr>
            <w:noProof/>
            <w:webHidden/>
          </w:rPr>
          <w:fldChar w:fldCharType="separate"/>
        </w:r>
        <w:r w:rsidR="001E52B9">
          <w:rPr>
            <w:noProof/>
            <w:webHidden/>
          </w:rPr>
          <w:t>34</w:t>
        </w:r>
        <w:r w:rsidR="001E52B9">
          <w:rPr>
            <w:noProof/>
            <w:webHidden/>
          </w:rPr>
          <w:fldChar w:fldCharType="end"/>
        </w:r>
      </w:hyperlink>
    </w:p>
    <w:p w14:paraId="62456CC0"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1" w:history="1">
        <w:r w:rsidR="001E52B9" w:rsidRPr="00E83BDB">
          <w:rPr>
            <w:rStyle w:val="Hiperhivatkozs"/>
            <w:noProof/>
          </w:rPr>
          <w:t>2.3.9 Első program eredménye</w:t>
        </w:r>
        <w:r w:rsidR="001E52B9">
          <w:rPr>
            <w:noProof/>
            <w:webHidden/>
          </w:rPr>
          <w:tab/>
        </w:r>
        <w:r w:rsidR="001E52B9">
          <w:rPr>
            <w:noProof/>
            <w:webHidden/>
          </w:rPr>
          <w:fldChar w:fldCharType="begin"/>
        </w:r>
        <w:r w:rsidR="001E52B9">
          <w:rPr>
            <w:noProof/>
            <w:webHidden/>
          </w:rPr>
          <w:instrText xml:space="preserve"> PAGEREF _Toc121191411 \h </w:instrText>
        </w:r>
        <w:r w:rsidR="001E52B9">
          <w:rPr>
            <w:noProof/>
            <w:webHidden/>
          </w:rPr>
        </w:r>
        <w:r w:rsidR="001E52B9">
          <w:rPr>
            <w:noProof/>
            <w:webHidden/>
          </w:rPr>
          <w:fldChar w:fldCharType="separate"/>
        </w:r>
        <w:r w:rsidR="001E52B9">
          <w:rPr>
            <w:noProof/>
            <w:webHidden/>
          </w:rPr>
          <w:t>34</w:t>
        </w:r>
        <w:r w:rsidR="001E52B9">
          <w:rPr>
            <w:noProof/>
            <w:webHidden/>
          </w:rPr>
          <w:fldChar w:fldCharType="end"/>
        </w:r>
      </w:hyperlink>
    </w:p>
    <w:p w14:paraId="1C69E46F"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2" w:history="1">
        <w:r w:rsidR="001E52B9" w:rsidRPr="00E83BDB">
          <w:rPr>
            <w:rStyle w:val="Hiperhivatkozs"/>
            <w:noProof/>
          </w:rPr>
          <w:t>2.3.10 Megalkotott program grafikus felülete</w:t>
        </w:r>
        <w:r w:rsidR="001E52B9">
          <w:rPr>
            <w:noProof/>
            <w:webHidden/>
          </w:rPr>
          <w:tab/>
        </w:r>
        <w:r w:rsidR="001E52B9">
          <w:rPr>
            <w:noProof/>
            <w:webHidden/>
          </w:rPr>
          <w:fldChar w:fldCharType="begin"/>
        </w:r>
        <w:r w:rsidR="001E52B9">
          <w:rPr>
            <w:noProof/>
            <w:webHidden/>
          </w:rPr>
          <w:instrText xml:space="preserve"> PAGEREF _Toc121191412 \h </w:instrText>
        </w:r>
        <w:r w:rsidR="001E52B9">
          <w:rPr>
            <w:noProof/>
            <w:webHidden/>
          </w:rPr>
        </w:r>
        <w:r w:rsidR="001E52B9">
          <w:rPr>
            <w:noProof/>
            <w:webHidden/>
          </w:rPr>
          <w:fldChar w:fldCharType="separate"/>
        </w:r>
        <w:r w:rsidR="001E52B9">
          <w:rPr>
            <w:noProof/>
            <w:webHidden/>
          </w:rPr>
          <w:t>35</w:t>
        </w:r>
        <w:r w:rsidR="001E52B9">
          <w:rPr>
            <w:noProof/>
            <w:webHidden/>
          </w:rPr>
          <w:fldChar w:fldCharType="end"/>
        </w:r>
      </w:hyperlink>
    </w:p>
    <w:p w14:paraId="256D3245"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413" w:history="1">
        <w:r w:rsidR="001E52B9" w:rsidRPr="00E83BDB">
          <w:rPr>
            <w:rStyle w:val="Hiperhivatkozs"/>
            <w:noProof/>
          </w:rPr>
          <w:t>3 Második program,</w:t>
        </w:r>
        <w:r w:rsidR="001E52B9">
          <w:rPr>
            <w:noProof/>
            <w:webHidden/>
          </w:rPr>
          <w:tab/>
        </w:r>
        <w:r w:rsidR="001E52B9">
          <w:rPr>
            <w:noProof/>
            <w:webHidden/>
          </w:rPr>
          <w:fldChar w:fldCharType="begin"/>
        </w:r>
        <w:r w:rsidR="001E52B9">
          <w:rPr>
            <w:noProof/>
            <w:webHidden/>
          </w:rPr>
          <w:instrText xml:space="preserve"> PAGEREF _Toc121191413 \h </w:instrText>
        </w:r>
        <w:r w:rsidR="001E52B9">
          <w:rPr>
            <w:noProof/>
            <w:webHidden/>
          </w:rPr>
        </w:r>
        <w:r w:rsidR="001E52B9">
          <w:rPr>
            <w:noProof/>
            <w:webHidden/>
          </w:rPr>
          <w:fldChar w:fldCharType="separate"/>
        </w:r>
        <w:r w:rsidR="001E52B9">
          <w:rPr>
            <w:noProof/>
            <w:webHidden/>
          </w:rPr>
          <w:t>36</w:t>
        </w:r>
        <w:r w:rsidR="001E52B9">
          <w:rPr>
            <w:noProof/>
            <w:webHidden/>
          </w:rPr>
          <w:fldChar w:fldCharType="end"/>
        </w:r>
      </w:hyperlink>
    </w:p>
    <w:p w14:paraId="692E4087" w14:textId="77777777" w:rsidR="001E52B9"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191414" w:history="1">
        <w:r w:rsidR="001E52B9" w:rsidRPr="00E83BDB">
          <w:rPr>
            <w:rStyle w:val="Hiperhivatkozs"/>
            <w:noProof/>
          </w:rPr>
          <w:t>3.1 Navigációs hálót határoló síkidomok létrehozása</w:t>
        </w:r>
        <w:r w:rsidR="001E52B9">
          <w:rPr>
            <w:noProof/>
            <w:webHidden/>
          </w:rPr>
          <w:tab/>
        </w:r>
        <w:r w:rsidR="001E52B9">
          <w:rPr>
            <w:noProof/>
            <w:webHidden/>
          </w:rPr>
          <w:fldChar w:fldCharType="begin"/>
        </w:r>
        <w:r w:rsidR="001E52B9">
          <w:rPr>
            <w:noProof/>
            <w:webHidden/>
          </w:rPr>
          <w:instrText xml:space="preserve"> PAGEREF _Toc121191414 \h </w:instrText>
        </w:r>
        <w:r w:rsidR="001E52B9">
          <w:rPr>
            <w:noProof/>
            <w:webHidden/>
          </w:rPr>
        </w:r>
        <w:r w:rsidR="001E52B9">
          <w:rPr>
            <w:noProof/>
            <w:webHidden/>
          </w:rPr>
          <w:fldChar w:fldCharType="separate"/>
        </w:r>
        <w:r w:rsidR="001E52B9">
          <w:rPr>
            <w:noProof/>
            <w:webHidden/>
          </w:rPr>
          <w:t>37</w:t>
        </w:r>
        <w:r w:rsidR="001E52B9">
          <w:rPr>
            <w:noProof/>
            <w:webHidden/>
          </w:rPr>
          <w:fldChar w:fldCharType="end"/>
        </w:r>
      </w:hyperlink>
    </w:p>
    <w:p w14:paraId="2E6E757A"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5" w:history="1">
        <w:r w:rsidR="001E52B9" w:rsidRPr="00E83BDB">
          <w:rPr>
            <w:rStyle w:val="Hiperhivatkozs"/>
            <w:noProof/>
          </w:rPr>
          <w:t>3.1.1 A navigációs háló háromszögeinek létrehozása</w:t>
        </w:r>
        <w:r w:rsidR="001E52B9">
          <w:rPr>
            <w:noProof/>
            <w:webHidden/>
          </w:rPr>
          <w:tab/>
        </w:r>
        <w:r w:rsidR="001E52B9">
          <w:rPr>
            <w:noProof/>
            <w:webHidden/>
          </w:rPr>
          <w:fldChar w:fldCharType="begin"/>
        </w:r>
        <w:r w:rsidR="001E52B9">
          <w:rPr>
            <w:noProof/>
            <w:webHidden/>
          </w:rPr>
          <w:instrText xml:space="preserve"> PAGEREF _Toc121191415 \h </w:instrText>
        </w:r>
        <w:r w:rsidR="001E52B9">
          <w:rPr>
            <w:noProof/>
            <w:webHidden/>
          </w:rPr>
        </w:r>
        <w:r w:rsidR="001E52B9">
          <w:rPr>
            <w:noProof/>
            <w:webHidden/>
          </w:rPr>
          <w:fldChar w:fldCharType="separate"/>
        </w:r>
        <w:r w:rsidR="001E52B9">
          <w:rPr>
            <w:noProof/>
            <w:webHidden/>
          </w:rPr>
          <w:t>38</w:t>
        </w:r>
        <w:r w:rsidR="001E52B9">
          <w:rPr>
            <w:noProof/>
            <w:webHidden/>
          </w:rPr>
          <w:fldChar w:fldCharType="end"/>
        </w:r>
      </w:hyperlink>
    </w:p>
    <w:p w14:paraId="5E9D9B84"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6" w:history="1">
        <w:r w:rsidR="001E52B9" w:rsidRPr="00E83BDB">
          <w:rPr>
            <w:rStyle w:val="Hiperhivatkozs"/>
            <w:noProof/>
          </w:rPr>
          <w:t>3.1.2 A bejárható tér háromszögekre bontása</w:t>
        </w:r>
        <w:r w:rsidR="001E52B9">
          <w:rPr>
            <w:noProof/>
            <w:webHidden/>
          </w:rPr>
          <w:tab/>
        </w:r>
        <w:r w:rsidR="001E52B9">
          <w:rPr>
            <w:noProof/>
            <w:webHidden/>
          </w:rPr>
          <w:fldChar w:fldCharType="begin"/>
        </w:r>
        <w:r w:rsidR="001E52B9">
          <w:rPr>
            <w:noProof/>
            <w:webHidden/>
          </w:rPr>
          <w:instrText xml:space="preserve"> PAGEREF _Toc121191416 \h </w:instrText>
        </w:r>
        <w:r w:rsidR="001E52B9">
          <w:rPr>
            <w:noProof/>
            <w:webHidden/>
          </w:rPr>
        </w:r>
        <w:r w:rsidR="001E52B9">
          <w:rPr>
            <w:noProof/>
            <w:webHidden/>
          </w:rPr>
          <w:fldChar w:fldCharType="separate"/>
        </w:r>
        <w:r w:rsidR="001E52B9">
          <w:rPr>
            <w:noProof/>
            <w:webHidden/>
          </w:rPr>
          <w:t>39</w:t>
        </w:r>
        <w:r w:rsidR="001E52B9">
          <w:rPr>
            <w:noProof/>
            <w:webHidden/>
          </w:rPr>
          <w:fldChar w:fldCharType="end"/>
        </w:r>
      </w:hyperlink>
    </w:p>
    <w:p w14:paraId="5F63FAC2"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7" w:history="1">
        <w:r w:rsidR="001E52B9" w:rsidRPr="00E83BDB">
          <w:rPr>
            <w:rStyle w:val="Hiperhivatkozs"/>
            <w:noProof/>
          </w:rPr>
          <w:t>3.1.3 A szobák emeletté alakítása</w:t>
        </w:r>
        <w:r w:rsidR="001E52B9">
          <w:rPr>
            <w:noProof/>
            <w:webHidden/>
          </w:rPr>
          <w:tab/>
        </w:r>
        <w:r w:rsidR="001E52B9">
          <w:rPr>
            <w:noProof/>
            <w:webHidden/>
          </w:rPr>
          <w:fldChar w:fldCharType="begin"/>
        </w:r>
        <w:r w:rsidR="001E52B9">
          <w:rPr>
            <w:noProof/>
            <w:webHidden/>
          </w:rPr>
          <w:instrText xml:space="preserve"> PAGEREF _Toc121191417 \h </w:instrText>
        </w:r>
        <w:r w:rsidR="001E52B9">
          <w:rPr>
            <w:noProof/>
            <w:webHidden/>
          </w:rPr>
        </w:r>
        <w:r w:rsidR="001E52B9">
          <w:rPr>
            <w:noProof/>
            <w:webHidden/>
          </w:rPr>
          <w:fldChar w:fldCharType="separate"/>
        </w:r>
        <w:r w:rsidR="001E52B9">
          <w:rPr>
            <w:noProof/>
            <w:webHidden/>
          </w:rPr>
          <w:t>42</w:t>
        </w:r>
        <w:r w:rsidR="001E52B9">
          <w:rPr>
            <w:noProof/>
            <w:webHidden/>
          </w:rPr>
          <w:fldChar w:fldCharType="end"/>
        </w:r>
      </w:hyperlink>
    </w:p>
    <w:p w14:paraId="1997BC38"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8" w:history="1">
        <w:r w:rsidR="001E52B9" w:rsidRPr="00E83BDB">
          <w:rPr>
            <w:rStyle w:val="Hiperhivatkozs"/>
            <w:noProof/>
          </w:rPr>
          <w:t>3.1.4 Az úrvonal tervezése</w:t>
        </w:r>
        <w:r w:rsidR="001E52B9">
          <w:rPr>
            <w:noProof/>
            <w:webHidden/>
          </w:rPr>
          <w:tab/>
        </w:r>
        <w:r w:rsidR="001E52B9">
          <w:rPr>
            <w:noProof/>
            <w:webHidden/>
          </w:rPr>
          <w:fldChar w:fldCharType="begin"/>
        </w:r>
        <w:r w:rsidR="001E52B9">
          <w:rPr>
            <w:noProof/>
            <w:webHidden/>
          </w:rPr>
          <w:instrText xml:space="preserve"> PAGEREF _Toc121191418 \h </w:instrText>
        </w:r>
        <w:r w:rsidR="001E52B9">
          <w:rPr>
            <w:noProof/>
            <w:webHidden/>
          </w:rPr>
        </w:r>
        <w:r w:rsidR="001E52B9">
          <w:rPr>
            <w:noProof/>
            <w:webHidden/>
          </w:rPr>
          <w:fldChar w:fldCharType="separate"/>
        </w:r>
        <w:r w:rsidR="001E52B9">
          <w:rPr>
            <w:noProof/>
            <w:webHidden/>
          </w:rPr>
          <w:t>43</w:t>
        </w:r>
        <w:r w:rsidR="001E52B9">
          <w:rPr>
            <w:noProof/>
            <w:webHidden/>
          </w:rPr>
          <w:fldChar w:fldCharType="end"/>
        </w:r>
      </w:hyperlink>
    </w:p>
    <w:p w14:paraId="6D1C7EB7"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19" w:history="1">
        <w:r w:rsidR="001E52B9" w:rsidRPr="00E83BDB">
          <w:rPr>
            <w:rStyle w:val="Hiperhivatkozs"/>
            <w:noProof/>
          </w:rPr>
          <w:t>3.1.5 Szobákban generált útvonalak összekötése</w:t>
        </w:r>
        <w:r w:rsidR="001E52B9">
          <w:rPr>
            <w:noProof/>
            <w:webHidden/>
          </w:rPr>
          <w:tab/>
        </w:r>
        <w:r w:rsidR="001E52B9">
          <w:rPr>
            <w:noProof/>
            <w:webHidden/>
          </w:rPr>
          <w:fldChar w:fldCharType="begin"/>
        </w:r>
        <w:r w:rsidR="001E52B9">
          <w:rPr>
            <w:noProof/>
            <w:webHidden/>
          </w:rPr>
          <w:instrText xml:space="preserve"> PAGEREF _Toc121191419 \h </w:instrText>
        </w:r>
        <w:r w:rsidR="001E52B9">
          <w:rPr>
            <w:noProof/>
            <w:webHidden/>
          </w:rPr>
        </w:r>
        <w:r w:rsidR="001E52B9">
          <w:rPr>
            <w:noProof/>
            <w:webHidden/>
          </w:rPr>
          <w:fldChar w:fldCharType="separate"/>
        </w:r>
        <w:r w:rsidR="001E52B9">
          <w:rPr>
            <w:noProof/>
            <w:webHidden/>
          </w:rPr>
          <w:t>44</w:t>
        </w:r>
        <w:r w:rsidR="001E52B9">
          <w:rPr>
            <w:noProof/>
            <w:webHidden/>
          </w:rPr>
          <w:fldChar w:fldCharType="end"/>
        </w:r>
      </w:hyperlink>
    </w:p>
    <w:p w14:paraId="79363288"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420" w:history="1">
        <w:r w:rsidR="001E52B9" w:rsidRPr="00E83BDB">
          <w:rPr>
            <w:rStyle w:val="Hiperhivatkozs"/>
            <w:noProof/>
          </w:rPr>
          <w:t>4 Járókelők mozgásának szimulációja</w:t>
        </w:r>
        <w:r w:rsidR="001E52B9">
          <w:rPr>
            <w:noProof/>
            <w:webHidden/>
          </w:rPr>
          <w:tab/>
        </w:r>
        <w:r w:rsidR="001E52B9">
          <w:rPr>
            <w:noProof/>
            <w:webHidden/>
          </w:rPr>
          <w:fldChar w:fldCharType="begin"/>
        </w:r>
        <w:r w:rsidR="001E52B9">
          <w:rPr>
            <w:noProof/>
            <w:webHidden/>
          </w:rPr>
          <w:instrText xml:space="preserve"> PAGEREF _Toc121191420 \h </w:instrText>
        </w:r>
        <w:r w:rsidR="001E52B9">
          <w:rPr>
            <w:noProof/>
            <w:webHidden/>
          </w:rPr>
        </w:r>
        <w:r w:rsidR="001E52B9">
          <w:rPr>
            <w:noProof/>
            <w:webHidden/>
          </w:rPr>
          <w:fldChar w:fldCharType="separate"/>
        </w:r>
        <w:r w:rsidR="001E52B9">
          <w:rPr>
            <w:noProof/>
            <w:webHidden/>
          </w:rPr>
          <w:t>45</w:t>
        </w:r>
        <w:r w:rsidR="001E52B9">
          <w:rPr>
            <w:noProof/>
            <w:webHidden/>
          </w:rPr>
          <w:fldChar w:fldCharType="end"/>
        </w:r>
      </w:hyperlink>
    </w:p>
    <w:p w14:paraId="2F3D7595"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1" w:history="1">
        <w:r w:rsidR="001E52B9" w:rsidRPr="00E83BDB">
          <w:rPr>
            <w:rStyle w:val="Hiperhivatkozs"/>
            <w:noProof/>
          </w:rPr>
          <w:t>4.1.1 Járókelők sebességének megválasztása</w:t>
        </w:r>
        <w:r w:rsidR="001E52B9">
          <w:rPr>
            <w:noProof/>
            <w:webHidden/>
          </w:rPr>
          <w:tab/>
        </w:r>
        <w:r w:rsidR="001E52B9">
          <w:rPr>
            <w:noProof/>
            <w:webHidden/>
          </w:rPr>
          <w:fldChar w:fldCharType="begin"/>
        </w:r>
        <w:r w:rsidR="001E52B9">
          <w:rPr>
            <w:noProof/>
            <w:webHidden/>
          </w:rPr>
          <w:instrText xml:space="preserve"> PAGEREF _Toc121191421 \h </w:instrText>
        </w:r>
        <w:r w:rsidR="001E52B9">
          <w:rPr>
            <w:noProof/>
            <w:webHidden/>
          </w:rPr>
        </w:r>
        <w:r w:rsidR="001E52B9">
          <w:rPr>
            <w:noProof/>
            <w:webHidden/>
          </w:rPr>
          <w:fldChar w:fldCharType="separate"/>
        </w:r>
        <w:r w:rsidR="001E52B9">
          <w:rPr>
            <w:noProof/>
            <w:webHidden/>
          </w:rPr>
          <w:t>45</w:t>
        </w:r>
        <w:r w:rsidR="001E52B9">
          <w:rPr>
            <w:noProof/>
            <w:webHidden/>
          </w:rPr>
          <w:fldChar w:fldCharType="end"/>
        </w:r>
      </w:hyperlink>
    </w:p>
    <w:p w14:paraId="63D49770"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2" w:history="1">
        <w:r w:rsidR="001E52B9" w:rsidRPr="00E83BDB">
          <w:rPr>
            <w:rStyle w:val="Hiperhivatkozs"/>
            <w:noProof/>
          </w:rPr>
          <w:t>4.1.2 Normák betartása</w:t>
        </w:r>
        <w:r w:rsidR="001E52B9">
          <w:rPr>
            <w:noProof/>
            <w:webHidden/>
          </w:rPr>
          <w:tab/>
        </w:r>
        <w:r w:rsidR="001E52B9">
          <w:rPr>
            <w:noProof/>
            <w:webHidden/>
          </w:rPr>
          <w:fldChar w:fldCharType="begin"/>
        </w:r>
        <w:r w:rsidR="001E52B9">
          <w:rPr>
            <w:noProof/>
            <w:webHidden/>
          </w:rPr>
          <w:instrText xml:space="preserve"> PAGEREF _Toc121191422 \h </w:instrText>
        </w:r>
        <w:r w:rsidR="001E52B9">
          <w:rPr>
            <w:noProof/>
            <w:webHidden/>
          </w:rPr>
        </w:r>
        <w:r w:rsidR="001E52B9">
          <w:rPr>
            <w:noProof/>
            <w:webHidden/>
          </w:rPr>
          <w:fldChar w:fldCharType="separate"/>
        </w:r>
        <w:r w:rsidR="001E52B9">
          <w:rPr>
            <w:noProof/>
            <w:webHidden/>
          </w:rPr>
          <w:t>46</w:t>
        </w:r>
        <w:r w:rsidR="001E52B9">
          <w:rPr>
            <w:noProof/>
            <w:webHidden/>
          </w:rPr>
          <w:fldChar w:fldCharType="end"/>
        </w:r>
      </w:hyperlink>
    </w:p>
    <w:p w14:paraId="6DC29A5F"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3" w:history="1">
        <w:r w:rsidR="001E52B9" w:rsidRPr="00E83BDB">
          <w:rPr>
            <w:rStyle w:val="Hiperhivatkozs"/>
            <w:noProof/>
          </w:rPr>
          <w:t>4.1.3 Útvonal követése</w:t>
        </w:r>
        <w:r w:rsidR="001E52B9">
          <w:rPr>
            <w:noProof/>
            <w:webHidden/>
          </w:rPr>
          <w:tab/>
        </w:r>
        <w:r w:rsidR="001E52B9">
          <w:rPr>
            <w:noProof/>
            <w:webHidden/>
          </w:rPr>
          <w:fldChar w:fldCharType="begin"/>
        </w:r>
        <w:r w:rsidR="001E52B9">
          <w:rPr>
            <w:noProof/>
            <w:webHidden/>
          </w:rPr>
          <w:instrText xml:space="preserve"> PAGEREF _Toc121191423 \h </w:instrText>
        </w:r>
        <w:r w:rsidR="001E52B9">
          <w:rPr>
            <w:noProof/>
            <w:webHidden/>
          </w:rPr>
        </w:r>
        <w:r w:rsidR="001E52B9">
          <w:rPr>
            <w:noProof/>
            <w:webHidden/>
          </w:rPr>
          <w:fldChar w:fldCharType="separate"/>
        </w:r>
        <w:r w:rsidR="001E52B9">
          <w:rPr>
            <w:noProof/>
            <w:webHidden/>
          </w:rPr>
          <w:t>47</w:t>
        </w:r>
        <w:r w:rsidR="001E52B9">
          <w:rPr>
            <w:noProof/>
            <w:webHidden/>
          </w:rPr>
          <w:fldChar w:fldCharType="end"/>
        </w:r>
      </w:hyperlink>
    </w:p>
    <w:p w14:paraId="5DA923EC"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4" w:history="1">
        <w:r w:rsidR="001E52B9" w:rsidRPr="00E83BDB">
          <w:rPr>
            <w:rStyle w:val="Hiperhivatkozs"/>
            <w:noProof/>
          </w:rPr>
          <w:t>4.1.4 A járókelők napirendje</w:t>
        </w:r>
        <w:r w:rsidR="001E52B9">
          <w:rPr>
            <w:noProof/>
            <w:webHidden/>
          </w:rPr>
          <w:tab/>
        </w:r>
        <w:r w:rsidR="001E52B9">
          <w:rPr>
            <w:noProof/>
            <w:webHidden/>
          </w:rPr>
          <w:fldChar w:fldCharType="begin"/>
        </w:r>
        <w:r w:rsidR="001E52B9">
          <w:rPr>
            <w:noProof/>
            <w:webHidden/>
          </w:rPr>
          <w:instrText xml:space="preserve"> PAGEREF _Toc121191424 \h </w:instrText>
        </w:r>
        <w:r w:rsidR="001E52B9">
          <w:rPr>
            <w:noProof/>
            <w:webHidden/>
          </w:rPr>
        </w:r>
        <w:r w:rsidR="001E52B9">
          <w:rPr>
            <w:noProof/>
            <w:webHidden/>
          </w:rPr>
          <w:fldChar w:fldCharType="separate"/>
        </w:r>
        <w:r w:rsidR="001E52B9">
          <w:rPr>
            <w:noProof/>
            <w:webHidden/>
          </w:rPr>
          <w:t>47</w:t>
        </w:r>
        <w:r w:rsidR="001E52B9">
          <w:rPr>
            <w:noProof/>
            <w:webHidden/>
          </w:rPr>
          <w:fldChar w:fldCharType="end"/>
        </w:r>
      </w:hyperlink>
    </w:p>
    <w:p w14:paraId="3CD406DA"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5" w:history="1">
        <w:r w:rsidR="001E52B9" w:rsidRPr="00E83BDB">
          <w:rPr>
            <w:rStyle w:val="Hiperhivatkozs"/>
            <w:noProof/>
          </w:rPr>
          <w:t>4.1.5 Járókelők létrehozása</w:t>
        </w:r>
        <w:r w:rsidR="001E52B9">
          <w:rPr>
            <w:noProof/>
            <w:webHidden/>
          </w:rPr>
          <w:tab/>
        </w:r>
        <w:r w:rsidR="001E52B9">
          <w:rPr>
            <w:noProof/>
            <w:webHidden/>
          </w:rPr>
          <w:fldChar w:fldCharType="begin"/>
        </w:r>
        <w:r w:rsidR="001E52B9">
          <w:rPr>
            <w:noProof/>
            <w:webHidden/>
          </w:rPr>
          <w:instrText xml:space="preserve"> PAGEREF _Toc121191425 \h </w:instrText>
        </w:r>
        <w:r w:rsidR="001E52B9">
          <w:rPr>
            <w:noProof/>
            <w:webHidden/>
          </w:rPr>
        </w:r>
        <w:r w:rsidR="001E52B9">
          <w:rPr>
            <w:noProof/>
            <w:webHidden/>
          </w:rPr>
          <w:fldChar w:fldCharType="separate"/>
        </w:r>
        <w:r w:rsidR="001E52B9">
          <w:rPr>
            <w:noProof/>
            <w:webHidden/>
          </w:rPr>
          <w:t>48</w:t>
        </w:r>
        <w:r w:rsidR="001E52B9">
          <w:rPr>
            <w:noProof/>
            <w:webHidden/>
          </w:rPr>
          <w:fldChar w:fldCharType="end"/>
        </w:r>
      </w:hyperlink>
    </w:p>
    <w:p w14:paraId="2D17A52D" w14:textId="77777777" w:rsidR="001E52B9"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191426" w:history="1">
        <w:r w:rsidR="001E52B9" w:rsidRPr="00E83BDB">
          <w:rPr>
            <w:rStyle w:val="Hiperhivatkozs"/>
            <w:noProof/>
          </w:rPr>
          <w:t>4.1.6 A járókelők életciklusa és az emelet létrehozása</w:t>
        </w:r>
        <w:r w:rsidR="001E52B9">
          <w:rPr>
            <w:noProof/>
            <w:webHidden/>
          </w:rPr>
          <w:tab/>
        </w:r>
        <w:r w:rsidR="001E52B9">
          <w:rPr>
            <w:noProof/>
            <w:webHidden/>
          </w:rPr>
          <w:fldChar w:fldCharType="begin"/>
        </w:r>
        <w:r w:rsidR="001E52B9">
          <w:rPr>
            <w:noProof/>
            <w:webHidden/>
          </w:rPr>
          <w:instrText xml:space="preserve"> PAGEREF _Toc121191426 \h </w:instrText>
        </w:r>
        <w:r w:rsidR="001E52B9">
          <w:rPr>
            <w:noProof/>
            <w:webHidden/>
          </w:rPr>
        </w:r>
        <w:r w:rsidR="001E52B9">
          <w:rPr>
            <w:noProof/>
            <w:webHidden/>
          </w:rPr>
          <w:fldChar w:fldCharType="separate"/>
        </w:r>
        <w:r w:rsidR="001E52B9">
          <w:rPr>
            <w:noProof/>
            <w:webHidden/>
          </w:rPr>
          <w:t>48</w:t>
        </w:r>
        <w:r w:rsidR="001E52B9">
          <w:rPr>
            <w:noProof/>
            <w:webHidden/>
          </w:rPr>
          <w:fldChar w:fldCharType="end"/>
        </w:r>
      </w:hyperlink>
    </w:p>
    <w:p w14:paraId="7F2869DD"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427" w:history="1">
        <w:r w:rsidR="001E52B9" w:rsidRPr="00E83BDB">
          <w:rPr>
            <w:rStyle w:val="Hiperhivatkozs"/>
            <w:noProof/>
          </w:rPr>
          <w:t>5</w:t>
        </w:r>
        <w:r w:rsidR="001E52B9">
          <w:rPr>
            <w:noProof/>
            <w:webHidden/>
          </w:rPr>
          <w:tab/>
        </w:r>
        <w:r w:rsidR="001E52B9">
          <w:rPr>
            <w:noProof/>
            <w:webHidden/>
          </w:rPr>
          <w:fldChar w:fldCharType="begin"/>
        </w:r>
        <w:r w:rsidR="001E52B9">
          <w:rPr>
            <w:noProof/>
            <w:webHidden/>
          </w:rPr>
          <w:instrText xml:space="preserve"> PAGEREF _Toc121191427 \h </w:instrText>
        </w:r>
        <w:r w:rsidR="001E52B9">
          <w:rPr>
            <w:noProof/>
            <w:webHidden/>
          </w:rPr>
        </w:r>
        <w:r w:rsidR="001E52B9">
          <w:rPr>
            <w:noProof/>
            <w:webHidden/>
          </w:rPr>
          <w:fldChar w:fldCharType="separate"/>
        </w:r>
        <w:r w:rsidR="001E52B9">
          <w:rPr>
            <w:noProof/>
            <w:webHidden/>
          </w:rPr>
          <w:t>49</w:t>
        </w:r>
        <w:r w:rsidR="001E52B9">
          <w:rPr>
            <w:noProof/>
            <w:webHidden/>
          </w:rPr>
          <w:fldChar w:fldCharType="end"/>
        </w:r>
      </w:hyperlink>
    </w:p>
    <w:p w14:paraId="4C723E2B" w14:textId="77777777" w:rsidR="001E52B9" w:rsidRDefault="00000000">
      <w:pPr>
        <w:pStyle w:val="TJ1"/>
        <w:rPr>
          <w:rFonts w:asciiTheme="minorHAnsi" w:eastAsiaTheme="minorEastAsia" w:hAnsiTheme="minorHAnsi" w:cstheme="minorBidi"/>
          <w:b w:val="0"/>
          <w:noProof/>
          <w:sz w:val="22"/>
          <w:szCs w:val="22"/>
          <w:lang w:eastAsia="hu-HU"/>
        </w:rPr>
      </w:pPr>
      <w:hyperlink w:anchor="_Toc121191428" w:history="1">
        <w:r w:rsidR="001E52B9" w:rsidRPr="00E83BDB">
          <w:rPr>
            <w:rStyle w:val="Hiperhivatkozs"/>
            <w:noProof/>
          </w:rPr>
          <w:t>6 Irodalomjegyzék</w:t>
        </w:r>
        <w:r w:rsidR="001E52B9">
          <w:rPr>
            <w:noProof/>
            <w:webHidden/>
          </w:rPr>
          <w:tab/>
        </w:r>
        <w:r w:rsidR="001E52B9">
          <w:rPr>
            <w:noProof/>
            <w:webHidden/>
          </w:rPr>
          <w:fldChar w:fldCharType="begin"/>
        </w:r>
        <w:r w:rsidR="001E52B9">
          <w:rPr>
            <w:noProof/>
            <w:webHidden/>
          </w:rPr>
          <w:instrText xml:space="preserve"> PAGEREF _Toc121191428 \h </w:instrText>
        </w:r>
        <w:r w:rsidR="001E52B9">
          <w:rPr>
            <w:noProof/>
            <w:webHidden/>
          </w:rPr>
        </w:r>
        <w:r w:rsidR="001E52B9">
          <w:rPr>
            <w:noProof/>
            <w:webHidden/>
          </w:rPr>
          <w:fldChar w:fldCharType="separate"/>
        </w:r>
        <w:r w:rsidR="001E52B9">
          <w:rPr>
            <w:noProof/>
            <w:webHidden/>
          </w:rPr>
          <w:t>50</w:t>
        </w:r>
        <w:r w:rsidR="001E52B9">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91378"/>
      <w:r w:rsidRPr="00B50CAA">
        <w:lastRenderedPageBreak/>
        <w:t>Összefoglaló</w:t>
      </w:r>
      <w:bookmarkEnd w:id="0"/>
    </w:p>
    <w:p w14:paraId="274A4EEA" w14:textId="0990CD9C" w:rsidR="005334AD" w:rsidRPr="00D23BFC" w:rsidRDefault="00C76D19" w:rsidP="00630A92">
      <w:r>
        <w:t>hiányzik</w:t>
      </w:r>
    </w:p>
    <w:p w14:paraId="68C22B44" w14:textId="77777777" w:rsidR="0063585C" w:rsidRDefault="0063585C" w:rsidP="00816BCB">
      <w:pPr>
        <w:pStyle w:val="Fejezetcimszmozsnlkl"/>
      </w:pPr>
      <w:bookmarkStart w:id="1" w:name="_Toc121191379"/>
      <w:proofErr w:type="spellStart"/>
      <w:r w:rsidRPr="00B50CAA">
        <w:lastRenderedPageBreak/>
        <w:t>Abstract</w:t>
      </w:r>
      <w:bookmarkEnd w:id="1"/>
      <w:proofErr w:type="spellEnd"/>
    </w:p>
    <w:p w14:paraId="7C02BBBF" w14:textId="2DE80B39" w:rsidR="005334AD" w:rsidRDefault="00C76D19" w:rsidP="005334AD">
      <w:proofErr w:type="spellStart"/>
      <w:r>
        <w:t>missing</w:t>
      </w:r>
      <w:proofErr w:type="spellEnd"/>
    </w:p>
    <w:p w14:paraId="0FE98BBF" w14:textId="77777777" w:rsidR="001A57BC" w:rsidRDefault="003F5425" w:rsidP="006A1B7F">
      <w:pPr>
        <w:pStyle w:val="Cmsor1"/>
      </w:pPr>
      <w:bookmarkStart w:id="2" w:name="_Toc332797397"/>
      <w:bookmarkStart w:id="3" w:name="_Toc121191380"/>
      <w:r>
        <w:lastRenderedPageBreak/>
        <w:t>Bevezetés</w:t>
      </w:r>
      <w:bookmarkEnd w:id="2"/>
      <w:bookmarkEnd w:id="3"/>
    </w:p>
    <w:p w14:paraId="72B7DAAD" w14:textId="059B71AE"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05094E5" w:rsidR="003A6E14" w:rsidRDefault="003A6E14" w:rsidP="003A6E14">
      <w:r>
        <w:t>Fontos, hogy</w:t>
      </w:r>
      <w:r w:rsidR="00D47B60">
        <w:t xml:space="preserve"> az emberek</w:t>
      </w:r>
      <w:r>
        <w:t xml:space="preserve"> </w:t>
      </w:r>
      <w:r w:rsidR="00D47B60">
        <w:t>legyenek egymásra tekintettel</w:t>
      </w:r>
      <w:r>
        <w:t>, ezekben segítenek a normák. Fontos ugyanúgy,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8E19C78" w14:textId="3C7BE7BC" w:rsidR="00234A0B" w:rsidRDefault="003A6E14" w:rsidP="00234A0B">
      <w:r>
        <w:t>Végtelenül összetett feladat az, hogy egy ember eljusson A pontból B pontba, miközben ezt a hétköznapokban maguk az emberek nem is érzékelik különösebben komplex problémának</w:t>
      </w:r>
      <w:r w:rsidR="009C5619">
        <w:t>,</w:t>
      </w:r>
      <w:r>
        <w:t xml:space="preserve"> pedig számos tény és ok alakítja mozgásukat és viselkedésüket.</w:t>
      </w:r>
      <w:r w:rsidR="00234A0B">
        <w:t xml:space="preserve"> </w:t>
      </w:r>
      <w:r>
        <w:t xml:space="preserve">Informatikában </w:t>
      </w:r>
      <w:r w:rsidR="00E0668B">
        <w:t>ezek a</w:t>
      </w:r>
      <w:r>
        <w:t xml:space="preserve"> problémák </w:t>
      </w:r>
      <w:r w:rsidR="00F26F0F">
        <w:t>komplex fela</w:t>
      </w:r>
      <w:r w:rsidR="00E0668B">
        <w:t>datokká válnak</w:t>
      </w:r>
      <w:r>
        <w:t xml:space="preserve">. </w:t>
      </w:r>
    </w:p>
    <w:p w14:paraId="4FEBEBBE" w14:textId="6658D49E" w:rsidR="003A6E14" w:rsidRDefault="003A6E14" w:rsidP="00234A0B">
      <w:r>
        <w:t xml:space="preserve">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 xml:space="preserve">és hogy akár csak kezdetleges </w:t>
      </w:r>
      <w:r w:rsidR="00E0668B">
        <w:lastRenderedPageBreak/>
        <w:t>megoldást, modellt készítsünk, ami leírja az emberek – a közlekedésben a járókelők – mozgását.</w:t>
      </w:r>
    </w:p>
    <w:p w14:paraId="30381D09" w14:textId="1EB6F4C6" w:rsidR="009B2EED" w:rsidRDefault="00482158" w:rsidP="009B2EED">
      <w:pPr>
        <w:pStyle w:val="Cmsor2"/>
      </w:pPr>
      <w:bookmarkStart w:id="4" w:name="_Toc121191381"/>
      <w:r>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egy villamos összeszerelését,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0B5036E2"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w:t>
      </w:r>
      <w:r w:rsidR="00234A0B">
        <w:t>Megvizsgálható</w:t>
      </w:r>
      <w:r w:rsidR="003A6E14">
        <w:t>,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191382"/>
      <w:r>
        <w:lastRenderedPageBreak/>
        <w:t>Tűzvédelmi szempontok</w:t>
      </w:r>
      <w:bookmarkEnd w:id="5"/>
    </w:p>
    <w:p w14:paraId="58B90CC1" w14:textId="4D7EA910"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r w:rsidR="0036214F">
        <w:t xml:space="preserve">cég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w:t>
      </w:r>
      <w:r w:rsidR="00234A0B">
        <w:t>át</w:t>
      </w:r>
      <w:r w:rsidR="000655AB">
        <w:t xml:space="preserve"> használ</w:t>
      </w:r>
      <w:r w:rsidR="00234A0B">
        <w:t>ják</w:t>
      </w:r>
      <w:r w:rsidR="000655AB">
        <w:t xml:space="preserve">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2E26">
      <w:pPr>
        <w:pStyle w:val="Kp"/>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fldSimple w:instr=" SEQ ábra \* ARABIC ">
        <w:r w:rsidR="00BF0643">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Ezekkel mind lehet</w:t>
      </w:r>
      <w:r w:rsidR="006E32AC">
        <w:t xml:space="preserve"> és </w:t>
      </w:r>
      <w:proofErr w:type="gramStart"/>
      <w:r w:rsidR="006E32AC">
        <w:t>egyes esetekben</w:t>
      </w:r>
      <w:proofErr w:type="gramEnd"/>
      <w:r w:rsidR="006E32AC">
        <w:t xml:space="preserve"> kell is a tervezés során foglalkozni.</w:t>
      </w:r>
    </w:p>
    <w:p w14:paraId="24B32FDC" w14:textId="2F843672" w:rsidR="003A6E14" w:rsidRDefault="003A6E14" w:rsidP="003A6E14">
      <w:r>
        <w:lastRenderedPageBreak/>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30EDAF7C" w:rsidR="000F4BAD" w:rsidRDefault="003A6E14" w:rsidP="000F4BAD">
      <w:pPr>
        <w:pStyle w:val="Cmsor2"/>
      </w:pPr>
      <w:bookmarkStart w:id="6" w:name="_Toc121191383"/>
      <w:r>
        <w:t>A</w:t>
      </w:r>
      <w:r w:rsidR="00482158">
        <w:t xml:space="preserve"> feladat</w:t>
      </w:r>
      <w:bookmarkEnd w:id="6"/>
      <w:r w:rsidR="0036214F">
        <w:t xml:space="preserve"> leírása</w:t>
      </w:r>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w:t>
      </w:r>
      <w:r>
        <w:lastRenderedPageBreak/>
        <w:t>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191384"/>
      <w:r>
        <w:t>Irodalomkutatás és a feladatkör kiterjesztése</w:t>
      </w:r>
      <w:bookmarkEnd w:id="7"/>
    </w:p>
    <w:p w14:paraId="1418A700" w14:textId="4D2808E8" w:rsidR="00CC7DCB" w:rsidRPr="00CC7DCB" w:rsidRDefault="00CC7DCB" w:rsidP="00CC7DCB">
      <w:pPr>
        <w:pStyle w:val="Cmsor3"/>
      </w:pPr>
      <w:bookmarkStart w:id="8" w:name="_Toc121191385"/>
      <w:r>
        <w:t>Programozási környezet megválasztása</w:t>
      </w:r>
      <w:bookmarkEnd w:id="8"/>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lastRenderedPageBreak/>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191386"/>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A pontból B pontba.</w:t>
      </w:r>
    </w:p>
    <w:p w14:paraId="2C8767C1" w14:textId="229408F3"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 xml:space="preserve">A szellemek útvonalkeresésénél is használhatták a </w:t>
      </w:r>
      <w:proofErr w:type="spellStart"/>
      <w:r w:rsidR="007B7846">
        <w:t>Dijkstra</w:t>
      </w:r>
      <w:proofErr w:type="spellEnd"/>
      <w:r w:rsidR="007B7846">
        <w:t xml:space="preserve">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191387"/>
      <w:proofErr w:type="spellStart"/>
      <w:r>
        <w:t>Dijkstra</w:t>
      </w:r>
      <w:proofErr w:type="spellEnd"/>
      <w:r>
        <w:t xml:space="preserve"> algoritmus</w:t>
      </w:r>
      <w:bookmarkEnd w:id="10"/>
    </w:p>
    <w:p w14:paraId="6AFD5294" w14:textId="601C54AB" w:rsidR="00985F06" w:rsidRDefault="00985F06" w:rsidP="00985F06">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w:t>
      </w:r>
      <w:r w:rsidR="004A3CCC">
        <w:t xml:space="preserve">. </w:t>
      </w:r>
      <w:r>
        <w:t>Az algoritmushoz szükséges egy élsúlyozott gráf és csak abban az esetben működik helyesen, ha minden él súlya nemnegatív. Jelen péld</w:t>
      </w:r>
      <w:r w:rsidR="00E00B8B">
        <w:t>ám</w:t>
      </w:r>
      <w:r>
        <w:t>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w:t>
      </w:r>
      <w:proofErr w:type="gramStart"/>
      <w:r w:rsidR="00071F25">
        <w:t xml:space="preserve">a </w:t>
      </w:r>
      <w:r>
        <w:t xml:space="preserve"> háló</w:t>
      </w:r>
      <w:proofErr w:type="gramEnd"/>
      <w:r>
        <w:t xml:space="preserve"> szabad mezőiből </w:t>
      </w:r>
      <w:r w:rsidR="00DA6154">
        <w:t>lehet</w:t>
      </w:r>
      <w:r>
        <w:t xml:space="preserve"> csoportokat alkotni, amelyeket élekként és csúcsokként gráfba </w:t>
      </w:r>
      <w:r w:rsidR="00DA6154">
        <w:t>lehet</w:t>
      </w:r>
      <w:r>
        <w:t xml:space="preserve"> szervezni. Az algoritmus mindig a legrövidebb útvonalat adja vissza a </w:t>
      </w:r>
      <w:r>
        <w:lastRenderedPageBreak/>
        <w:t xml:space="preserve">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2E26">
      <w:pPr>
        <w:pStyle w:val="Kp"/>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fldSimple w:instr=" SEQ ábra \* ARABIC ">
        <w:r w:rsidR="00BF0643">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 xml:space="preserve">mikor a végpont csúcsát fejti ki az algoritmus, akkor az azt vonja magával, hogy más kifejtésre váró csúcs értéke </w:t>
      </w:r>
      <w:r>
        <w:lastRenderedPageBreak/>
        <w:t>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10B4C655" w:rsidR="00985F06" w:rsidRDefault="00985F06" w:rsidP="00985F06">
      <w:r>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w:t>
      </w:r>
      <w:r w:rsidR="00145CA9">
        <w:t xml:space="preserve"> meghatározni, csak az út hosszát</w:t>
      </w:r>
      <w:r>
        <w:t>.</w:t>
      </w:r>
      <w:r w:rsidR="00CC7DCB">
        <w:t xml:space="preserve"> </w:t>
      </w:r>
      <w:r w:rsidR="0036214F">
        <w:t>Például egyik megoldás erre, hogy</w:t>
      </w:r>
      <w:r w:rsidR="00145CA9">
        <w:t xml:space="preserve"> </w:t>
      </w:r>
      <w:r>
        <w:t>a felfedezett csúcsokhoz eltárol</w:t>
      </w:r>
      <w:r w:rsidR="0036214F">
        <w:t>ja</w:t>
      </w:r>
      <w:r>
        <w:t xml:space="preserve">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191388"/>
      <w:r>
        <w:t>A* algoritmus</w:t>
      </w:r>
      <w:bookmarkEnd w:id="11"/>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Ennek az algoritmusnak több átdolgozott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0705472"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w:t>
      </w:r>
      <w:r>
        <w:lastRenderedPageBreak/>
        <w:t>algoritmushoz képest.</w:t>
      </w:r>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w:t>
      </w:r>
      <w:proofErr w:type="gramStart"/>
      <w:r w:rsidR="007B7846">
        <w:t>Ekkor</w:t>
      </w:r>
      <w:proofErr w:type="gramEnd"/>
      <w:r w:rsidR="007B7846">
        <w:t xml:space="preserve">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D02E26">
      <w:pPr>
        <w:pStyle w:val="Kp"/>
      </w:pPr>
      <w:r>
        <w:rPr>
          <w:noProof/>
          <w:lang w:eastAsia="hu-HU"/>
        </w:rPr>
        <w:lastRenderedPageBreak/>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fldSimple w:instr=" SEQ ábra \* ARABIC ">
        <w:r w:rsidR="00BF0643">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6562D641" w:rsidR="00985F06" w:rsidRDefault="00985F06" w:rsidP="00CC7DCB">
      <w:r>
        <w:t>Azért fej</w:t>
      </w:r>
      <w:r w:rsidR="001C2262">
        <w:t>te</w:t>
      </w:r>
      <w:r>
        <w:t>ttem ki ezen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191389"/>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lastRenderedPageBreak/>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D02E26">
      <w:pPr>
        <w:pStyle w:val="Kp"/>
      </w:pPr>
      <w:r>
        <w:rPr>
          <w:noProof/>
          <w:lang w:eastAsia="hu-HU"/>
        </w:rPr>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fldSimple w:instr=" SEQ ábra \* ARABIC ">
        <w:r w:rsidR="00BF0643">
          <w:rPr>
            <w:noProof/>
          </w:rPr>
          <w:t>4</w:t>
        </w:r>
      </w:fldSimple>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191390"/>
      <w:r>
        <w:t>Felületeket lefedő gráfok</w:t>
      </w:r>
      <w:bookmarkEnd w:id="13"/>
    </w:p>
    <w:p w14:paraId="1EB974AD" w14:textId="77777777" w:rsidR="00D02E26" w:rsidRDefault="00985F06" w:rsidP="00D02E2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4BBDC30D" w:rsidR="001A35FD" w:rsidRDefault="00234A0B" w:rsidP="00D02E26">
      <w:pPr>
        <w:pStyle w:val="Kp"/>
      </w:pPr>
      <w:r>
        <w:lastRenderedPageBreak/>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1.5pt">
            <v:imagedata r:id="rId14" o:title="nav,waypointgraph"/>
          </v:shape>
        </w:pict>
      </w:r>
    </w:p>
    <w:p w14:paraId="092526C2" w14:textId="3A607DD6" w:rsidR="000F5E9E" w:rsidRDefault="001A35FD" w:rsidP="001A35FD">
      <w:pPr>
        <w:pStyle w:val="Kpalrs"/>
      </w:pPr>
      <w:fldSimple w:instr=" SEQ ábra \* ARABIC ">
        <w:r w:rsidR="00BF0643">
          <w:rPr>
            <w:noProof/>
          </w:rPr>
          <w:t>5</w:t>
        </w:r>
      </w:fldSimple>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191391"/>
      <w:r>
        <w:t>Útpont gráf</w:t>
      </w:r>
      <w:bookmarkEnd w:id="14"/>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DA6154">
        <w:t>s terepobjektumba ne ütközzön</w:t>
      </w:r>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1A7695BD"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w:t>
      </w:r>
      <w:r w:rsidR="00E00B8B">
        <w:t>, de</w:t>
      </w:r>
      <w:r>
        <w:t xml:space="preserve">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2F2526D7" w:rsidR="00985F06" w:rsidRDefault="00985F06" w:rsidP="00985F06">
      <w:r>
        <w:lastRenderedPageBreak/>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 xml:space="preserve">hibáinak a nagy részét az képzi, hogy automatikusan generálni ilyen hálót komplex probléma. </w:t>
      </w:r>
      <w:proofErr w:type="gramStart"/>
      <w:r>
        <w:t>Viszont</w:t>
      </w:r>
      <w:proofErr w:type="gramEnd"/>
      <w:r>
        <w:t xml:space="preserve"> ha sikerül, akkor kifejezetten hatékony, de az emberek természetes mozgatás</w:t>
      </w:r>
      <w:r w:rsidR="00E00B8B">
        <w:t>ának megvalósítása</w:t>
      </w:r>
      <w:r>
        <w:t xml:space="preserve"> továbbra is kérdése</w:t>
      </w:r>
      <w:r w:rsidR="00E00B8B">
        <w:t>s</w:t>
      </w:r>
      <w:r>
        <w:t xml:space="preserve"> benne.</w:t>
      </w:r>
    </w:p>
    <w:p w14:paraId="18F31321" w14:textId="5A0C9BCC" w:rsidR="000F2FFB" w:rsidRDefault="000F2FFB" w:rsidP="000F2FFB">
      <w:pPr>
        <w:pStyle w:val="Cmsor3"/>
      </w:pPr>
      <w:bookmarkStart w:id="15" w:name="_Toc121191392"/>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w:t>
      </w:r>
      <w:proofErr w:type="gramStart"/>
      <w:r>
        <w:t>egy háromszögek éleiből álló háló,</w:t>
      </w:r>
      <w:proofErr w:type="gramEnd"/>
      <w:r>
        <w:t xml:space="preserve"> és egy plusz információ halmaz, ami az, hogy a gráf mely élei alkotna</w:t>
      </w:r>
      <w:r w:rsidR="00E4794F">
        <w:t>k 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lastRenderedPageBreak/>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csak az a lényeg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6" w:name="_Toc121191393"/>
      <w:r>
        <w:t>Legrövidebb útvonal és útvonal kiegyenesítése</w:t>
      </w:r>
      <w:bookmarkEnd w:id="16"/>
    </w:p>
    <w:p w14:paraId="0CD73870" w14:textId="3B3CFF27" w:rsidR="00D02E26" w:rsidRDefault="007F5092" w:rsidP="001A35FD">
      <w:pPr>
        <w:keepNext/>
      </w:pPr>
      <w:r>
        <w:t>Komoly problém</w:t>
      </w:r>
      <w:r w:rsidR="00E00B8B">
        <w:t xml:space="preserve">át jelent </w:t>
      </w:r>
      <w:r>
        <w:t>az útvonal kiegyenesítése a legrö</w:t>
      </w:r>
      <w:r w:rsidR="00985F06">
        <w:t>videbb út megh</w:t>
      </w:r>
      <w:r w:rsidR="00E4794F">
        <w:t>atározásában</w:t>
      </w:r>
      <w:r w:rsidR="00E00B8B">
        <w:t>,</w:t>
      </w:r>
      <w:r w:rsidR="00E4794F">
        <w:t xml:space="preserve"> mind a k</w:t>
      </w:r>
      <w:r w:rsidR="00E00B8B">
        <w:t>ettő</w:t>
      </w:r>
      <w:r w:rsidR="00E4794F">
        <w:t xml:space="preserve"> </w:t>
      </w:r>
      <w:r w:rsidR="00E00B8B">
        <w:t>megoldás esetén</w:t>
      </w:r>
      <w:r w:rsidR="00E4794F">
        <w:t>.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biztosít, így ritkán adja vissza a legrövidebb utat.</w:t>
      </w:r>
    </w:p>
    <w:p w14:paraId="6C906405" w14:textId="379CE1BA" w:rsidR="001A35FD" w:rsidRDefault="00234A0B" w:rsidP="00D02E26">
      <w:pPr>
        <w:pStyle w:val="Kp"/>
      </w:pPr>
      <w:r>
        <w:pict w14:anchorId="7AAB30D8">
          <v:shape id="_x0000_i1026" type="#_x0000_t75" style="width:414pt;height:303.75pt">
            <v:imagedata r:id="rId15" o:title="Different-representations-of-waypoint-graph-and-NavMesh"/>
          </v:shape>
        </w:pict>
      </w:r>
    </w:p>
    <w:p w14:paraId="1D355E3C" w14:textId="79A66B78" w:rsidR="00985F06" w:rsidRDefault="001A35FD" w:rsidP="001A35FD">
      <w:pPr>
        <w:pStyle w:val="Kpalrs"/>
      </w:pPr>
      <w:fldSimple w:instr=" SEQ ábra \* ARABIC ">
        <w:r w:rsidR="00BF0643">
          <w:rPr>
            <w:noProof/>
          </w:rPr>
          <w:t>6</w:t>
        </w:r>
      </w:fldSimple>
      <w:r>
        <w:t xml:space="preserve">. ábra Az útpont gráf és a navigációs háló útvonalának </w:t>
      </w:r>
      <w:proofErr w:type="spellStart"/>
      <w:r>
        <w:t>összehasoasonlítása</w:t>
      </w:r>
      <w:proofErr w:type="spellEnd"/>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 xml:space="preserve">abb, mint egy tökéletes útpont gráfban, de a természetes útvonalra törekszem, hogy az emberek </w:t>
      </w:r>
      <w:r>
        <w:lastRenderedPageBreak/>
        <w:t>mozgása hiteles lehessen.</w:t>
      </w:r>
      <w:r w:rsidR="007F5092">
        <w:t xml:space="preserve"> </w:t>
      </w:r>
      <w:r>
        <w:t xml:space="preserve">A navigációs hálót a mai napig használják a játékiparban, különböző játék motorokban, például a </w:t>
      </w:r>
      <w:proofErr w:type="spellStart"/>
      <w:r>
        <w:t>Unity</w:t>
      </w:r>
      <w:proofErr w:type="spellEnd"/>
      <w:r>
        <w:t>-b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191394"/>
      <w:r>
        <w:t>Emberek mozgás</w:t>
      </w:r>
      <w:r w:rsidR="00A92A58">
        <w:t>ának alapjai</w:t>
      </w:r>
      <w:bookmarkEnd w:id="17"/>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191395"/>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98001CC" w:rsidR="00985F06" w:rsidRDefault="00985F06" w:rsidP="00985F06">
      <w:r>
        <w:t>A megoldásomban ezek alapján majd 30 cm és 50 cm közötti vál</w:t>
      </w:r>
      <w:r w:rsidR="00537453">
        <w:t>l</w:t>
      </w:r>
      <w:r>
        <w:t xml:space="preserve">szélességű emberekkel fogok dolgozni. </w:t>
      </w:r>
      <w:r w:rsidR="00E00B8B">
        <w:t>M</w:t>
      </w:r>
      <w:r>
        <w:t>ás ország</w:t>
      </w:r>
      <w:r w:rsidR="00E00B8B">
        <w:t>ok</w:t>
      </w:r>
      <w:r>
        <w:t xml:space="preserve"> adatait ezen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191396"/>
      <w:r>
        <w:lastRenderedPageBreak/>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m/s</w:t>
      </w:r>
      <w:r w:rsidR="00537453">
        <w:t>ec</w:t>
      </w:r>
      <w:r>
        <w:t>-</w:t>
      </w:r>
      <w:proofErr w:type="spellStart"/>
      <w:r>
        <w:t>mal</w:t>
      </w:r>
      <w:proofErr w:type="spellEnd"/>
      <w:r w:rsidR="007303B1">
        <w:t>,</w:t>
      </w:r>
      <w:r>
        <w:t xml:space="preserve"> de akár csak 1.6</w:t>
      </w:r>
      <w:r w:rsidR="00037481">
        <w:t xml:space="preserve"> m/s</w:t>
      </w:r>
      <w:r w:rsidR="00537453">
        <w:t>ec</w:t>
      </w:r>
      <w:r w:rsidR="00037481">
        <w:t>-</w:t>
      </w:r>
      <w:proofErr w:type="spellStart"/>
      <w:r w:rsidR="00037481">
        <w:t>m</w:t>
      </w:r>
      <w:r>
        <w:t>al</w:t>
      </w:r>
      <w:proofErr w:type="spellEnd"/>
      <w:r>
        <w:t xml:space="preserve">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-tól 0.8 m/s</w:t>
      </w:r>
      <w:r w:rsidR="00537453">
        <w:t>ec</w:t>
      </w:r>
      <w:r w:rsidR="001A2A37">
        <w:t>-ig tart. E</w:t>
      </w:r>
      <w:r>
        <w:t>gészen 7-8 ember/m^2 -</w:t>
      </w:r>
      <w:proofErr w:type="spellStart"/>
      <w:r>
        <w:t>ig</w:t>
      </w:r>
      <w:proofErr w:type="spellEnd"/>
      <w:r>
        <w:t xml:space="preserve"> leh</w:t>
      </w:r>
      <w:r w:rsidR="00537453">
        <w:t>e</w:t>
      </w:r>
      <w:r>
        <w:t>t számolni azzal, hogy még a tömeg lényeges mozgást végez</w:t>
      </w:r>
      <w:r w:rsidR="001A35FD">
        <w:t>.</w:t>
      </w:r>
    </w:p>
    <w:p w14:paraId="28912499" w14:textId="77777777" w:rsidR="001A35FD" w:rsidRDefault="001A35FD" w:rsidP="00D02E26">
      <w:pPr>
        <w:pStyle w:val="Kp"/>
      </w:pPr>
      <w:r w:rsidRPr="001A35FD">
        <w:rPr>
          <w:noProof/>
        </w:rPr>
        <w:lastRenderedPageBreak/>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fldSimple w:instr=" SEQ ábra \* ARABIC ">
        <w:r w:rsidR="00BF0643">
          <w:rPr>
            <w:noProof/>
          </w:rPr>
          <w:t>7</w:t>
        </w:r>
      </w:fldSimple>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191397"/>
      <w:r>
        <w:t>Vészhelyzet kezelése</w:t>
      </w:r>
      <w:bookmarkEnd w:id="20"/>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fogja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D02E26">
      <w:pPr>
        <w:pStyle w:val="Kp"/>
      </w:pPr>
      <w:r w:rsidRPr="00F9225B">
        <w:rPr>
          <w:noProof/>
        </w:rPr>
        <w:lastRenderedPageBreak/>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fldSimple w:instr=" SEQ ábra \* ARABIC ">
        <w:r w:rsidR="00BF0643">
          <w:rPr>
            <w:noProof/>
          </w:rPr>
          <w:t>8</w:t>
        </w:r>
      </w:fldSimple>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1" w:name="_Toc121191398"/>
      <w:r>
        <w:t>Az i</w:t>
      </w:r>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xml:space="preserve">, vagy </w:t>
      </w:r>
      <w:r>
        <w:lastRenderedPageBreak/>
        <w:t>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2" w:name="_Toc121191399"/>
      <w:r>
        <w:lastRenderedPageBreak/>
        <w:t>Saját munka bemutatása</w:t>
      </w:r>
      <w:bookmarkEnd w:id="22"/>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3" w:name="_Toc121191400"/>
      <w:r>
        <w:t>A program elvárt működése</w:t>
      </w:r>
      <w:bookmarkEnd w:id="23"/>
    </w:p>
    <w:p w14:paraId="4F98E4C3" w14:textId="02422C9F"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4" w:name="_Toc121191401"/>
      <w:r>
        <w:lastRenderedPageBreak/>
        <w:t>Emberek ütközésének elkerülése</w:t>
      </w:r>
      <w:bookmarkEnd w:id="24"/>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A*</w:t>
      </w:r>
      <w:r>
        <w:t xml:space="preserve"> algoritmus csak a legrövidebb útvonalat biztosítja. Nem számol azzal, hogy az adott útvonalon hányan kívánnak szintén végighaladni. </w:t>
      </w:r>
      <w:r w:rsidR="00A22A5D">
        <w:t>Az esetleges</w:t>
      </w:r>
      <w:r>
        <w:t xml:space="preserve"> szembe fogalommal is </w:t>
      </w:r>
      <w:r w:rsidR="00A22A5D">
        <w:t>számolnia</w:t>
      </w:r>
      <w:r>
        <w:t xml:space="preserve"> kellene a programnak, továbbá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03B60">
      <w:pPr>
        <w:pStyle w:val="Cmsor2"/>
      </w:pPr>
      <w:bookmarkStart w:id="25" w:name="_Toc121191402"/>
      <w:r w:rsidRPr="00903B60">
        <w:t xml:space="preserve">Első program </w:t>
      </w:r>
      <w:r w:rsidR="0094148E">
        <w:t>korlátai</w:t>
      </w:r>
      <w:bookmarkEnd w:id="25"/>
    </w:p>
    <w:p w14:paraId="33012805" w14:textId="6AC57DBF"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 xml:space="preserve">mban már, viszont mindenki egyenlős </w:t>
      </w:r>
      <w:r w:rsidR="00C0443D">
        <w:t xml:space="preserve">széles volt. A helyszínt lehetett tetszőlegesen paraméterezni, statikus és mozgó falakat is le lehetett helyezni benne. Az embereknek csak egyszerű </w:t>
      </w:r>
      <w:proofErr w:type="spellStart"/>
      <w:r w:rsidR="00C0443D">
        <w:t>tehe</w:t>
      </w:r>
      <w:r w:rsidR="009E32CB">
        <w:t>ndőjük</w:t>
      </w:r>
      <w:proofErr w:type="spellEnd"/>
      <w:r w:rsidR="009E32CB">
        <w:t xml:space="preserve"> volt, el kellett jutniuk </w:t>
      </w:r>
      <w:r w:rsidR="00C0443D">
        <w:t xml:space="preserve">A pontból B pontba. </w:t>
      </w:r>
      <w:r w:rsidR="009E32CB">
        <w:t xml:space="preserve">A </w:t>
      </w:r>
      <w:r w:rsidR="00C0443D">
        <w:t>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25870244" w:rsidR="00C0443D" w:rsidRDefault="00C0443D" w:rsidP="008A3762">
      <w:r>
        <w:t xml:space="preserve">Mivel minden ember vagy </w:t>
      </w:r>
      <w:r w:rsidR="007D0529">
        <w:t>az egyik</w:t>
      </w:r>
      <w:r>
        <w:t xml:space="preserve"> mezőn áll, vagy egy másikon, így a programomban egy ütemezőt alkottam meg. Az ütemezőt arra alkalmaztam, hogy az </w:t>
      </w:r>
      <w:r>
        <w:lastRenderedPageBreak/>
        <w:t>eseményeket pillanatokra osszam. Ennek okán az kifejleszt</w:t>
      </w:r>
      <w:r w:rsidR="007D0529">
        <w:t>ett algoritmusok olyan útvonalakat</w:t>
      </w:r>
      <w:r w:rsidR="00F66F48">
        <w:t xml:space="preserve"> adnak</w:t>
      </w:r>
      <w:r>
        <w:t xml:space="preserve"> vissza, amelyek </w:t>
      </w:r>
      <w:r w:rsidR="00F66F48">
        <w:t xml:space="preserve">olyan </w:t>
      </w:r>
      <w:r>
        <w:t>kezdő és végpontok listájából álltak</w:t>
      </w:r>
      <w:r w:rsidR="007D0529">
        <w:t xml:space="preserve">, </w:t>
      </w:r>
      <w:r w:rsidR="00903B60">
        <w:t>a</w:t>
      </w:r>
      <w:r w:rsidR="007D0529">
        <w:t>melyekhez egy</w:t>
      </w:r>
      <w:r w:rsidR="00F66F48">
        <w:t xml:space="preserve"> időpillanat is társítva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480BE589"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w:t>
      </w:r>
      <w:proofErr w:type="gramStart"/>
      <w:r>
        <w:t>engedjem</w:t>
      </w:r>
      <w:proofErr w:type="gramEnd"/>
      <w:r w:rsidR="0094148E">
        <w:t xml:space="preserve"> hogy dolgozni</w:t>
      </w:r>
      <w:r>
        <w:t>. Tudhat-e mindenről, láthat-e a jövőbe,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2022EE2" w:rsidR="00903C3D" w:rsidRDefault="00903C3D" w:rsidP="00903C3D">
      <w:r>
        <w:t xml:space="preserve">Minden információ tudatában </w:t>
      </w:r>
      <w:r w:rsidR="0094148E">
        <w:t xml:space="preserve">elég </w:t>
      </w:r>
      <w:r>
        <w:t xml:space="preserve">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6" w:name="_Toc121191403"/>
      <w:r>
        <w:t>Mezők összeszervezése</w:t>
      </w:r>
      <w:bookmarkEnd w:id="26"/>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w:t>
      </w:r>
      <w:r w:rsidR="00F85655">
        <w:lastRenderedPageBreak/>
        <w:t xml:space="preserve">és nem kerül számítási időben lekérdezni a szomszédjait, hanem tudni lehet a mező adatai nélkül </w:t>
      </w:r>
      <w:r w:rsidR="00B4340F">
        <w:t>is őket</w:t>
      </w:r>
      <w:r w:rsidR="00F85655">
        <w:t>. Itt a terület széleire kellett figyelnem, hibás eredmény és a túlindexelés ellen.</w:t>
      </w:r>
    </w:p>
    <w:p w14:paraId="60E223CF" w14:textId="53933968" w:rsidR="0094148E" w:rsidRDefault="0094148E" w:rsidP="0094148E">
      <w:pPr>
        <w:pStyle w:val="Cmsor3"/>
      </w:pPr>
      <w:bookmarkStart w:id="27" w:name="_Toc121191404"/>
      <w:r>
        <w:t>Útvonal és mozgás megtervezése</w:t>
      </w:r>
      <w:bookmarkEnd w:id="27"/>
    </w:p>
    <w:p w14:paraId="45D997DA" w14:textId="1B9F913B"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létrehozásánál kiszámítom az útvonalukat, és a k</w:t>
      </w:r>
      <w:r w:rsidR="0094148E">
        <w:t>ezdeti pozícióból kiindulva ezek láncolatán</w:t>
      </w:r>
      <w:r>
        <w:t xml:space="preserve">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8" w:name="_Toc121191405"/>
      <w:r>
        <w:t>Időegység nagyságának megválasztása</w:t>
      </w:r>
      <w:bookmarkEnd w:id="28"/>
    </w:p>
    <w:p w14:paraId="124822F3" w14:textId="520F1596" w:rsidR="00B93428" w:rsidRDefault="00311128" w:rsidP="00463BC0">
      <w:r>
        <w:t xml:space="preserve">A három megoldás közül a végső választást az az információ segítette elő, hogy ha egy ember a négyzethálón, csak </w:t>
      </w:r>
      <w:r w:rsidR="00B4340F">
        <w:t>él</w:t>
      </w:r>
      <w:r>
        <w:t xml:space="preserve">szomszédokra,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w:t>
      </w:r>
      <w:r w:rsidR="006974E7">
        <w:lastRenderedPageBreak/>
        <w:t>kezdeti mezőről a király, és ezek a</w:t>
      </w:r>
      <w:r w:rsidR="00B4340F">
        <w:t xml:space="preserve"> mező</w:t>
      </w:r>
      <w:r w:rsidR="006974E7">
        <w:t>k, mint csúcsai a síkidomnak</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légtávolságban nézve az út végére, ezzel a kör alakja torzul és egy nyolcszöggé alakul.</w:t>
      </w:r>
    </w:p>
    <w:p w14:paraId="46140ABB" w14:textId="5DC93036"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w:t>
      </w:r>
      <w:r w:rsidR="00E00B8B">
        <w:t>uk</w:t>
      </w:r>
      <w:r w:rsidR="004176AB">
        <w:t xml:space="preserve">.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 xml:space="preserve">tját, akkor </w:t>
      </w:r>
      <w:r w:rsidR="00E00B8B">
        <w:t>várakoznia kell</w:t>
      </w:r>
      <w:r w:rsidR="00BC1DE3">
        <w:t xml:space="preserve"> vagy alternatív útvonalat kell kiszámítani</w:t>
      </w:r>
      <w:r w:rsidR="00E00B8B">
        <w:t>a</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E00B8B">
        <w:t>a</w:t>
      </w:r>
      <w:r w:rsidR="00BC1DE3">
        <w:t>, vagy egy statikus falra</w:t>
      </w:r>
      <w:r w:rsidR="00E00B8B">
        <w:t xml:space="preserve"> kell várni</w:t>
      </w:r>
      <w:r w:rsidR="00BC1DE3">
        <w:t xml:space="preserve"> a szimuláció végéig</w:t>
      </w:r>
      <w:r w:rsidR="004176AB">
        <w:t>.</w:t>
      </w:r>
      <w:r w:rsidR="00E4417C">
        <w:t xml:space="preserve"> Ekkor a többi embertől</w:t>
      </w:r>
      <w:r w:rsidR="00BC1DE3">
        <w:t xml:space="preserve"> vagy faltól</w:t>
      </w:r>
      <w:r w:rsidR="00E4417C">
        <w:t xml:space="preserve"> tudná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áthaladás időszükségét. Hogy pontos legyen viszonylag a végeredmény, fontos, hogy az átlós lépés időigényét ne kerekítsem sokat. Ez a gondolat szülte a 0.2-es időegységgel dolgozó megoldást, hogy mind az 1, mind az 1.4 egész </w:t>
      </w:r>
      <w:r w:rsidR="0005092C">
        <w:lastRenderedPageBreak/>
        <w:t>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kívántam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9" w:name="_Toc121191406"/>
      <w:r>
        <w:t>Időpillanatonként állapotképek</w:t>
      </w:r>
      <w:bookmarkEnd w:id="29"/>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w:t>
      </w:r>
      <w:r>
        <w:lastRenderedPageBreak/>
        <w:t xml:space="preserve">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0" w:name="_Toc121191407"/>
      <w:r>
        <w:t>Falak a játéktérben</w:t>
      </w:r>
      <w:bookmarkEnd w:id="30"/>
    </w:p>
    <w:p w14:paraId="4D3A0402" w14:textId="0FE73857"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w:t>
      </w:r>
      <w:r w:rsidR="00071F25">
        <w:t xml:space="preserve">erekített oszlopok több tiltást </w:t>
      </w:r>
      <w:r>
        <w:t xml:space="preserve">eszközölnek, ugyanis az élszomszédos mezők </w:t>
      </w:r>
      <w:r w:rsidR="00FF1112">
        <w:t xml:space="preserve">feléjük irányuló </w:t>
      </w:r>
      <w:r>
        <w:t>két átlós mozgását is letiltják külön, mi</w:t>
      </w:r>
      <w:r w:rsidR="00FF1112">
        <w:t>nden időpillanatra. Ezt lehet úgy tekinteni, mintha egy lenyomatot hagyna a fal a játéktérnek a pillanatképein. A dinamikus lekerekített falaknak, és az embereknek ezen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1" w:name="_Toc121191408"/>
      <w:r>
        <w:lastRenderedPageBreak/>
        <w:t>Ütközések elkerülésének megvalósítása</w:t>
      </w:r>
      <w:bookmarkEnd w:id="31"/>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5BEDE57A" w:rsidR="00E0775E" w:rsidRDefault="00CA03AE" w:rsidP="00463BC0">
      <w:r>
        <w:t>A 9.</w:t>
      </w:r>
      <w:r w:rsidR="00E0775E">
        <w:t xml:space="preserve"> ábrán az átlós mozgást, a vízszintes vagy függőleges áthaladást, és a várakozást mutatom be, hogy nekik milyen tiltólenyomatuk van</w:t>
      </w:r>
      <w:r w:rsidR="00F84FB3">
        <w:t xml:space="preserve"> a mozgás megkezdéséhez képest</w:t>
      </w:r>
      <w:r w:rsidR="00E0775E">
        <w:t xml:space="preserve"> egyes időpillanatokban.</w:t>
      </w:r>
    </w:p>
    <w:p w14:paraId="503D1339" w14:textId="12887D34" w:rsidR="00CA03AE" w:rsidRDefault="00D605C6" w:rsidP="00D02E26">
      <w:pPr>
        <w:pStyle w:val="Kp"/>
      </w:pPr>
      <w:r>
        <w:rPr>
          <w:noProof/>
          <w:lang w:eastAsia="hu-HU"/>
        </w:rPr>
        <w:drawing>
          <wp:inline distT="0" distB="0" distL="0" distR="0" wp14:anchorId="6687348A" wp14:editId="134328FF">
            <wp:extent cx="5401310" cy="3072765"/>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52175DFB" w14:textId="28A0969B" w:rsidR="00CA03AE" w:rsidRDefault="00CA03AE" w:rsidP="00CA03AE">
      <w:pPr>
        <w:pStyle w:val="Kpalrs"/>
      </w:pPr>
      <w:fldSimple w:instr=" SEQ ábra \* ARABIC ">
        <w:r w:rsidR="00BF0643">
          <w:rPr>
            <w:noProof/>
          </w:rPr>
          <w:t>9</w:t>
        </w:r>
      </w:fldSimple>
      <w:r>
        <w:t>. ábra Tiltólenyomatok adott időpillanatban adott irányú mozgás esetén</w:t>
      </w:r>
    </w:p>
    <w:p w14:paraId="1395214A" w14:textId="00FBA030" w:rsidR="00E0775E" w:rsidRDefault="009136DA" w:rsidP="00463BC0">
      <w:r>
        <w:t xml:space="preserve">Az ábrán az látható, hogy a különböző mozgások során a mozgás megkezdésének időpillanatát megelőzően és követően mely mezők mely irányait tiltja le </w:t>
      </w:r>
      <w:r>
        <w:lastRenderedPageBreak/>
        <w:t>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2" w:name="_Toc121191409"/>
      <w:r>
        <w:t>Útvonalkereső algoritmus megalkotás</w:t>
      </w:r>
      <w:bookmarkEnd w:id="32"/>
    </w:p>
    <w:p w14:paraId="7626843D" w14:textId="4D1ABF14" w:rsidR="00CB0E8A" w:rsidRDefault="00314D1A" w:rsidP="00463BC0">
      <w:r>
        <w:t>Az útvonal</w:t>
      </w:r>
      <w:r w:rsidR="00CB0E8A">
        <w:t>kereső algoritmus</w:t>
      </w:r>
      <w:r>
        <w:t>,</w:t>
      </w:r>
      <w:r w:rsidR="00CB0E8A">
        <w:t xml:space="preserve"> amit itt használtam, az az A* tovább gondolt változata. Az A*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súlyozottak.</w:t>
      </w:r>
      <w:r w:rsidR="00F84FB3">
        <w:t xml:space="preserve"> Megoldandó</w:t>
      </w:r>
      <w:r w:rsidR="00CB0E8A">
        <w:t xml:space="preserve"> probléma volt megoldani az A* algoritmushoz, hogy ha a játékteret gráfnak veszem, akkor van hurokél is benne, lehet </w:t>
      </w:r>
      <w:proofErr w:type="gramStart"/>
      <w:r w:rsidR="00CB0E8A">
        <w:t>egy helyben</w:t>
      </w:r>
      <w:proofErr w:type="gramEnd"/>
      <w:r w:rsidR="00CB0E8A">
        <w:t xml:space="preserve">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lastRenderedPageBreak/>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bookmarkStart w:id="33" w:name="_Toc121191410"/>
      <w:r>
        <w:t>Megmaradt problémák orvoslása</w:t>
      </w:r>
      <w:bookmarkEnd w:id="33"/>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4" w:name="_Toc121191411"/>
      <w:r>
        <w:t>Első program eredménye</w:t>
      </w:r>
      <w:bookmarkEnd w:id="34"/>
    </w:p>
    <w:p w14:paraId="5EB3F0C9" w14:textId="370907B6" w:rsidR="00314D1A"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w:t>
      </w:r>
      <w:r w:rsidR="00314D1A">
        <w:t xml:space="preserve">gszüntetésével ez az állapottér </w:t>
      </w:r>
      <w:r w:rsidR="00314D1A">
        <w:lastRenderedPageBreak/>
        <w:t xml:space="preserve">nagyságrendekkel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5" w:name="_Toc121191412"/>
      <w:r>
        <w:t>Megalkotott program grafikus felülete</w:t>
      </w:r>
      <w:bookmarkEnd w:id="35"/>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D02E26">
      <w:pPr>
        <w:pStyle w:val="Kp"/>
      </w:pPr>
      <w:r w:rsidRPr="00CA03AE">
        <w:rPr>
          <w:noProof/>
        </w:rPr>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fldSimple w:instr=" SEQ ábra \* ARABIC ">
        <w:r w:rsidR="00BF0643">
          <w:rPr>
            <w:noProof/>
          </w:rPr>
          <w:t>10</w:t>
        </w:r>
      </w:fldSimple>
      <w:r>
        <w:t xml:space="preserve">. ábra </w:t>
      </w:r>
      <w:r w:rsidR="0000445A">
        <w:t xml:space="preserve">Kékek a jobb alsó sarokba haladnak, a pirosak a bal felsőbe, a feketék bal alsó sarokba és a zöldek jobb felsőbe </w:t>
      </w:r>
    </w:p>
    <w:p w14:paraId="7BA4B207" w14:textId="08C2B2C3" w:rsidR="0003322C" w:rsidRDefault="0003322C" w:rsidP="00CA03AE">
      <w:pPr>
        <w:pStyle w:val="Cmsor1"/>
      </w:pPr>
      <w:bookmarkStart w:id="36" w:name="_Toc121191413"/>
      <w:r>
        <w:lastRenderedPageBreak/>
        <w:t>Második program</w:t>
      </w:r>
      <w:bookmarkEnd w:id="36"/>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amely az alaprajzot figyelembevéve képes megalkotni ezen határló síkidomokat. A második része az, ami a határoló síkidomok által alkotott teret háromszögekre bontja. A harmadik rész</w:t>
      </w:r>
      <w:r w:rsidR="0000445A">
        <w:t>e</w:t>
      </w:r>
      <w:r>
        <w:t xml:space="preserve"> az, ami keretet ad ezen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00445A">
      <w:pPr>
        <w:pStyle w:val="Cmsor2"/>
      </w:pPr>
      <w:bookmarkStart w:id="37" w:name="_Toc121191414"/>
      <w:r>
        <w:lastRenderedPageBreak/>
        <w:t>Navigációs hálót határoló síkidomok létrehozása</w:t>
      </w:r>
      <w:bookmarkEnd w:id="37"/>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képzi. Egy kör alakú fal - </w:t>
      </w:r>
      <w:r>
        <w:t>például egy oszlop</w:t>
      </w:r>
      <w:r w:rsidR="0042696D">
        <w:t xml:space="preserve"> -</w:t>
      </w:r>
      <w:r>
        <w:t xml:space="preserve"> esetében az létrehozott síkidom egy nagyobb sugarú kör lenne. Egy téglalap alakú fal esetében egy téglalapot ad vissza, viszont széleseb</w:t>
      </w:r>
      <w:r w:rsidR="0042696D">
        <w:t>b</w:t>
      </w:r>
      <w:r>
        <w:t>et,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D02E26">
      <w:pPr>
        <w:pStyle w:val="Kp"/>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fldSimple w:instr=" SEQ ábra \* ARABIC ">
        <w:r w:rsidR="00BF0643">
          <w:rPr>
            <w:noProof/>
          </w:rPr>
          <w:t>11</w:t>
        </w:r>
      </w:fldSimple>
      <w:r>
        <w:t xml:space="preserve">. ábra Téglalap esetén a határoló síkidom alakja </w:t>
      </w:r>
      <w:proofErr w:type="gramStart"/>
      <w:r>
        <w:t>lekerekített</w:t>
      </w:r>
      <w:proofErr w:type="gramEnd"/>
      <w:r w:rsidR="00566EAC">
        <w:t xml:space="preserve"> ha a síkidom belseje a nem bejárható, míg ha a szoba határát jelzi, azaz kívülről nem járható be a síkidom, akkor téglalap lesz a határoló </w:t>
      </w:r>
      <w:proofErr w:type="spellStart"/>
      <w:r w:rsidR="00566EAC">
        <w:t>síkidomja</w:t>
      </w:r>
      <w:proofErr w:type="spellEnd"/>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8" w:name="_Toc121191415"/>
      <w:r>
        <w:lastRenderedPageBreak/>
        <w:t>A navigációs háló háromszögeinek létrehozása</w:t>
      </w:r>
      <w:bookmarkEnd w:id="38"/>
    </w:p>
    <w:p w14:paraId="5AB2B0C6" w14:textId="2A442E2D" w:rsidR="00D02E26" w:rsidRDefault="00D23D90" w:rsidP="00D02E26">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átlapolódás</w:t>
      </w:r>
      <w:r w:rsidR="00AB5853">
        <w:t xml:space="preserve"> </w:t>
      </w:r>
      <w:r w:rsidR="0042696D">
        <w:t>mentesen lefedi.</w:t>
      </w:r>
    </w:p>
    <w:p w14:paraId="3ED0BD13" w14:textId="143485F5" w:rsidR="00392895" w:rsidRDefault="00392895" w:rsidP="00D02E26">
      <w:pPr>
        <w:pStyle w:val="Kp"/>
      </w:pPr>
      <w:r w:rsidRPr="00392895">
        <w:rPr>
          <w:noProof/>
        </w:rPr>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fldSimple w:instr=" SEQ ábra \* ARABIC ">
        <w:r w:rsidR="00BF0643">
          <w:rPr>
            <w:noProof/>
          </w:rPr>
          <w:t>12</w:t>
        </w:r>
      </w:fldSimple>
      <w:r>
        <w:t xml:space="preserve">. ábra Az IB413-as terem határoló </w:t>
      </w:r>
      <w:proofErr w:type="spellStart"/>
      <w:r>
        <w:t>síkidomjai</w:t>
      </w:r>
      <w:proofErr w:type="spellEnd"/>
      <w:r>
        <w:t xml:space="preserve">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000000"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 xml:space="preserve">(11. ábra belső téglalap határoló </w:t>
      </w:r>
      <w:proofErr w:type="spellStart"/>
      <w:r w:rsidR="00E0445D">
        <w:t>síkidomjának</w:t>
      </w:r>
      <w:proofErr w:type="spellEnd"/>
      <w:r w:rsidR="00E0445D">
        <w:t xml:space="preserve">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gymást, és megfelelő vágást kellene eszközölni közöttük</w:t>
      </w:r>
      <w:r>
        <w:t>.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9" w:name="_Toc121191416"/>
      <w:r>
        <w:t>A bejárható tér háromszögekre bontása</w:t>
      </w:r>
      <w:bookmarkEnd w:id="39"/>
    </w:p>
    <w:p w14:paraId="2E1B7D52" w14:textId="6E34E67F" w:rsidR="00AB5853" w:rsidRDefault="00392895" w:rsidP="00AB5853">
      <w:r>
        <w:t>Az irodalom</w:t>
      </w:r>
      <w:r w:rsidR="00F2047A">
        <w:t xml:space="preserve">kutatás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w:t>
      </w:r>
      <w:r w:rsidR="00E00B8B">
        <w:t xml:space="preserve">le </w:t>
      </w:r>
      <w:r w:rsidR="004D17B0">
        <w:t>kíván</w:t>
      </w:r>
      <w:r w:rsidR="00E00B8B">
        <w:t>ok</w:t>
      </w:r>
      <w:r w:rsidR="004D17B0">
        <w:t xml:space="preserve"> fedni. </w:t>
      </w:r>
    </w:p>
    <w:p w14:paraId="6E0DE414" w14:textId="6FA38F2C" w:rsidR="00AB7261" w:rsidRDefault="00AB7261" w:rsidP="00AB5853">
      <w:pPr>
        <w:pStyle w:val="Kp"/>
      </w:pPr>
      <w:r w:rsidRPr="00AB7261">
        <w:rPr>
          <w:noProof/>
        </w:rPr>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fldSimple w:instr=" SEQ ábra \* ARABIC ">
        <w:r w:rsidR="00BF0643">
          <w:rPr>
            <w:noProof/>
          </w:rPr>
          <w:t>13</w:t>
        </w:r>
      </w:fldSimple>
      <w:r>
        <w:t>. ábra „fülező”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6C6AE1A7" w14:textId="77777777" w:rsidR="00392895" w:rsidRDefault="00392895" w:rsidP="00AB5853">
      <w:pPr>
        <w:pStyle w:val="Kp"/>
      </w:pPr>
      <w:r w:rsidRPr="00566EAC">
        <w:rPr>
          <w:noProof/>
        </w:rPr>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fldSimple w:instr=" SEQ ábra \* ARABIC ">
        <w:r w:rsidR="00BF0643">
          <w:rPr>
            <w:noProof/>
          </w:rPr>
          <w:t>14</w:t>
        </w:r>
      </w:fldSimple>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7E74031D" w14:textId="5796A452" w:rsidR="00827942" w:rsidRDefault="00827942" w:rsidP="00553CC8">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w:t>
      </w:r>
      <w:r w:rsidR="00C76D19">
        <w:t xml:space="preserve"> Ezért ezt csökkentve az algoritmus futásidejét csökkentettem, ezzel nem az algoritmus, hanem az algoritmus használatának hatékonyságát növeltem meg.</w:t>
      </w:r>
    </w:p>
    <w:p w14:paraId="1735AFDF" w14:textId="373930A1" w:rsidR="00553CC8" w:rsidRDefault="00F57397" w:rsidP="00553CC8">
      <w:pPr>
        <w:pStyle w:val="Cmsor3"/>
      </w:pPr>
      <w:bookmarkStart w:id="40" w:name="_Toc121191417"/>
      <w:r>
        <w:t xml:space="preserve">A szobák </w:t>
      </w:r>
      <w:r w:rsidR="00553CC8">
        <w:t>emeletté alakítása</w:t>
      </w:r>
      <w:bookmarkEnd w:id="40"/>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e a program ezen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1" w:name="_Toc121191418"/>
      <w:r>
        <w:t>Az úrvonal tervezése</w:t>
      </w:r>
      <w:bookmarkEnd w:id="41"/>
    </w:p>
    <w:p w14:paraId="5F595EFA" w14:textId="332F961A" w:rsidR="00502632" w:rsidRDefault="00F57397" w:rsidP="00502632">
      <w:r>
        <w:t xml:space="preserve">Az útvonal tervezéséhez a navigációs háló háromszögeit az A* algoritmusnak </w:t>
      </w:r>
      <w:r w:rsidR="0066693F">
        <w:t>feldolgozható módon kell átadni. Ennek megoldására három lehetőséget találtam. (15. ábra)</w:t>
      </w:r>
    </w:p>
    <w:p w14:paraId="23BEED25" w14:textId="77777777" w:rsidR="0066693F" w:rsidRDefault="0066693F" w:rsidP="00AB5853">
      <w:pPr>
        <w:pStyle w:val="Kp"/>
      </w:pPr>
      <w:r w:rsidRPr="0066693F">
        <w:rPr>
          <w:noProof/>
        </w:rPr>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fldSimple w:instr=" SEQ ábra \* ARABIC ">
        <w:r w:rsidR="00BF0643">
          <w:rPr>
            <w:noProof/>
          </w:rPr>
          <w:t>15</w:t>
        </w:r>
      </w:fldSimple>
      <w:r>
        <w:t>. ábra Három lehetséges megoldás</w:t>
      </w:r>
    </w:p>
    <w:p w14:paraId="3B4FEAF2" w14:textId="734EF210" w:rsidR="0037340E" w:rsidRDefault="0066693F" w:rsidP="0066693F">
      <w:r>
        <w:t>Első megoldás során a háromszögek súlypontjait összekötő gráfot adom meg az A*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proofErr w:type="spellStart"/>
      <w:r w:rsidR="0003280F">
        <w:t>tölcsérező</w:t>
      </w:r>
      <w:proofErr w:type="spellEnd"/>
      <w:r w:rsidR="00751C26">
        <w:t xml:space="preserve">” (angol nevén </w:t>
      </w:r>
      <w:proofErr w:type="spellStart"/>
      <w:r w:rsidR="00751C26">
        <w:t>funneling</w:t>
      </w:r>
      <w:proofErr w:type="spellEnd"/>
      <w:r w:rsidR="00751C26">
        <w:t xml:space="preserve">)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2" w:name="_Toc121191419"/>
      <w:r>
        <w:t>Szobák</w:t>
      </w:r>
      <w:r w:rsidR="00723F5F">
        <w:t>ban generált útvonalak</w:t>
      </w:r>
      <w:r>
        <w:t xml:space="preserve"> összekötése</w:t>
      </w:r>
      <w:bookmarkEnd w:id="42"/>
    </w:p>
    <w:p w14:paraId="6DF133C0" w14:textId="688DBA8E" w:rsidR="00001834" w:rsidRDefault="00001834" w:rsidP="00001834">
      <w:r>
        <w:t>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3" w:name="_Toc121191420"/>
      <w:r>
        <w:lastRenderedPageBreak/>
        <w:t>Járókelők mozgásának szimulációja</w:t>
      </w:r>
      <w:bookmarkEnd w:id="43"/>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4" w:name="_Toc121191421"/>
      <w:r>
        <w:t xml:space="preserve">Járókelők </w:t>
      </w:r>
      <w:r w:rsidR="003E37B9">
        <w:t>sebességének megválasztása</w:t>
      </w:r>
      <w:bookmarkEnd w:id="44"/>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AB5853">
      <w:pPr>
        <w:pStyle w:val="Kp"/>
      </w:pPr>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fldSimple w:instr=" SEQ ábra \* ARABIC ">
        <w:r>
          <w:rPr>
            <w:noProof/>
          </w:rPr>
          <w:t>16</w:t>
        </w:r>
      </w:fldSimple>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5" w:name="_Toc121191422"/>
      <w:r>
        <w:t>Normák betartása</w:t>
      </w:r>
      <w:bookmarkEnd w:id="45"/>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6" w:name="_Toc121191423"/>
      <w:r>
        <w:lastRenderedPageBreak/>
        <w:t>Útvonal követése</w:t>
      </w:r>
      <w:bookmarkEnd w:id="46"/>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7" w:name="_Toc121191424"/>
      <w:r>
        <w:t>A járókelők napirendje</w:t>
      </w:r>
      <w:bookmarkEnd w:id="47"/>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8" w:name="_Toc121191425"/>
      <w:r>
        <w:t>Járókelők létrehozása</w:t>
      </w:r>
      <w:bookmarkEnd w:id="48"/>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49" w:name="_Toc121191426"/>
      <w:r>
        <w:t>A járókelők életciklusa és az emelet létrehozása</w:t>
      </w:r>
      <w:bookmarkEnd w:id="49"/>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0" w:name="_Toc121191427"/>
      <w:bookmarkEnd w:id="50"/>
      <w:r>
        <w:lastRenderedPageBreak/>
        <w:t>Összefoglalás, kész program értékelése</w:t>
      </w:r>
    </w:p>
    <w:p w14:paraId="14508D3E" w14:textId="71474E60" w:rsidR="00C76D19" w:rsidRPr="00C76D19" w:rsidRDefault="00C76D19" w:rsidP="00C76D19">
      <w:r>
        <w:t>hiányzik</w:t>
      </w:r>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1" w:name="_Ref121141490" w:displacedByCustomXml="next"/>
    <w:bookmarkStart w:id="52" w:name="_Ref121141494" w:displacedByCustomXml="next"/>
    <w:bookmarkStart w:id="53" w:name="_Ref121141501" w:displacedByCustomXml="next"/>
    <w:bookmarkStart w:id="54" w:name="_Toc121191428"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4"/>
          <w:bookmarkEnd w:id="53"/>
          <w:bookmarkEnd w:id="52"/>
          <w:bookmarkEnd w:id="51"/>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15A8E" w14:textId="77777777" w:rsidR="001C18CB" w:rsidRDefault="001C18CB">
      <w:r>
        <w:separator/>
      </w:r>
    </w:p>
  </w:endnote>
  <w:endnote w:type="continuationSeparator" w:id="0">
    <w:p w14:paraId="70442652" w14:textId="77777777" w:rsidR="001C18CB" w:rsidRDefault="001C1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1E52B9" w:rsidRDefault="001E52B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1E52B9" w:rsidRDefault="001E52B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B5853">
      <w:rPr>
        <w:rStyle w:val="Oldalszm"/>
        <w:noProof/>
      </w:rPr>
      <w:t>51</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F8C99" w14:textId="77777777" w:rsidR="001C18CB" w:rsidRDefault="001C18CB">
      <w:r>
        <w:separator/>
      </w:r>
    </w:p>
  </w:footnote>
  <w:footnote w:type="continuationSeparator" w:id="0">
    <w:p w14:paraId="5F73F076" w14:textId="77777777" w:rsidR="001C18CB" w:rsidRDefault="001C18CB">
      <w:r>
        <w:continuationSeparator/>
      </w:r>
    </w:p>
  </w:footnote>
  <w:footnote w:id="1">
    <w:p w14:paraId="4E7950B7" w14:textId="5383DE90" w:rsidR="001E52B9" w:rsidRDefault="001E52B9">
      <w:pPr>
        <w:pStyle w:val="Lbjegyzetszveg"/>
      </w:pPr>
      <w:r>
        <w:rPr>
          <w:rStyle w:val="Lbjegyzet-hivatkozs"/>
        </w:rPr>
        <w:footnoteRef/>
      </w:r>
      <w:r>
        <w:t xml:space="preserve"> </w:t>
      </w:r>
      <w:r w:rsidRPr="00D054C3">
        <w:t>https://www.youtube.com/watch?v=c6unBZoY9Ag</w:t>
      </w:r>
    </w:p>
  </w:footnote>
  <w:footnote w:id="2">
    <w:p w14:paraId="37F7CFED" w14:textId="1B40AC90" w:rsidR="001E52B9" w:rsidRDefault="001E52B9">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1E52B9" w:rsidRDefault="001E52B9">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1E52B9" w:rsidRDefault="001E52B9">
      <w:pPr>
        <w:pStyle w:val="Lbjegyzetszveg"/>
      </w:pPr>
      <w:r>
        <w:rPr>
          <w:rStyle w:val="Lbjegyzet-hivatkozs"/>
        </w:rPr>
        <w:footnoteRef/>
      </w:r>
      <w:r>
        <w:t xml:space="preserve"> </w:t>
      </w:r>
      <w:r w:rsidRPr="0059571C">
        <w:t>https://en.wikipedia.org/wiki/Knight%27s_graph</w:t>
      </w:r>
    </w:p>
  </w:footnote>
  <w:footnote w:id="5">
    <w:p w14:paraId="3B1FE259" w14:textId="40912273" w:rsidR="001E52B9" w:rsidRDefault="001E52B9">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1E52B9" w:rsidRDefault="001E52B9"/>
  <w:p w14:paraId="2C6DFBBE" w14:textId="77777777" w:rsidR="001E52B9" w:rsidRDefault="001E52B9"/>
  <w:p w14:paraId="125F8157" w14:textId="77777777" w:rsidR="001E52B9" w:rsidRDefault="001E52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15809783">
    <w:abstractNumId w:val="10"/>
  </w:num>
  <w:num w:numId="2" w16cid:durableId="1371950519">
    <w:abstractNumId w:val="25"/>
  </w:num>
  <w:num w:numId="3" w16cid:durableId="671489793">
    <w:abstractNumId w:val="14"/>
  </w:num>
  <w:num w:numId="4" w16cid:durableId="585648700">
    <w:abstractNumId w:val="20"/>
  </w:num>
  <w:num w:numId="5" w16cid:durableId="984239182">
    <w:abstractNumId w:val="21"/>
  </w:num>
  <w:num w:numId="6" w16cid:durableId="1065883239">
    <w:abstractNumId w:val="22"/>
  </w:num>
  <w:num w:numId="7" w16cid:durableId="693456093">
    <w:abstractNumId w:val="17"/>
  </w:num>
  <w:num w:numId="8" w16cid:durableId="877278443">
    <w:abstractNumId w:val="13"/>
  </w:num>
  <w:num w:numId="9" w16cid:durableId="2054693221">
    <w:abstractNumId w:val="18"/>
  </w:num>
  <w:num w:numId="10" w16cid:durableId="478110979">
    <w:abstractNumId w:val="26"/>
  </w:num>
  <w:num w:numId="11" w16cid:durableId="197816165">
    <w:abstractNumId w:val="19"/>
  </w:num>
  <w:num w:numId="12" w16cid:durableId="1891383160">
    <w:abstractNumId w:val="24"/>
  </w:num>
  <w:num w:numId="13" w16cid:durableId="1083062922">
    <w:abstractNumId w:val="9"/>
  </w:num>
  <w:num w:numId="14" w16cid:durableId="364597612">
    <w:abstractNumId w:val="7"/>
  </w:num>
  <w:num w:numId="15" w16cid:durableId="1486973345">
    <w:abstractNumId w:val="6"/>
  </w:num>
  <w:num w:numId="16" w16cid:durableId="346563524">
    <w:abstractNumId w:val="5"/>
  </w:num>
  <w:num w:numId="17" w16cid:durableId="462388066">
    <w:abstractNumId w:val="4"/>
  </w:num>
  <w:num w:numId="18" w16cid:durableId="1214318654">
    <w:abstractNumId w:val="8"/>
  </w:num>
  <w:num w:numId="19" w16cid:durableId="925455515">
    <w:abstractNumId w:val="3"/>
  </w:num>
  <w:num w:numId="20" w16cid:durableId="1100224335">
    <w:abstractNumId w:val="2"/>
  </w:num>
  <w:num w:numId="21" w16cid:durableId="595557538">
    <w:abstractNumId w:val="1"/>
  </w:num>
  <w:num w:numId="22" w16cid:durableId="1354309170">
    <w:abstractNumId w:val="0"/>
  </w:num>
  <w:num w:numId="23" w16cid:durableId="1343244969">
    <w:abstractNumId w:val="11"/>
  </w:num>
  <w:num w:numId="24" w16cid:durableId="766273629">
    <w:abstractNumId w:val="16"/>
  </w:num>
  <w:num w:numId="25" w16cid:durableId="798257004">
    <w:abstractNumId w:val="12"/>
  </w:num>
  <w:num w:numId="26" w16cid:durableId="1459564919">
    <w:abstractNumId w:val="15"/>
  </w:num>
  <w:num w:numId="27" w16cid:durableId="178429846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2A37"/>
    <w:rsid w:val="001A35FD"/>
    <w:rsid w:val="001A38BF"/>
    <w:rsid w:val="001A57BC"/>
    <w:rsid w:val="001C18CB"/>
    <w:rsid w:val="001C2262"/>
    <w:rsid w:val="001E1E83"/>
    <w:rsid w:val="001E52B9"/>
    <w:rsid w:val="00203E00"/>
    <w:rsid w:val="002102C3"/>
    <w:rsid w:val="00225F65"/>
    <w:rsid w:val="00227347"/>
    <w:rsid w:val="00234A0B"/>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14D1A"/>
    <w:rsid w:val="00350AEC"/>
    <w:rsid w:val="0035473A"/>
    <w:rsid w:val="0036214F"/>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4F3017"/>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1254"/>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B60"/>
    <w:rsid w:val="00903C3D"/>
    <w:rsid w:val="0090541F"/>
    <w:rsid w:val="009136DA"/>
    <w:rsid w:val="00940CB1"/>
    <w:rsid w:val="0094148E"/>
    <w:rsid w:val="00965788"/>
    <w:rsid w:val="0098532E"/>
    <w:rsid w:val="00985F06"/>
    <w:rsid w:val="009B1AB8"/>
    <w:rsid w:val="009B2EED"/>
    <w:rsid w:val="009C1C93"/>
    <w:rsid w:val="009C5619"/>
    <w:rsid w:val="009D2FD8"/>
    <w:rsid w:val="009D4F1F"/>
    <w:rsid w:val="009E0C7E"/>
    <w:rsid w:val="009E32CB"/>
    <w:rsid w:val="00A0765E"/>
    <w:rsid w:val="00A22A5D"/>
    <w:rsid w:val="00A34DC4"/>
    <w:rsid w:val="00A478F3"/>
    <w:rsid w:val="00A5354A"/>
    <w:rsid w:val="00A91E23"/>
    <w:rsid w:val="00A92A58"/>
    <w:rsid w:val="00A9757F"/>
    <w:rsid w:val="00AB2BA3"/>
    <w:rsid w:val="00AB511F"/>
    <w:rsid w:val="00AB5853"/>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880"/>
    <w:rsid w:val="00BB506E"/>
    <w:rsid w:val="00BC1DE3"/>
    <w:rsid w:val="00BD1892"/>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2E26"/>
    <w:rsid w:val="00D054C3"/>
    <w:rsid w:val="00D07335"/>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95E2C"/>
    <w:rsid w:val="00DA6154"/>
    <w:rsid w:val="00DD6A58"/>
    <w:rsid w:val="00E00B8B"/>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C7945"/>
    <w:rsid w:val="00EE1A1F"/>
    <w:rsid w:val="00EE2264"/>
    <w:rsid w:val="00EF5016"/>
    <w:rsid w:val="00F03E28"/>
    <w:rsid w:val="00F050F9"/>
    <w:rsid w:val="00F2047A"/>
    <w:rsid w:val="00F26F0F"/>
    <w:rsid w:val="00F461CD"/>
    <w:rsid w:val="00F57397"/>
    <w:rsid w:val="00F66F48"/>
    <w:rsid w:val="00F84FB3"/>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92822CD5-6B6F-429C-A2D2-B0F7773D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s>
</file>

<file path=customXml/itemProps1.xml><?xml version="1.0" encoding="utf-8"?>
<ds:datastoreItem xmlns:ds="http://schemas.openxmlformats.org/officeDocument/2006/customXml" ds:itemID="{E29BD88F-9BAD-487D-ADA8-DB9128E7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731</TotalTime>
  <Pages>52</Pages>
  <Words>10846</Words>
  <Characters>74838</Characters>
  <Application>Microsoft Office Word</Application>
  <DocSecurity>0</DocSecurity>
  <Lines>623</Lines>
  <Paragraphs>171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85513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Kovács Boldizsár</cp:lastModifiedBy>
  <cp:revision>26</cp:revision>
  <cp:lastPrinted>2002-07-08T12:51:00Z</cp:lastPrinted>
  <dcterms:created xsi:type="dcterms:W3CDTF">2022-12-05T15:13:00Z</dcterms:created>
  <dcterms:modified xsi:type="dcterms:W3CDTF">2022-12-06T10:43:00Z</dcterms:modified>
</cp:coreProperties>
</file>