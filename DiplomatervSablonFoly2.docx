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A3F742C" w14:textId="09144976" w:rsidR="0063585C" w:rsidRPr="004851C7" w:rsidRDefault="009D2FD8" w:rsidP="00D429F2">
      <w:pPr>
        <w:pStyle w:val="Cmlaplog"/>
      </w:pPr>
      <w:r w:rsidRPr="004851C7">
        <w:rPr>
          <w:noProof/>
          <w:lang w:eastAsia="hu-HU"/>
        </w:rPr>
        <w:drawing>
          <wp:inline distT="0" distB="0" distL="0" distR="0" wp14:anchorId="75FFBEFA" wp14:editId="6F4E6F3C">
            <wp:extent cx="1931035" cy="541020"/>
            <wp:effectExtent l="0" t="0" r="0" b="0"/>
            <wp:docPr id="1" name="Kép 1" descr="muegye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uegyetem"/>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1035" cy="541020"/>
                    </a:xfrm>
                    <a:prstGeom prst="rect">
                      <a:avLst/>
                    </a:prstGeom>
                    <a:noFill/>
                    <a:ln>
                      <a:noFill/>
                    </a:ln>
                  </pic:spPr>
                </pic:pic>
              </a:graphicData>
            </a:graphic>
          </wp:inline>
        </w:drawing>
      </w:r>
    </w:p>
    <w:p w14:paraId="5F5887E3" w14:textId="77777777" w:rsidR="004851C7" w:rsidRPr="004851C7" w:rsidRDefault="004851C7" w:rsidP="00D429F2">
      <w:pPr>
        <w:pStyle w:val="Cmlapegyetem"/>
      </w:pPr>
      <w:r w:rsidRPr="004851C7">
        <w:t>Budapesti Műszaki és Gazdaságtudományi Egyetem</w:t>
      </w:r>
    </w:p>
    <w:p w14:paraId="6261E961" w14:textId="77777777" w:rsidR="004851C7" w:rsidRPr="004851C7" w:rsidRDefault="004851C7" w:rsidP="00D429F2">
      <w:pPr>
        <w:pStyle w:val="Cmlapkarstanszk"/>
      </w:pPr>
      <w:r w:rsidRPr="004851C7">
        <w:t>Villamosmérnöki és Informatikai Kar</w:t>
      </w:r>
    </w:p>
    <w:p w14:paraId="614306E0" w14:textId="77777777" w:rsidR="004851C7" w:rsidRDefault="001A35FD" w:rsidP="00D429F2">
      <w:pPr>
        <w:pStyle w:val="Cmlapkarstanszk"/>
      </w:pPr>
      <w:fldSimple w:instr=" DOCPROPERTY  Company  \* MERGEFORMAT ">
        <w:r w:rsidR="003E2ECB">
          <w:t>Automatizálási és Alkalmazott Informatikai Tanszék</w:t>
        </w:r>
      </w:fldSimple>
    </w:p>
    <w:p w14:paraId="636BBB01" w14:textId="77777777" w:rsidR="004851C7" w:rsidRDefault="004851C7"/>
    <w:p w14:paraId="36F20A54" w14:textId="77777777" w:rsidR="004851C7" w:rsidRDefault="004851C7"/>
    <w:p w14:paraId="7E8300BE" w14:textId="77777777" w:rsidR="004851C7" w:rsidRDefault="004851C7"/>
    <w:p w14:paraId="02C07D20" w14:textId="77777777" w:rsidR="004851C7" w:rsidRDefault="004851C7"/>
    <w:p w14:paraId="2D8CF118" w14:textId="77777777" w:rsidR="004851C7" w:rsidRDefault="004851C7"/>
    <w:p w14:paraId="1309EF9A" w14:textId="77777777" w:rsidR="004851C7" w:rsidRDefault="004851C7"/>
    <w:p w14:paraId="7F39B52B" w14:textId="77777777" w:rsidR="004851C7" w:rsidRPr="00B50CAA" w:rsidRDefault="004851C7"/>
    <w:p w14:paraId="63E824BC" w14:textId="60782DA6" w:rsidR="0063585C" w:rsidRPr="00B50CAA" w:rsidRDefault="00B77306" w:rsidP="00171054">
      <w:pPr>
        <w:pStyle w:val="Cmlapszerz"/>
      </w:pPr>
      <w:r>
        <w:t>Kovács Boldizsár</w:t>
      </w:r>
    </w:p>
    <w:p w14:paraId="5BD632B6" w14:textId="1F35FEBE" w:rsidR="0063585C" w:rsidRPr="00B50CAA" w:rsidRDefault="00B77306">
      <w:pPr>
        <w:pStyle w:val="Cm"/>
      </w:pPr>
      <w:r>
        <w:t>Járókelők mozgásának szimulációja</w:t>
      </w:r>
    </w:p>
    <w:p w14:paraId="436457F8" w14:textId="77777777" w:rsidR="00630A92" w:rsidRDefault="00630A92" w:rsidP="00630A92">
      <w:pPr>
        <w:keepLines/>
        <w:spacing w:after="0"/>
        <w:ind w:firstLine="0"/>
        <w:jc w:val="center"/>
        <w:rPr>
          <w:smallCaps/>
        </w:rPr>
      </w:pPr>
    </w:p>
    <w:p w14:paraId="7B8F957D" w14:textId="77777777" w:rsidR="00630A92" w:rsidRDefault="00630A92" w:rsidP="00630A92">
      <w:pPr>
        <w:keepLines/>
        <w:spacing w:after="0"/>
        <w:ind w:firstLine="0"/>
        <w:jc w:val="center"/>
        <w:rPr>
          <w:smallCaps/>
        </w:rPr>
      </w:pPr>
    </w:p>
    <w:p w14:paraId="4E66D8CA" w14:textId="77777777" w:rsidR="00630A92" w:rsidRDefault="00630A92" w:rsidP="00630A92">
      <w:pPr>
        <w:keepLines/>
        <w:spacing w:after="0"/>
        <w:ind w:firstLine="0"/>
        <w:jc w:val="center"/>
        <w:rPr>
          <w:smallCaps/>
        </w:rPr>
      </w:pPr>
    </w:p>
    <w:p w14:paraId="5A97AB4D" w14:textId="77777777" w:rsidR="00630A92" w:rsidRDefault="00630A92" w:rsidP="00630A92">
      <w:pPr>
        <w:keepLines/>
        <w:spacing w:after="0"/>
        <w:ind w:firstLine="0"/>
        <w:jc w:val="center"/>
        <w:rPr>
          <w:smallCaps/>
        </w:rPr>
      </w:pPr>
    </w:p>
    <w:p w14:paraId="079394B9" w14:textId="77777777" w:rsidR="00630A92" w:rsidRDefault="00630A92" w:rsidP="00630A92">
      <w:pPr>
        <w:keepLines/>
        <w:spacing w:after="0"/>
        <w:ind w:firstLine="0"/>
        <w:jc w:val="center"/>
        <w:rPr>
          <w:smallCaps/>
        </w:rPr>
      </w:pPr>
    </w:p>
    <w:p w14:paraId="43BD3853" w14:textId="77777777" w:rsidR="00630A92" w:rsidRDefault="00630A92" w:rsidP="00630A92">
      <w:pPr>
        <w:keepLines/>
        <w:spacing w:after="0"/>
        <w:ind w:firstLine="0"/>
        <w:jc w:val="center"/>
        <w:rPr>
          <w:smallCaps/>
        </w:rPr>
      </w:pPr>
    </w:p>
    <w:p w14:paraId="4D26AE0E" w14:textId="77777777" w:rsidR="00630A92" w:rsidRDefault="00630A92" w:rsidP="00630A92">
      <w:pPr>
        <w:keepLines/>
        <w:spacing w:after="0"/>
        <w:ind w:firstLine="0"/>
        <w:jc w:val="center"/>
        <w:rPr>
          <w:smallCaps/>
        </w:rPr>
      </w:pPr>
    </w:p>
    <w:p w14:paraId="5FF02A1F" w14:textId="77777777" w:rsidR="00630A92" w:rsidRDefault="00630A92" w:rsidP="00630A92">
      <w:pPr>
        <w:keepLines/>
        <w:spacing w:after="0"/>
        <w:ind w:firstLine="0"/>
        <w:jc w:val="center"/>
        <w:rPr>
          <w:smallCaps/>
        </w:rPr>
      </w:pPr>
    </w:p>
    <w:p w14:paraId="1B8CDBB4" w14:textId="77777777" w:rsidR="00630A92" w:rsidRDefault="00630A92" w:rsidP="00630A92">
      <w:pPr>
        <w:keepLines/>
        <w:spacing w:after="0"/>
        <w:ind w:firstLine="0"/>
        <w:jc w:val="center"/>
        <w:rPr>
          <w:smallCaps/>
        </w:rPr>
      </w:pPr>
    </w:p>
    <w:p w14:paraId="4A0A8917" w14:textId="77777777" w:rsidR="00630A92" w:rsidRDefault="00630A92" w:rsidP="00B77306">
      <w:pPr>
        <w:keepLines/>
        <w:spacing w:after="0"/>
        <w:ind w:firstLine="0"/>
        <w:rPr>
          <w:smallCaps/>
        </w:rPr>
      </w:pPr>
    </w:p>
    <w:p w14:paraId="113A12EC" w14:textId="77777777" w:rsidR="00630A92" w:rsidRDefault="00630A92" w:rsidP="00630A92">
      <w:pPr>
        <w:keepLines/>
        <w:spacing w:after="0"/>
        <w:ind w:firstLine="0"/>
        <w:jc w:val="center"/>
        <w:rPr>
          <w:smallCaps/>
        </w:rPr>
      </w:pPr>
    </w:p>
    <w:p w14:paraId="7BF499DC" w14:textId="77777777" w:rsidR="00630A92" w:rsidRDefault="00630A92" w:rsidP="00630A92">
      <w:pPr>
        <w:keepLines/>
        <w:spacing w:after="0"/>
        <w:ind w:firstLine="0"/>
        <w:jc w:val="center"/>
        <w:rPr>
          <w:smallCaps/>
        </w:rPr>
      </w:pPr>
      <w:r>
        <w:rPr>
          <w:smallCaps/>
        </w:rPr>
        <w:t>Konzulens</w:t>
      </w:r>
    </w:p>
    <w:p w14:paraId="71BF7A9D" w14:textId="3899315D" w:rsidR="00630A92" w:rsidRDefault="00B77306" w:rsidP="00630A92">
      <w:pPr>
        <w:pStyle w:val="Cmlapszerz"/>
      </w:pPr>
      <w:r w:rsidRPr="00B77306">
        <w:t>Dr. Goldschmidt Balázs</w:t>
      </w:r>
      <w:r w:rsidR="00630A92">
        <w:fldChar w:fldCharType="begin"/>
      </w:r>
      <w:r w:rsidR="00630A92">
        <w:instrText xml:space="preserve"> DOCPROPERTY "Manager"  \* MERGEFORMAT </w:instrText>
      </w:r>
      <w:r w:rsidR="00630A92">
        <w:fldChar w:fldCharType="end"/>
      </w:r>
    </w:p>
    <w:p w14:paraId="59CFD63D" w14:textId="574D5E96" w:rsidR="0063585C" w:rsidRPr="00B50CAA" w:rsidRDefault="00630A92" w:rsidP="00630A92">
      <w:pPr>
        <w:spacing w:after="0"/>
        <w:ind w:firstLine="0"/>
        <w:jc w:val="center"/>
      </w:pPr>
      <w:r>
        <w:t>BUDAPEST, 20</w:t>
      </w:r>
      <w:r w:rsidR="00B77306">
        <w:t>22</w:t>
      </w:r>
      <w:r w:rsidR="0063585C" w:rsidRPr="00267677">
        <w:fldChar w:fldCharType="begin"/>
      </w:r>
      <w:r w:rsidR="0063585C" w:rsidRPr="00B50CAA">
        <w:instrText xml:space="preserve"> SUBJECT  \* MERGEFORMAT </w:instrText>
      </w:r>
      <w:r w:rsidR="0063585C" w:rsidRPr="00267677">
        <w:fldChar w:fldCharType="end"/>
      </w:r>
    </w:p>
    <w:p w14:paraId="155AD015" w14:textId="77777777" w:rsidR="0063585C" w:rsidRPr="00B50CAA" w:rsidRDefault="0063585C" w:rsidP="00B96880">
      <w:pPr>
        <w:pStyle w:val="Fejezetcmtartalomjegyzknlkl"/>
      </w:pPr>
      <w:r w:rsidRPr="00B50CAA">
        <w:lastRenderedPageBreak/>
        <w:t>Tartalomjegyzék</w:t>
      </w:r>
    </w:p>
    <w:p w14:paraId="35C8A731" w14:textId="77777777" w:rsidR="001E52B9" w:rsidRDefault="00730B3C">
      <w:pPr>
        <w:pStyle w:val="TJ1"/>
        <w:rPr>
          <w:rFonts w:asciiTheme="minorHAnsi" w:eastAsiaTheme="minorEastAsia" w:hAnsiTheme="minorHAnsi" w:cstheme="minorBidi"/>
          <w:b w:val="0"/>
          <w:noProof/>
          <w:sz w:val="22"/>
          <w:szCs w:val="22"/>
          <w:lang w:eastAsia="hu-HU"/>
        </w:rPr>
      </w:pPr>
      <w:r>
        <w:fldChar w:fldCharType="begin"/>
      </w:r>
      <w:r>
        <w:instrText xml:space="preserve"> TOC \o "1-3" \h \z \u </w:instrText>
      </w:r>
      <w:r>
        <w:fldChar w:fldCharType="separate"/>
      </w:r>
      <w:hyperlink w:anchor="_Toc121191378" w:history="1">
        <w:r w:rsidR="001E52B9" w:rsidRPr="00E83BDB">
          <w:rPr>
            <w:rStyle w:val="Hiperhivatkozs"/>
            <w:noProof/>
          </w:rPr>
          <w:t>Összefoglaló</w:t>
        </w:r>
        <w:r w:rsidR="001E52B9">
          <w:rPr>
            <w:noProof/>
            <w:webHidden/>
          </w:rPr>
          <w:tab/>
        </w:r>
        <w:r w:rsidR="001E52B9">
          <w:rPr>
            <w:noProof/>
            <w:webHidden/>
          </w:rPr>
          <w:fldChar w:fldCharType="begin"/>
        </w:r>
        <w:r w:rsidR="001E52B9">
          <w:rPr>
            <w:noProof/>
            <w:webHidden/>
          </w:rPr>
          <w:instrText xml:space="preserve"> PAGEREF _Toc121191378 \h </w:instrText>
        </w:r>
        <w:r w:rsidR="001E52B9">
          <w:rPr>
            <w:noProof/>
            <w:webHidden/>
          </w:rPr>
        </w:r>
        <w:r w:rsidR="001E52B9">
          <w:rPr>
            <w:noProof/>
            <w:webHidden/>
          </w:rPr>
          <w:fldChar w:fldCharType="separate"/>
        </w:r>
        <w:r w:rsidR="001E52B9">
          <w:rPr>
            <w:noProof/>
            <w:webHidden/>
          </w:rPr>
          <w:t>5</w:t>
        </w:r>
        <w:r w:rsidR="001E52B9">
          <w:rPr>
            <w:noProof/>
            <w:webHidden/>
          </w:rPr>
          <w:fldChar w:fldCharType="end"/>
        </w:r>
      </w:hyperlink>
    </w:p>
    <w:p w14:paraId="6DC2CC61"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379" w:history="1">
        <w:r w:rsidRPr="00E83BDB">
          <w:rPr>
            <w:rStyle w:val="Hiperhivatkozs"/>
            <w:noProof/>
          </w:rPr>
          <w:t>Abstract</w:t>
        </w:r>
        <w:r>
          <w:rPr>
            <w:noProof/>
            <w:webHidden/>
          </w:rPr>
          <w:tab/>
        </w:r>
        <w:r>
          <w:rPr>
            <w:noProof/>
            <w:webHidden/>
          </w:rPr>
          <w:fldChar w:fldCharType="begin"/>
        </w:r>
        <w:r>
          <w:rPr>
            <w:noProof/>
            <w:webHidden/>
          </w:rPr>
          <w:instrText xml:space="preserve"> PAGEREF _Toc121191379 \h </w:instrText>
        </w:r>
        <w:r>
          <w:rPr>
            <w:noProof/>
            <w:webHidden/>
          </w:rPr>
        </w:r>
        <w:r>
          <w:rPr>
            <w:noProof/>
            <w:webHidden/>
          </w:rPr>
          <w:fldChar w:fldCharType="separate"/>
        </w:r>
        <w:r>
          <w:rPr>
            <w:noProof/>
            <w:webHidden/>
          </w:rPr>
          <w:t>6</w:t>
        </w:r>
        <w:r>
          <w:rPr>
            <w:noProof/>
            <w:webHidden/>
          </w:rPr>
          <w:fldChar w:fldCharType="end"/>
        </w:r>
      </w:hyperlink>
    </w:p>
    <w:p w14:paraId="65278D50"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380" w:history="1">
        <w:r w:rsidRPr="00E83BDB">
          <w:rPr>
            <w:rStyle w:val="Hiperhivatkozs"/>
            <w:noProof/>
          </w:rPr>
          <w:t>1 Bevezetés</w:t>
        </w:r>
        <w:r>
          <w:rPr>
            <w:noProof/>
            <w:webHidden/>
          </w:rPr>
          <w:tab/>
        </w:r>
        <w:r>
          <w:rPr>
            <w:noProof/>
            <w:webHidden/>
          </w:rPr>
          <w:fldChar w:fldCharType="begin"/>
        </w:r>
        <w:r>
          <w:rPr>
            <w:noProof/>
            <w:webHidden/>
          </w:rPr>
          <w:instrText xml:space="preserve"> PAGEREF _Toc121191380 \h </w:instrText>
        </w:r>
        <w:r>
          <w:rPr>
            <w:noProof/>
            <w:webHidden/>
          </w:rPr>
        </w:r>
        <w:r>
          <w:rPr>
            <w:noProof/>
            <w:webHidden/>
          </w:rPr>
          <w:fldChar w:fldCharType="separate"/>
        </w:r>
        <w:r>
          <w:rPr>
            <w:noProof/>
            <w:webHidden/>
          </w:rPr>
          <w:t>7</w:t>
        </w:r>
        <w:r>
          <w:rPr>
            <w:noProof/>
            <w:webHidden/>
          </w:rPr>
          <w:fldChar w:fldCharType="end"/>
        </w:r>
      </w:hyperlink>
    </w:p>
    <w:p w14:paraId="39651B71"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1" w:history="1">
        <w:r w:rsidRPr="00E83BDB">
          <w:rPr>
            <w:rStyle w:val="Hiperhivatkozs"/>
            <w:noProof/>
          </w:rPr>
          <w:t>1.1 Emberek mozgásának segítése</w:t>
        </w:r>
        <w:r>
          <w:rPr>
            <w:noProof/>
            <w:webHidden/>
          </w:rPr>
          <w:tab/>
        </w:r>
        <w:r>
          <w:rPr>
            <w:noProof/>
            <w:webHidden/>
          </w:rPr>
          <w:fldChar w:fldCharType="begin"/>
        </w:r>
        <w:r>
          <w:rPr>
            <w:noProof/>
            <w:webHidden/>
          </w:rPr>
          <w:instrText xml:space="preserve"> PAGEREF _Toc121191381 \h </w:instrText>
        </w:r>
        <w:r>
          <w:rPr>
            <w:noProof/>
            <w:webHidden/>
          </w:rPr>
        </w:r>
        <w:r>
          <w:rPr>
            <w:noProof/>
            <w:webHidden/>
          </w:rPr>
          <w:fldChar w:fldCharType="separate"/>
        </w:r>
        <w:r>
          <w:rPr>
            <w:noProof/>
            <w:webHidden/>
          </w:rPr>
          <w:t>8</w:t>
        </w:r>
        <w:r>
          <w:rPr>
            <w:noProof/>
            <w:webHidden/>
          </w:rPr>
          <w:fldChar w:fldCharType="end"/>
        </w:r>
      </w:hyperlink>
    </w:p>
    <w:p w14:paraId="76DA8EAC"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2" w:history="1">
        <w:r w:rsidRPr="00E83BDB">
          <w:rPr>
            <w:rStyle w:val="Hiperhivatkozs"/>
            <w:noProof/>
          </w:rPr>
          <w:t>1.2 Tűzvédelmi szempontok</w:t>
        </w:r>
        <w:r>
          <w:rPr>
            <w:noProof/>
            <w:webHidden/>
          </w:rPr>
          <w:tab/>
        </w:r>
        <w:r>
          <w:rPr>
            <w:noProof/>
            <w:webHidden/>
          </w:rPr>
          <w:fldChar w:fldCharType="begin"/>
        </w:r>
        <w:r>
          <w:rPr>
            <w:noProof/>
            <w:webHidden/>
          </w:rPr>
          <w:instrText xml:space="preserve"> PAGEREF _Toc121191382 \h </w:instrText>
        </w:r>
        <w:r>
          <w:rPr>
            <w:noProof/>
            <w:webHidden/>
          </w:rPr>
        </w:r>
        <w:r>
          <w:rPr>
            <w:noProof/>
            <w:webHidden/>
          </w:rPr>
          <w:fldChar w:fldCharType="separate"/>
        </w:r>
        <w:r>
          <w:rPr>
            <w:noProof/>
            <w:webHidden/>
          </w:rPr>
          <w:t>8</w:t>
        </w:r>
        <w:r>
          <w:rPr>
            <w:noProof/>
            <w:webHidden/>
          </w:rPr>
          <w:fldChar w:fldCharType="end"/>
        </w:r>
      </w:hyperlink>
    </w:p>
    <w:p w14:paraId="39A04768"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3" w:history="1">
        <w:r w:rsidRPr="00E83BDB">
          <w:rPr>
            <w:rStyle w:val="Hiperhivatkozs"/>
            <w:noProof/>
          </w:rPr>
          <w:t>1.3 A feladat</w:t>
        </w:r>
        <w:r>
          <w:rPr>
            <w:noProof/>
            <w:webHidden/>
          </w:rPr>
          <w:tab/>
        </w:r>
        <w:r>
          <w:rPr>
            <w:noProof/>
            <w:webHidden/>
          </w:rPr>
          <w:fldChar w:fldCharType="begin"/>
        </w:r>
        <w:r>
          <w:rPr>
            <w:noProof/>
            <w:webHidden/>
          </w:rPr>
          <w:instrText xml:space="preserve"> PAGEREF _Toc121191383 \h </w:instrText>
        </w:r>
        <w:r>
          <w:rPr>
            <w:noProof/>
            <w:webHidden/>
          </w:rPr>
        </w:r>
        <w:r>
          <w:rPr>
            <w:noProof/>
            <w:webHidden/>
          </w:rPr>
          <w:fldChar w:fldCharType="separate"/>
        </w:r>
        <w:r>
          <w:rPr>
            <w:noProof/>
            <w:webHidden/>
          </w:rPr>
          <w:t>10</w:t>
        </w:r>
        <w:r>
          <w:rPr>
            <w:noProof/>
            <w:webHidden/>
          </w:rPr>
          <w:fldChar w:fldCharType="end"/>
        </w:r>
      </w:hyperlink>
    </w:p>
    <w:p w14:paraId="54E04269"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384" w:history="1">
        <w:r w:rsidRPr="00E83BDB">
          <w:rPr>
            <w:rStyle w:val="Hiperhivatkozs"/>
            <w:noProof/>
          </w:rPr>
          <w:t>1.4 Irodalomkutatás és a feladatkör kiterjesztése</w:t>
        </w:r>
        <w:r>
          <w:rPr>
            <w:noProof/>
            <w:webHidden/>
          </w:rPr>
          <w:tab/>
        </w:r>
        <w:r>
          <w:rPr>
            <w:noProof/>
            <w:webHidden/>
          </w:rPr>
          <w:fldChar w:fldCharType="begin"/>
        </w:r>
        <w:r>
          <w:rPr>
            <w:noProof/>
            <w:webHidden/>
          </w:rPr>
          <w:instrText xml:space="preserve"> PAGEREF _Toc121191384 \h </w:instrText>
        </w:r>
        <w:r>
          <w:rPr>
            <w:noProof/>
            <w:webHidden/>
          </w:rPr>
        </w:r>
        <w:r>
          <w:rPr>
            <w:noProof/>
            <w:webHidden/>
          </w:rPr>
          <w:fldChar w:fldCharType="separate"/>
        </w:r>
        <w:r>
          <w:rPr>
            <w:noProof/>
            <w:webHidden/>
          </w:rPr>
          <w:t>11</w:t>
        </w:r>
        <w:r>
          <w:rPr>
            <w:noProof/>
            <w:webHidden/>
          </w:rPr>
          <w:fldChar w:fldCharType="end"/>
        </w:r>
      </w:hyperlink>
    </w:p>
    <w:p w14:paraId="3A60A9FC"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5" w:history="1">
        <w:r w:rsidRPr="00E83BDB">
          <w:rPr>
            <w:rStyle w:val="Hiperhivatkozs"/>
            <w:noProof/>
          </w:rPr>
          <w:t>1.4.1 Programozási környezet megválasztása</w:t>
        </w:r>
        <w:r>
          <w:rPr>
            <w:noProof/>
            <w:webHidden/>
          </w:rPr>
          <w:tab/>
        </w:r>
        <w:r>
          <w:rPr>
            <w:noProof/>
            <w:webHidden/>
          </w:rPr>
          <w:fldChar w:fldCharType="begin"/>
        </w:r>
        <w:r>
          <w:rPr>
            <w:noProof/>
            <w:webHidden/>
          </w:rPr>
          <w:instrText xml:space="preserve"> PAGEREF _Toc121191385 \h </w:instrText>
        </w:r>
        <w:r>
          <w:rPr>
            <w:noProof/>
            <w:webHidden/>
          </w:rPr>
        </w:r>
        <w:r>
          <w:rPr>
            <w:noProof/>
            <w:webHidden/>
          </w:rPr>
          <w:fldChar w:fldCharType="separate"/>
        </w:r>
        <w:r>
          <w:rPr>
            <w:noProof/>
            <w:webHidden/>
          </w:rPr>
          <w:t>11</w:t>
        </w:r>
        <w:r>
          <w:rPr>
            <w:noProof/>
            <w:webHidden/>
          </w:rPr>
          <w:fldChar w:fldCharType="end"/>
        </w:r>
      </w:hyperlink>
    </w:p>
    <w:p w14:paraId="2965FB58"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6" w:history="1">
        <w:r w:rsidRPr="00E83BDB">
          <w:rPr>
            <w:rStyle w:val="Hiperhivatkozs"/>
            <w:noProof/>
          </w:rPr>
          <w:t>1.4.2 Útvonal keresés</w:t>
        </w:r>
        <w:r>
          <w:rPr>
            <w:noProof/>
            <w:webHidden/>
          </w:rPr>
          <w:tab/>
        </w:r>
        <w:r>
          <w:rPr>
            <w:noProof/>
            <w:webHidden/>
          </w:rPr>
          <w:fldChar w:fldCharType="begin"/>
        </w:r>
        <w:r>
          <w:rPr>
            <w:noProof/>
            <w:webHidden/>
          </w:rPr>
          <w:instrText xml:space="preserve"> PAGEREF _Toc121191386 \h </w:instrText>
        </w:r>
        <w:r>
          <w:rPr>
            <w:noProof/>
            <w:webHidden/>
          </w:rPr>
        </w:r>
        <w:r>
          <w:rPr>
            <w:noProof/>
            <w:webHidden/>
          </w:rPr>
          <w:fldChar w:fldCharType="separate"/>
        </w:r>
        <w:r>
          <w:rPr>
            <w:noProof/>
            <w:webHidden/>
          </w:rPr>
          <w:t>12</w:t>
        </w:r>
        <w:r>
          <w:rPr>
            <w:noProof/>
            <w:webHidden/>
          </w:rPr>
          <w:fldChar w:fldCharType="end"/>
        </w:r>
      </w:hyperlink>
    </w:p>
    <w:p w14:paraId="48682DCB"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7" w:history="1">
        <w:r w:rsidRPr="00E83BDB">
          <w:rPr>
            <w:rStyle w:val="Hiperhivatkozs"/>
            <w:noProof/>
          </w:rPr>
          <w:t>1.4.3 Dijkstra algoritmus</w:t>
        </w:r>
        <w:r>
          <w:rPr>
            <w:noProof/>
            <w:webHidden/>
          </w:rPr>
          <w:tab/>
        </w:r>
        <w:r>
          <w:rPr>
            <w:noProof/>
            <w:webHidden/>
          </w:rPr>
          <w:fldChar w:fldCharType="begin"/>
        </w:r>
        <w:r>
          <w:rPr>
            <w:noProof/>
            <w:webHidden/>
          </w:rPr>
          <w:instrText xml:space="preserve"> PAGEREF _Toc121191387 \h </w:instrText>
        </w:r>
        <w:r>
          <w:rPr>
            <w:noProof/>
            <w:webHidden/>
          </w:rPr>
        </w:r>
        <w:r>
          <w:rPr>
            <w:noProof/>
            <w:webHidden/>
          </w:rPr>
          <w:fldChar w:fldCharType="separate"/>
        </w:r>
        <w:r>
          <w:rPr>
            <w:noProof/>
            <w:webHidden/>
          </w:rPr>
          <w:t>12</w:t>
        </w:r>
        <w:r>
          <w:rPr>
            <w:noProof/>
            <w:webHidden/>
          </w:rPr>
          <w:fldChar w:fldCharType="end"/>
        </w:r>
      </w:hyperlink>
    </w:p>
    <w:p w14:paraId="5FB1A1E1"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8" w:history="1">
        <w:r w:rsidRPr="00E83BDB">
          <w:rPr>
            <w:rStyle w:val="Hiperhivatkozs"/>
            <w:noProof/>
          </w:rPr>
          <w:t>1.4.4 A* algoritmus</w:t>
        </w:r>
        <w:r>
          <w:rPr>
            <w:noProof/>
            <w:webHidden/>
          </w:rPr>
          <w:tab/>
        </w:r>
        <w:r>
          <w:rPr>
            <w:noProof/>
            <w:webHidden/>
          </w:rPr>
          <w:fldChar w:fldCharType="begin"/>
        </w:r>
        <w:r>
          <w:rPr>
            <w:noProof/>
            <w:webHidden/>
          </w:rPr>
          <w:instrText xml:space="preserve"> PAGEREF _Toc121191388 \h </w:instrText>
        </w:r>
        <w:r>
          <w:rPr>
            <w:noProof/>
            <w:webHidden/>
          </w:rPr>
        </w:r>
        <w:r>
          <w:rPr>
            <w:noProof/>
            <w:webHidden/>
          </w:rPr>
          <w:fldChar w:fldCharType="separate"/>
        </w:r>
        <w:r>
          <w:rPr>
            <w:noProof/>
            <w:webHidden/>
          </w:rPr>
          <w:t>14</w:t>
        </w:r>
        <w:r>
          <w:rPr>
            <w:noProof/>
            <w:webHidden/>
          </w:rPr>
          <w:fldChar w:fldCharType="end"/>
        </w:r>
      </w:hyperlink>
    </w:p>
    <w:p w14:paraId="3C9C2C79"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89" w:history="1">
        <w:r w:rsidRPr="00E83BDB">
          <w:rPr>
            <w:rStyle w:val="Hiperhivatkozs"/>
            <w:noProof/>
          </w:rPr>
          <w:t>1.4.5 Helyszín átalakítása gráffá</w:t>
        </w:r>
        <w:r>
          <w:rPr>
            <w:noProof/>
            <w:webHidden/>
          </w:rPr>
          <w:tab/>
        </w:r>
        <w:r>
          <w:rPr>
            <w:noProof/>
            <w:webHidden/>
          </w:rPr>
          <w:fldChar w:fldCharType="begin"/>
        </w:r>
        <w:r>
          <w:rPr>
            <w:noProof/>
            <w:webHidden/>
          </w:rPr>
          <w:instrText xml:space="preserve"> PAGEREF _Toc121191389 \h </w:instrText>
        </w:r>
        <w:r>
          <w:rPr>
            <w:noProof/>
            <w:webHidden/>
          </w:rPr>
        </w:r>
        <w:r>
          <w:rPr>
            <w:noProof/>
            <w:webHidden/>
          </w:rPr>
          <w:fldChar w:fldCharType="separate"/>
        </w:r>
        <w:r>
          <w:rPr>
            <w:noProof/>
            <w:webHidden/>
          </w:rPr>
          <w:t>16</w:t>
        </w:r>
        <w:r>
          <w:rPr>
            <w:noProof/>
            <w:webHidden/>
          </w:rPr>
          <w:fldChar w:fldCharType="end"/>
        </w:r>
      </w:hyperlink>
    </w:p>
    <w:p w14:paraId="4E6301D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0" w:history="1">
        <w:r w:rsidRPr="00E83BDB">
          <w:rPr>
            <w:rStyle w:val="Hiperhivatkozs"/>
            <w:noProof/>
          </w:rPr>
          <w:t>1.4.6 Felületeket lefedő gráfok</w:t>
        </w:r>
        <w:r>
          <w:rPr>
            <w:noProof/>
            <w:webHidden/>
          </w:rPr>
          <w:tab/>
        </w:r>
        <w:r>
          <w:rPr>
            <w:noProof/>
            <w:webHidden/>
          </w:rPr>
          <w:fldChar w:fldCharType="begin"/>
        </w:r>
        <w:r>
          <w:rPr>
            <w:noProof/>
            <w:webHidden/>
          </w:rPr>
          <w:instrText xml:space="preserve"> PAGEREF _Toc121191390 \h </w:instrText>
        </w:r>
        <w:r>
          <w:rPr>
            <w:noProof/>
            <w:webHidden/>
          </w:rPr>
        </w:r>
        <w:r>
          <w:rPr>
            <w:noProof/>
            <w:webHidden/>
          </w:rPr>
          <w:fldChar w:fldCharType="separate"/>
        </w:r>
        <w:r>
          <w:rPr>
            <w:noProof/>
            <w:webHidden/>
          </w:rPr>
          <w:t>17</w:t>
        </w:r>
        <w:r>
          <w:rPr>
            <w:noProof/>
            <w:webHidden/>
          </w:rPr>
          <w:fldChar w:fldCharType="end"/>
        </w:r>
      </w:hyperlink>
    </w:p>
    <w:p w14:paraId="474A4D74"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1" w:history="1">
        <w:r w:rsidRPr="00E83BDB">
          <w:rPr>
            <w:rStyle w:val="Hiperhivatkozs"/>
            <w:noProof/>
          </w:rPr>
          <w:t>1.4.7 Útpont gráf</w:t>
        </w:r>
        <w:r>
          <w:rPr>
            <w:noProof/>
            <w:webHidden/>
          </w:rPr>
          <w:tab/>
        </w:r>
        <w:r>
          <w:rPr>
            <w:noProof/>
            <w:webHidden/>
          </w:rPr>
          <w:fldChar w:fldCharType="begin"/>
        </w:r>
        <w:r>
          <w:rPr>
            <w:noProof/>
            <w:webHidden/>
          </w:rPr>
          <w:instrText xml:space="preserve"> PAGEREF _Toc121191391 \h </w:instrText>
        </w:r>
        <w:r>
          <w:rPr>
            <w:noProof/>
            <w:webHidden/>
          </w:rPr>
        </w:r>
        <w:r>
          <w:rPr>
            <w:noProof/>
            <w:webHidden/>
          </w:rPr>
          <w:fldChar w:fldCharType="separate"/>
        </w:r>
        <w:r>
          <w:rPr>
            <w:noProof/>
            <w:webHidden/>
          </w:rPr>
          <w:t>17</w:t>
        </w:r>
        <w:r>
          <w:rPr>
            <w:noProof/>
            <w:webHidden/>
          </w:rPr>
          <w:fldChar w:fldCharType="end"/>
        </w:r>
      </w:hyperlink>
    </w:p>
    <w:p w14:paraId="088A256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2" w:history="1">
        <w:r w:rsidRPr="00E83BDB">
          <w:rPr>
            <w:rStyle w:val="Hiperhivatkozs"/>
            <w:noProof/>
          </w:rPr>
          <w:t>1.4.8 Navigációs háló</w:t>
        </w:r>
        <w:r>
          <w:rPr>
            <w:noProof/>
            <w:webHidden/>
          </w:rPr>
          <w:tab/>
        </w:r>
        <w:r>
          <w:rPr>
            <w:noProof/>
            <w:webHidden/>
          </w:rPr>
          <w:fldChar w:fldCharType="begin"/>
        </w:r>
        <w:r>
          <w:rPr>
            <w:noProof/>
            <w:webHidden/>
          </w:rPr>
          <w:instrText xml:space="preserve"> PAGEREF _Toc121191392 \h </w:instrText>
        </w:r>
        <w:r>
          <w:rPr>
            <w:noProof/>
            <w:webHidden/>
          </w:rPr>
        </w:r>
        <w:r>
          <w:rPr>
            <w:noProof/>
            <w:webHidden/>
          </w:rPr>
          <w:fldChar w:fldCharType="separate"/>
        </w:r>
        <w:r>
          <w:rPr>
            <w:noProof/>
            <w:webHidden/>
          </w:rPr>
          <w:t>18</w:t>
        </w:r>
        <w:r>
          <w:rPr>
            <w:noProof/>
            <w:webHidden/>
          </w:rPr>
          <w:fldChar w:fldCharType="end"/>
        </w:r>
      </w:hyperlink>
    </w:p>
    <w:p w14:paraId="36C96DC2"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3" w:history="1">
        <w:r w:rsidRPr="00E83BDB">
          <w:rPr>
            <w:rStyle w:val="Hiperhivatkozs"/>
            <w:noProof/>
          </w:rPr>
          <w:t>1.4.9 Legrövidebb útvonal és útvonal kiegyenesítése</w:t>
        </w:r>
        <w:r>
          <w:rPr>
            <w:noProof/>
            <w:webHidden/>
          </w:rPr>
          <w:tab/>
        </w:r>
        <w:r>
          <w:rPr>
            <w:noProof/>
            <w:webHidden/>
          </w:rPr>
          <w:fldChar w:fldCharType="begin"/>
        </w:r>
        <w:r>
          <w:rPr>
            <w:noProof/>
            <w:webHidden/>
          </w:rPr>
          <w:instrText xml:space="preserve"> PAGEREF _Toc121191393 \h </w:instrText>
        </w:r>
        <w:r>
          <w:rPr>
            <w:noProof/>
            <w:webHidden/>
          </w:rPr>
        </w:r>
        <w:r>
          <w:rPr>
            <w:noProof/>
            <w:webHidden/>
          </w:rPr>
          <w:fldChar w:fldCharType="separate"/>
        </w:r>
        <w:r>
          <w:rPr>
            <w:noProof/>
            <w:webHidden/>
          </w:rPr>
          <w:t>19</w:t>
        </w:r>
        <w:r>
          <w:rPr>
            <w:noProof/>
            <w:webHidden/>
          </w:rPr>
          <w:fldChar w:fldCharType="end"/>
        </w:r>
      </w:hyperlink>
    </w:p>
    <w:p w14:paraId="68846BB0"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4" w:history="1">
        <w:r w:rsidRPr="00E83BDB">
          <w:rPr>
            <w:rStyle w:val="Hiperhivatkozs"/>
            <w:noProof/>
          </w:rPr>
          <w:t>1.4.10 Emberek mozgásának alapjai</w:t>
        </w:r>
        <w:r>
          <w:rPr>
            <w:noProof/>
            <w:webHidden/>
          </w:rPr>
          <w:tab/>
        </w:r>
        <w:r>
          <w:rPr>
            <w:noProof/>
            <w:webHidden/>
          </w:rPr>
          <w:fldChar w:fldCharType="begin"/>
        </w:r>
        <w:r>
          <w:rPr>
            <w:noProof/>
            <w:webHidden/>
          </w:rPr>
          <w:instrText xml:space="preserve"> PAGEREF _Toc121191394 \h </w:instrText>
        </w:r>
        <w:r>
          <w:rPr>
            <w:noProof/>
            <w:webHidden/>
          </w:rPr>
        </w:r>
        <w:r>
          <w:rPr>
            <w:noProof/>
            <w:webHidden/>
          </w:rPr>
          <w:fldChar w:fldCharType="separate"/>
        </w:r>
        <w:r>
          <w:rPr>
            <w:noProof/>
            <w:webHidden/>
          </w:rPr>
          <w:t>20</w:t>
        </w:r>
        <w:r>
          <w:rPr>
            <w:noProof/>
            <w:webHidden/>
          </w:rPr>
          <w:fldChar w:fldCharType="end"/>
        </w:r>
      </w:hyperlink>
    </w:p>
    <w:p w14:paraId="3B243254"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5" w:history="1">
        <w:r w:rsidRPr="00E83BDB">
          <w:rPr>
            <w:rStyle w:val="Hiperhivatkozs"/>
            <w:noProof/>
          </w:rPr>
          <w:t>1.4.11 Emberek szélessége</w:t>
        </w:r>
        <w:r>
          <w:rPr>
            <w:noProof/>
            <w:webHidden/>
          </w:rPr>
          <w:tab/>
        </w:r>
        <w:r>
          <w:rPr>
            <w:noProof/>
            <w:webHidden/>
          </w:rPr>
          <w:fldChar w:fldCharType="begin"/>
        </w:r>
        <w:r>
          <w:rPr>
            <w:noProof/>
            <w:webHidden/>
          </w:rPr>
          <w:instrText xml:space="preserve"> PAGEREF _Toc121191395 \h </w:instrText>
        </w:r>
        <w:r>
          <w:rPr>
            <w:noProof/>
            <w:webHidden/>
          </w:rPr>
        </w:r>
        <w:r>
          <w:rPr>
            <w:noProof/>
            <w:webHidden/>
          </w:rPr>
          <w:fldChar w:fldCharType="separate"/>
        </w:r>
        <w:r>
          <w:rPr>
            <w:noProof/>
            <w:webHidden/>
          </w:rPr>
          <w:t>21</w:t>
        </w:r>
        <w:r>
          <w:rPr>
            <w:noProof/>
            <w:webHidden/>
          </w:rPr>
          <w:fldChar w:fldCharType="end"/>
        </w:r>
      </w:hyperlink>
    </w:p>
    <w:p w14:paraId="76AB8FDD"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6" w:history="1">
        <w:r w:rsidRPr="00E83BDB">
          <w:rPr>
            <w:rStyle w:val="Hiperhivatkozs"/>
            <w:noProof/>
          </w:rPr>
          <w:t>1.4.12 Emberek mozgási sebessége egyedül és tömegben</w:t>
        </w:r>
        <w:r>
          <w:rPr>
            <w:noProof/>
            <w:webHidden/>
          </w:rPr>
          <w:tab/>
        </w:r>
        <w:r>
          <w:rPr>
            <w:noProof/>
            <w:webHidden/>
          </w:rPr>
          <w:fldChar w:fldCharType="begin"/>
        </w:r>
        <w:r>
          <w:rPr>
            <w:noProof/>
            <w:webHidden/>
          </w:rPr>
          <w:instrText xml:space="preserve"> PAGEREF _Toc121191396 \h </w:instrText>
        </w:r>
        <w:r>
          <w:rPr>
            <w:noProof/>
            <w:webHidden/>
          </w:rPr>
        </w:r>
        <w:r>
          <w:rPr>
            <w:noProof/>
            <w:webHidden/>
          </w:rPr>
          <w:fldChar w:fldCharType="separate"/>
        </w:r>
        <w:r>
          <w:rPr>
            <w:noProof/>
            <w:webHidden/>
          </w:rPr>
          <w:t>21</w:t>
        </w:r>
        <w:r>
          <w:rPr>
            <w:noProof/>
            <w:webHidden/>
          </w:rPr>
          <w:fldChar w:fldCharType="end"/>
        </w:r>
      </w:hyperlink>
    </w:p>
    <w:p w14:paraId="2EBAF8D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7" w:history="1">
        <w:r w:rsidRPr="00E83BDB">
          <w:rPr>
            <w:rStyle w:val="Hiperhivatkozs"/>
            <w:noProof/>
          </w:rPr>
          <w:t>1.4.13 Vészhelyzet kezelése</w:t>
        </w:r>
        <w:r>
          <w:rPr>
            <w:noProof/>
            <w:webHidden/>
          </w:rPr>
          <w:tab/>
        </w:r>
        <w:r>
          <w:rPr>
            <w:noProof/>
            <w:webHidden/>
          </w:rPr>
          <w:fldChar w:fldCharType="begin"/>
        </w:r>
        <w:r>
          <w:rPr>
            <w:noProof/>
            <w:webHidden/>
          </w:rPr>
          <w:instrText xml:space="preserve"> PAGEREF _Toc121191397 \h </w:instrText>
        </w:r>
        <w:r>
          <w:rPr>
            <w:noProof/>
            <w:webHidden/>
          </w:rPr>
        </w:r>
        <w:r>
          <w:rPr>
            <w:noProof/>
            <w:webHidden/>
          </w:rPr>
          <w:fldChar w:fldCharType="separate"/>
        </w:r>
        <w:r>
          <w:rPr>
            <w:noProof/>
            <w:webHidden/>
          </w:rPr>
          <w:t>22</w:t>
        </w:r>
        <w:r>
          <w:rPr>
            <w:noProof/>
            <w:webHidden/>
          </w:rPr>
          <w:fldChar w:fldCharType="end"/>
        </w:r>
      </w:hyperlink>
    </w:p>
    <w:p w14:paraId="55E904C7"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398" w:history="1">
        <w:r w:rsidRPr="00E83BDB">
          <w:rPr>
            <w:rStyle w:val="Hiperhivatkozs"/>
            <w:noProof/>
          </w:rPr>
          <w:t>1.4.14 Az irodalomkutatás eredménye</w:t>
        </w:r>
        <w:r>
          <w:rPr>
            <w:noProof/>
            <w:webHidden/>
          </w:rPr>
          <w:tab/>
        </w:r>
        <w:r>
          <w:rPr>
            <w:noProof/>
            <w:webHidden/>
          </w:rPr>
          <w:fldChar w:fldCharType="begin"/>
        </w:r>
        <w:r>
          <w:rPr>
            <w:noProof/>
            <w:webHidden/>
          </w:rPr>
          <w:instrText xml:space="preserve"> PAGEREF _Toc121191398 \h </w:instrText>
        </w:r>
        <w:r>
          <w:rPr>
            <w:noProof/>
            <w:webHidden/>
          </w:rPr>
        </w:r>
        <w:r>
          <w:rPr>
            <w:noProof/>
            <w:webHidden/>
          </w:rPr>
          <w:fldChar w:fldCharType="separate"/>
        </w:r>
        <w:r>
          <w:rPr>
            <w:noProof/>
            <w:webHidden/>
          </w:rPr>
          <w:t>24</w:t>
        </w:r>
        <w:r>
          <w:rPr>
            <w:noProof/>
            <w:webHidden/>
          </w:rPr>
          <w:fldChar w:fldCharType="end"/>
        </w:r>
      </w:hyperlink>
    </w:p>
    <w:p w14:paraId="67693ABB"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399" w:history="1">
        <w:r w:rsidRPr="00E83BDB">
          <w:rPr>
            <w:rStyle w:val="Hiperhivatkozs"/>
            <w:noProof/>
          </w:rPr>
          <w:t>2 Saját munka bemutatása</w:t>
        </w:r>
        <w:r>
          <w:rPr>
            <w:noProof/>
            <w:webHidden/>
          </w:rPr>
          <w:tab/>
        </w:r>
        <w:r>
          <w:rPr>
            <w:noProof/>
            <w:webHidden/>
          </w:rPr>
          <w:fldChar w:fldCharType="begin"/>
        </w:r>
        <w:r>
          <w:rPr>
            <w:noProof/>
            <w:webHidden/>
          </w:rPr>
          <w:instrText xml:space="preserve"> PAGEREF _Toc121191399 \h </w:instrText>
        </w:r>
        <w:r>
          <w:rPr>
            <w:noProof/>
            <w:webHidden/>
          </w:rPr>
        </w:r>
        <w:r>
          <w:rPr>
            <w:noProof/>
            <w:webHidden/>
          </w:rPr>
          <w:fldChar w:fldCharType="separate"/>
        </w:r>
        <w:r>
          <w:rPr>
            <w:noProof/>
            <w:webHidden/>
          </w:rPr>
          <w:t>25</w:t>
        </w:r>
        <w:r>
          <w:rPr>
            <w:noProof/>
            <w:webHidden/>
          </w:rPr>
          <w:fldChar w:fldCharType="end"/>
        </w:r>
      </w:hyperlink>
    </w:p>
    <w:p w14:paraId="4AFEFC1D"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00" w:history="1">
        <w:r w:rsidRPr="00E83BDB">
          <w:rPr>
            <w:rStyle w:val="Hiperhivatkozs"/>
            <w:noProof/>
          </w:rPr>
          <w:t>2.1 A program elvárt működése</w:t>
        </w:r>
        <w:r>
          <w:rPr>
            <w:noProof/>
            <w:webHidden/>
          </w:rPr>
          <w:tab/>
        </w:r>
        <w:r>
          <w:rPr>
            <w:noProof/>
            <w:webHidden/>
          </w:rPr>
          <w:fldChar w:fldCharType="begin"/>
        </w:r>
        <w:r>
          <w:rPr>
            <w:noProof/>
            <w:webHidden/>
          </w:rPr>
          <w:instrText xml:space="preserve"> PAGEREF _Toc121191400 \h </w:instrText>
        </w:r>
        <w:r>
          <w:rPr>
            <w:noProof/>
            <w:webHidden/>
          </w:rPr>
        </w:r>
        <w:r>
          <w:rPr>
            <w:noProof/>
            <w:webHidden/>
          </w:rPr>
          <w:fldChar w:fldCharType="separate"/>
        </w:r>
        <w:r>
          <w:rPr>
            <w:noProof/>
            <w:webHidden/>
          </w:rPr>
          <w:t>25</w:t>
        </w:r>
        <w:r>
          <w:rPr>
            <w:noProof/>
            <w:webHidden/>
          </w:rPr>
          <w:fldChar w:fldCharType="end"/>
        </w:r>
      </w:hyperlink>
    </w:p>
    <w:p w14:paraId="331AB8C1"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01" w:history="1">
        <w:r w:rsidRPr="00E83BDB">
          <w:rPr>
            <w:rStyle w:val="Hiperhivatkozs"/>
            <w:noProof/>
          </w:rPr>
          <w:t>2.2 Emberek ütközésének elkerülése</w:t>
        </w:r>
        <w:r>
          <w:rPr>
            <w:noProof/>
            <w:webHidden/>
          </w:rPr>
          <w:tab/>
        </w:r>
        <w:r>
          <w:rPr>
            <w:noProof/>
            <w:webHidden/>
          </w:rPr>
          <w:fldChar w:fldCharType="begin"/>
        </w:r>
        <w:r>
          <w:rPr>
            <w:noProof/>
            <w:webHidden/>
          </w:rPr>
          <w:instrText xml:space="preserve"> PAGEREF _Toc121191401 \h </w:instrText>
        </w:r>
        <w:r>
          <w:rPr>
            <w:noProof/>
            <w:webHidden/>
          </w:rPr>
        </w:r>
        <w:r>
          <w:rPr>
            <w:noProof/>
            <w:webHidden/>
          </w:rPr>
          <w:fldChar w:fldCharType="separate"/>
        </w:r>
        <w:r>
          <w:rPr>
            <w:noProof/>
            <w:webHidden/>
          </w:rPr>
          <w:t>26</w:t>
        </w:r>
        <w:r>
          <w:rPr>
            <w:noProof/>
            <w:webHidden/>
          </w:rPr>
          <w:fldChar w:fldCharType="end"/>
        </w:r>
      </w:hyperlink>
    </w:p>
    <w:p w14:paraId="232EA440"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02" w:history="1">
        <w:r w:rsidRPr="00E83BDB">
          <w:rPr>
            <w:rStyle w:val="Hiperhivatkozs"/>
            <w:noProof/>
          </w:rPr>
          <w:t>2.3 Első program korlátai</w:t>
        </w:r>
        <w:r>
          <w:rPr>
            <w:noProof/>
            <w:webHidden/>
          </w:rPr>
          <w:tab/>
        </w:r>
        <w:r>
          <w:rPr>
            <w:noProof/>
            <w:webHidden/>
          </w:rPr>
          <w:fldChar w:fldCharType="begin"/>
        </w:r>
        <w:r>
          <w:rPr>
            <w:noProof/>
            <w:webHidden/>
          </w:rPr>
          <w:instrText xml:space="preserve"> PAGEREF _Toc121191402 \h </w:instrText>
        </w:r>
        <w:r>
          <w:rPr>
            <w:noProof/>
            <w:webHidden/>
          </w:rPr>
        </w:r>
        <w:r>
          <w:rPr>
            <w:noProof/>
            <w:webHidden/>
          </w:rPr>
          <w:fldChar w:fldCharType="separate"/>
        </w:r>
        <w:r>
          <w:rPr>
            <w:noProof/>
            <w:webHidden/>
          </w:rPr>
          <w:t>26</w:t>
        </w:r>
        <w:r>
          <w:rPr>
            <w:noProof/>
            <w:webHidden/>
          </w:rPr>
          <w:fldChar w:fldCharType="end"/>
        </w:r>
      </w:hyperlink>
    </w:p>
    <w:p w14:paraId="4F5FE073"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3" w:history="1">
        <w:r w:rsidRPr="00E83BDB">
          <w:rPr>
            <w:rStyle w:val="Hiperhivatkozs"/>
            <w:noProof/>
          </w:rPr>
          <w:t>2.3.1 Mezők összeszervezése</w:t>
        </w:r>
        <w:r>
          <w:rPr>
            <w:noProof/>
            <w:webHidden/>
          </w:rPr>
          <w:tab/>
        </w:r>
        <w:r>
          <w:rPr>
            <w:noProof/>
            <w:webHidden/>
          </w:rPr>
          <w:fldChar w:fldCharType="begin"/>
        </w:r>
        <w:r>
          <w:rPr>
            <w:noProof/>
            <w:webHidden/>
          </w:rPr>
          <w:instrText xml:space="preserve"> PAGEREF _Toc121191403 \h </w:instrText>
        </w:r>
        <w:r>
          <w:rPr>
            <w:noProof/>
            <w:webHidden/>
          </w:rPr>
        </w:r>
        <w:r>
          <w:rPr>
            <w:noProof/>
            <w:webHidden/>
          </w:rPr>
          <w:fldChar w:fldCharType="separate"/>
        </w:r>
        <w:r>
          <w:rPr>
            <w:noProof/>
            <w:webHidden/>
          </w:rPr>
          <w:t>27</w:t>
        </w:r>
        <w:r>
          <w:rPr>
            <w:noProof/>
            <w:webHidden/>
          </w:rPr>
          <w:fldChar w:fldCharType="end"/>
        </w:r>
      </w:hyperlink>
    </w:p>
    <w:p w14:paraId="2C32744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4" w:history="1">
        <w:r w:rsidRPr="00E83BDB">
          <w:rPr>
            <w:rStyle w:val="Hiperhivatkozs"/>
            <w:noProof/>
          </w:rPr>
          <w:t>2.3.2 Útvonal és mozgás megtervezése</w:t>
        </w:r>
        <w:r>
          <w:rPr>
            <w:noProof/>
            <w:webHidden/>
          </w:rPr>
          <w:tab/>
        </w:r>
        <w:r>
          <w:rPr>
            <w:noProof/>
            <w:webHidden/>
          </w:rPr>
          <w:fldChar w:fldCharType="begin"/>
        </w:r>
        <w:r>
          <w:rPr>
            <w:noProof/>
            <w:webHidden/>
          </w:rPr>
          <w:instrText xml:space="preserve"> PAGEREF _Toc121191404 \h </w:instrText>
        </w:r>
        <w:r>
          <w:rPr>
            <w:noProof/>
            <w:webHidden/>
          </w:rPr>
        </w:r>
        <w:r>
          <w:rPr>
            <w:noProof/>
            <w:webHidden/>
          </w:rPr>
          <w:fldChar w:fldCharType="separate"/>
        </w:r>
        <w:r>
          <w:rPr>
            <w:noProof/>
            <w:webHidden/>
          </w:rPr>
          <w:t>28</w:t>
        </w:r>
        <w:r>
          <w:rPr>
            <w:noProof/>
            <w:webHidden/>
          </w:rPr>
          <w:fldChar w:fldCharType="end"/>
        </w:r>
      </w:hyperlink>
    </w:p>
    <w:p w14:paraId="26A3426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5" w:history="1">
        <w:r w:rsidRPr="00E83BDB">
          <w:rPr>
            <w:rStyle w:val="Hiperhivatkozs"/>
            <w:noProof/>
          </w:rPr>
          <w:t>2.3.3 Időegység nagyságának megválasztása</w:t>
        </w:r>
        <w:r>
          <w:rPr>
            <w:noProof/>
            <w:webHidden/>
          </w:rPr>
          <w:tab/>
        </w:r>
        <w:r>
          <w:rPr>
            <w:noProof/>
            <w:webHidden/>
          </w:rPr>
          <w:fldChar w:fldCharType="begin"/>
        </w:r>
        <w:r>
          <w:rPr>
            <w:noProof/>
            <w:webHidden/>
          </w:rPr>
          <w:instrText xml:space="preserve"> PAGEREF _Toc121191405 \h </w:instrText>
        </w:r>
        <w:r>
          <w:rPr>
            <w:noProof/>
            <w:webHidden/>
          </w:rPr>
        </w:r>
        <w:r>
          <w:rPr>
            <w:noProof/>
            <w:webHidden/>
          </w:rPr>
          <w:fldChar w:fldCharType="separate"/>
        </w:r>
        <w:r>
          <w:rPr>
            <w:noProof/>
            <w:webHidden/>
          </w:rPr>
          <w:t>28</w:t>
        </w:r>
        <w:r>
          <w:rPr>
            <w:noProof/>
            <w:webHidden/>
          </w:rPr>
          <w:fldChar w:fldCharType="end"/>
        </w:r>
      </w:hyperlink>
    </w:p>
    <w:p w14:paraId="603719E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6" w:history="1">
        <w:r w:rsidRPr="00E83BDB">
          <w:rPr>
            <w:rStyle w:val="Hiperhivatkozs"/>
            <w:noProof/>
          </w:rPr>
          <w:t>2.3.4 Időpillanatonként állapotképek</w:t>
        </w:r>
        <w:r>
          <w:rPr>
            <w:noProof/>
            <w:webHidden/>
          </w:rPr>
          <w:tab/>
        </w:r>
        <w:r>
          <w:rPr>
            <w:noProof/>
            <w:webHidden/>
          </w:rPr>
          <w:fldChar w:fldCharType="begin"/>
        </w:r>
        <w:r>
          <w:rPr>
            <w:noProof/>
            <w:webHidden/>
          </w:rPr>
          <w:instrText xml:space="preserve"> PAGEREF _Toc121191406 \h </w:instrText>
        </w:r>
        <w:r>
          <w:rPr>
            <w:noProof/>
            <w:webHidden/>
          </w:rPr>
        </w:r>
        <w:r>
          <w:rPr>
            <w:noProof/>
            <w:webHidden/>
          </w:rPr>
          <w:fldChar w:fldCharType="separate"/>
        </w:r>
        <w:r>
          <w:rPr>
            <w:noProof/>
            <w:webHidden/>
          </w:rPr>
          <w:t>30</w:t>
        </w:r>
        <w:r>
          <w:rPr>
            <w:noProof/>
            <w:webHidden/>
          </w:rPr>
          <w:fldChar w:fldCharType="end"/>
        </w:r>
      </w:hyperlink>
    </w:p>
    <w:p w14:paraId="3CE95409"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7" w:history="1">
        <w:r w:rsidRPr="00E83BDB">
          <w:rPr>
            <w:rStyle w:val="Hiperhivatkozs"/>
            <w:noProof/>
          </w:rPr>
          <w:t>2.3.5 Falak a játéktérben</w:t>
        </w:r>
        <w:r>
          <w:rPr>
            <w:noProof/>
            <w:webHidden/>
          </w:rPr>
          <w:tab/>
        </w:r>
        <w:r>
          <w:rPr>
            <w:noProof/>
            <w:webHidden/>
          </w:rPr>
          <w:fldChar w:fldCharType="begin"/>
        </w:r>
        <w:r>
          <w:rPr>
            <w:noProof/>
            <w:webHidden/>
          </w:rPr>
          <w:instrText xml:space="preserve"> PAGEREF _Toc121191407 \h </w:instrText>
        </w:r>
        <w:r>
          <w:rPr>
            <w:noProof/>
            <w:webHidden/>
          </w:rPr>
        </w:r>
        <w:r>
          <w:rPr>
            <w:noProof/>
            <w:webHidden/>
          </w:rPr>
          <w:fldChar w:fldCharType="separate"/>
        </w:r>
        <w:r>
          <w:rPr>
            <w:noProof/>
            <w:webHidden/>
          </w:rPr>
          <w:t>31</w:t>
        </w:r>
        <w:r>
          <w:rPr>
            <w:noProof/>
            <w:webHidden/>
          </w:rPr>
          <w:fldChar w:fldCharType="end"/>
        </w:r>
      </w:hyperlink>
    </w:p>
    <w:p w14:paraId="5E49C20C"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8" w:history="1">
        <w:r w:rsidRPr="00E83BDB">
          <w:rPr>
            <w:rStyle w:val="Hiperhivatkozs"/>
            <w:noProof/>
          </w:rPr>
          <w:t>2.3.6 Ütközések elkerülésének megvalósítása</w:t>
        </w:r>
        <w:r>
          <w:rPr>
            <w:noProof/>
            <w:webHidden/>
          </w:rPr>
          <w:tab/>
        </w:r>
        <w:r>
          <w:rPr>
            <w:noProof/>
            <w:webHidden/>
          </w:rPr>
          <w:fldChar w:fldCharType="begin"/>
        </w:r>
        <w:r>
          <w:rPr>
            <w:noProof/>
            <w:webHidden/>
          </w:rPr>
          <w:instrText xml:space="preserve"> PAGEREF _Toc121191408 \h </w:instrText>
        </w:r>
        <w:r>
          <w:rPr>
            <w:noProof/>
            <w:webHidden/>
          </w:rPr>
        </w:r>
        <w:r>
          <w:rPr>
            <w:noProof/>
            <w:webHidden/>
          </w:rPr>
          <w:fldChar w:fldCharType="separate"/>
        </w:r>
        <w:r>
          <w:rPr>
            <w:noProof/>
            <w:webHidden/>
          </w:rPr>
          <w:t>32</w:t>
        </w:r>
        <w:r>
          <w:rPr>
            <w:noProof/>
            <w:webHidden/>
          </w:rPr>
          <w:fldChar w:fldCharType="end"/>
        </w:r>
      </w:hyperlink>
    </w:p>
    <w:p w14:paraId="4EA62BF6"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09" w:history="1">
        <w:r w:rsidRPr="00E83BDB">
          <w:rPr>
            <w:rStyle w:val="Hiperhivatkozs"/>
            <w:noProof/>
          </w:rPr>
          <w:t>2.3.7 Útvonalkereső algoritmus megalkotás</w:t>
        </w:r>
        <w:r>
          <w:rPr>
            <w:noProof/>
            <w:webHidden/>
          </w:rPr>
          <w:tab/>
        </w:r>
        <w:r>
          <w:rPr>
            <w:noProof/>
            <w:webHidden/>
          </w:rPr>
          <w:fldChar w:fldCharType="begin"/>
        </w:r>
        <w:r>
          <w:rPr>
            <w:noProof/>
            <w:webHidden/>
          </w:rPr>
          <w:instrText xml:space="preserve"> PAGEREF _Toc121191409 \h </w:instrText>
        </w:r>
        <w:r>
          <w:rPr>
            <w:noProof/>
            <w:webHidden/>
          </w:rPr>
        </w:r>
        <w:r>
          <w:rPr>
            <w:noProof/>
            <w:webHidden/>
          </w:rPr>
          <w:fldChar w:fldCharType="separate"/>
        </w:r>
        <w:r>
          <w:rPr>
            <w:noProof/>
            <w:webHidden/>
          </w:rPr>
          <w:t>33</w:t>
        </w:r>
        <w:r>
          <w:rPr>
            <w:noProof/>
            <w:webHidden/>
          </w:rPr>
          <w:fldChar w:fldCharType="end"/>
        </w:r>
      </w:hyperlink>
    </w:p>
    <w:p w14:paraId="57F161E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0" w:history="1">
        <w:r w:rsidRPr="00E83BDB">
          <w:rPr>
            <w:rStyle w:val="Hiperhivatkozs"/>
            <w:noProof/>
          </w:rPr>
          <w:t>2.3.8 Megmaradt problémák orvoslása</w:t>
        </w:r>
        <w:r>
          <w:rPr>
            <w:noProof/>
            <w:webHidden/>
          </w:rPr>
          <w:tab/>
        </w:r>
        <w:r>
          <w:rPr>
            <w:noProof/>
            <w:webHidden/>
          </w:rPr>
          <w:fldChar w:fldCharType="begin"/>
        </w:r>
        <w:r>
          <w:rPr>
            <w:noProof/>
            <w:webHidden/>
          </w:rPr>
          <w:instrText xml:space="preserve"> PAGEREF _Toc121191410 \h </w:instrText>
        </w:r>
        <w:r>
          <w:rPr>
            <w:noProof/>
            <w:webHidden/>
          </w:rPr>
        </w:r>
        <w:r>
          <w:rPr>
            <w:noProof/>
            <w:webHidden/>
          </w:rPr>
          <w:fldChar w:fldCharType="separate"/>
        </w:r>
        <w:r>
          <w:rPr>
            <w:noProof/>
            <w:webHidden/>
          </w:rPr>
          <w:t>34</w:t>
        </w:r>
        <w:r>
          <w:rPr>
            <w:noProof/>
            <w:webHidden/>
          </w:rPr>
          <w:fldChar w:fldCharType="end"/>
        </w:r>
      </w:hyperlink>
    </w:p>
    <w:p w14:paraId="62456CC0"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1" w:history="1">
        <w:r w:rsidRPr="00E83BDB">
          <w:rPr>
            <w:rStyle w:val="Hiperhivatkozs"/>
            <w:noProof/>
          </w:rPr>
          <w:t>2.3.9 Első program eredménye</w:t>
        </w:r>
        <w:r>
          <w:rPr>
            <w:noProof/>
            <w:webHidden/>
          </w:rPr>
          <w:tab/>
        </w:r>
        <w:r>
          <w:rPr>
            <w:noProof/>
            <w:webHidden/>
          </w:rPr>
          <w:fldChar w:fldCharType="begin"/>
        </w:r>
        <w:r>
          <w:rPr>
            <w:noProof/>
            <w:webHidden/>
          </w:rPr>
          <w:instrText xml:space="preserve"> PAGEREF _Toc121191411 \h </w:instrText>
        </w:r>
        <w:r>
          <w:rPr>
            <w:noProof/>
            <w:webHidden/>
          </w:rPr>
        </w:r>
        <w:r>
          <w:rPr>
            <w:noProof/>
            <w:webHidden/>
          </w:rPr>
          <w:fldChar w:fldCharType="separate"/>
        </w:r>
        <w:r>
          <w:rPr>
            <w:noProof/>
            <w:webHidden/>
          </w:rPr>
          <w:t>34</w:t>
        </w:r>
        <w:r>
          <w:rPr>
            <w:noProof/>
            <w:webHidden/>
          </w:rPr>
          <w:fldChar w:fldCharType="end"/>
        </w:r>
      </w:hyperlink>
    </w:p>
    <w:p w14:paraId="1C69E46F"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2" w:history="1">
        <w:r w:rsidRPr="00E83BDB">
          <w:rPr>
            <w:rStyle w:val="Hiperhivatkozs"/>
            <w:noProof/>
          </w:rPr>
          <w:t>2.3.10 Megalkotott program grafikus felülete</w:t>
        </w:r>
        <w:r>
          <w:rPr>
            <w:noProof/>
            <w:webHidden/>
          </w:rPr>
          <w:tab/>
        </w:r>
        <w:r>
          <w:rPr>
            <w:noProof/>
            <w:webHidden/>
          </w:rPr>
          <w:fldChar w:fldCharType="begin"/>
        </w:r>
        <w:r>
          <w:rPr>
            <w:noProof/>
            <w:webHidden/>
          </w:rPr>
          <w:instrText xml:space="preserve"> PAGEREF _Toc121191412 \h </w:instrText>
        </w:r>
        <w:r>
          <w:rPr>
            <w:noProof/>
            <w:webHidden/>
          </w:rPr>
        </w:r>
        <w:r>
          <w:rPr>
            <w:noProof/>
            <w:webHidden/>
          </w:rPr>
          <w:fldChar w:fldCharType="separate"/>
        </w:r>
        <w:r>
          <w:rPr>
            <w:noProof/>
            <w:webHidden/>
          </w:rPr>
          <w:t>35</w:t>
        </w:r>
        <w:r>
          <w:rPr>
            <w:noProof/>
            <w:webHidden/>
          </w:rPr>
          <w:fldChar w:fldCharType="end"/>
        </w:r>
      </w:hyperlink>
    </w:p>
    <w:p w14:paraId="256D3245"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13" w:history="1">
        <w:r w:rsidRPr="00E83BDB">
          <w:rPr>
            <w:rStyle w:val="Hiperhivatkozs"/>
            <w:noProof/>
          </w:rPr>
          <w:t>3 Második program,</w:t>
        </w:r>
        <w:r>
          <w:rPr>
            <w:noProof/>
            <w:webHidden/>
          </w:rPr>
          <w:tab/>
        </w:r>
        <w:r>
          <w:rPr>
            <w:noProof/>
            <w:webHidden/>
          </w:rPr>
          <w:fldChar w:fldCharType="begin"/>
        </w:r>
        <w:r>
          <w:rPr>
            <w:noProof/>
            <w:webHidden/>
          </w:rPr>
          <w:instrText xml:space="preserve"> PAGEREF _Toc121191413 \h </w:instrText>
        </w:r>
        <w:r>
          <w:rPr>
            <w:noProof/>
            <w:webHidden/>
          </w:rPr>
        </w:r>
        <w:r>
          <w:rPr>
            <w:noProof/>
            <w:webHidden/>
          </w:rPr>
          <w:fldChar w:fldCharType="separate"/>
        </w:r>
        <w:r>
          <w:rPr>
            <w:noProof/>
            <w:webHidden/>
          </w:rPr>
          <w:t>36</w:t>
        </w:r>
        <w:r>
          <w:rPr>
            <w:noProof/>
            <w:webHidden/>
          </w:rPr>
          <w:fldChar w:fldCharType="end"/>
        </w:r>
      </w:hyperlink>
    </w:p>
    <w:p w14:paraId="692E4087" w14:textId="77777777" w:rsidR="001E52B9" w:rsidRDefault="001E52B9">
      <w:pPr>
        <w:pStyle w:val="TJ2"/>
        <w:tabs>
          <w:tab w:val="right" w:leader="dot" w:pos="8494"/>
        </w:tabs>
        <w:rPr>
          <w:rFonts w:asciiTheme="minorHAnsi" w:eastAsiaTheme="minorEastAsia" w:hAnsiTheme="minorHAnsi" w:cstheme="minorBidi"/>
          <w:noProof/>
          <w:sz w:val="22"/>
          <w:szCs w:val="22"/>
          <w:lang w:eastAsia="hu-HU"/>
        </w:rPr>
      </w:pPr>
      <w:hyperlink w:anchor="_Toc121191414" w:history="1">
        <w:r w:rsidRPr="00E83BDB">
          <w:rPr>
            <w:rStyle w:val="Hiperhivatkozs"/>
            <w:noProof/>
          </w:rPr>
          <w:t>3.1 Navigációs hálót határoló síkidomok létrehozása</w:t>
        </w:r>
        <w:r>
          <w:rPr>
            <w:noProof/>
            <w:webHidden/>
          </w:rPr>
          <w:tab/>
        </w:r>
        <w:r>
          <w:rPr>
            <w:noProof/>
            <w:webHidden/>
          </w:rPr>
          <w:fldChar w:fldCharType="begin"/>
        </w:r>
        <w:r>
          <w:rPr>
            <w:noProof/>
            <w:webHidden/>
          </w:rPr>
          <w:instrText xml:space="preserve"> PAGEREF _Toc121191414 \h </w:instrText>
        </w:r>
        <w:r>
          <w:rPr>
            <w:noProof/>
            <w:webHidden/>
          </w:rPr>
        </w:r>
        <w:r>
          <w:rPr>
            <w:noProof/>
            <w:webHidden/>
          </w:rPr>
          <w:fldChar w:fldCharType="separate"/>
        </w:r>
        <w:r>
          <w:rPr>
            <w:noProof/>
            <w:webHidden/>
          </w:rPr>
          <w:t>37</w:t>
        </w:r>
        <w:r>
          <w:rPr>
            <w:noProof/>
            <w:webHidden/>
          </w:rPr>
          <w:fldChar w:fldCharType="end"/>
        </w:r>
      </w:hyperlink>
    </w:p>
    <w:p w14:paraId="2E6E757A"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5" w:history="1">
        <w:r w:rsidRPr="00E83BDB">
          <w:rPr>
            <w:rStyle w:val="Hiperhivatkozs"/>
            <w:noProof/>
          </w:rPr>
          <w:t>3.1.1 A navigációs háló háromszögeinek létrehozása</w:t>
        </w:r>
        <w:r>
          <w:rPr>
            <w:noProof/>
            <w:webHidden/>
          </w:rPr>
          <w:tab/>
        </w:r>
        <w:r>
          <w:rPr>
            <w:noProof/>
            <w:webHidden/>
          </w:rPr>
          <w:fldChar w:fldCharType="begin"/>
        </w:r>
        <w:r>
          <w:rPr>
            <w:noProof/>
            <w:webHidden/>
          </w:rPr>
          <w:instrText xml:space="preserve"> PAGEREF _Toc121191415 \h </w:instrText>
        </w:r>
        <w:r>
          <w:rPr>
            <w:noProof/>
            <w:webHidden/>
          </w:rPr>
        </w:r>
        <w:r>
          <w:rPr>
            <w:noProof/>
            <w:webHidden/>
          </w:rPr>
          <w:fldChar w:fldCharType="separate"/>
        </w:r>
        <w:r>
          <w:rPr>
            <w:noProof/>
            <w:webHidden/>
          </w:rPr>
          <w:t>38</w:t>
        </w:r>
        <w:r>
          <w:rPr>
            <w:noProof/>
            <w:webHidden/>
          </w:rPr>
          <w:fldChar w:fldCharType="end"/>
        </w:r>
      </w:hyperlink>
    </w:p>
    <w:p w14:paraId="5E9D9B84"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6" w:history="1">
        <w:r w:rsidRPr="00E83BDB">
          <w:rPr>
            <w:rStyle w:val="Hiperhivatkozs"/>
            <w:noProof/>
          </w:rPr>
          <w:t>3.1.2 A bejárható tér háromszögekre bontása</w:t>
        </w:r>
        <w:r>
          <w:rPr>
            <w:noProof/>
            <w:webHidden/>
          </w:rPr>
          <w:tab/>
        </w:r>
        <w:r>
          <w:rPr>
            <w:noProof/>
            <w:webHidden/>
          </w:rPr>
          <w:fldChar w:fldCharType="begin"/>
        </w:r>
        <w:r>
          <w:rPr>
            <w:noProof/>
            <w:webHidden/>
          </w:rPr>
          <w:instrText xml:space="preserve"> PAGEREF _Toc121191416 \h </w:instrText>
        </w:r>
        <w:r>
          <w:rPr>
            <w:noProof/>
            <w:webHidden/>
          </w:rPr>
        </w:r>
        <w:r>
          <w:rPr>
            <w:noProof/>
            <w:webHidden/>
          </w:rPr>
          <w:fldChar w:fldCharType="separate"/>
        </w:r>
        <w:r>
          <w:rPr>
            <w:noProof/>
            <w:webHidden/>
          </w:rPr>
          <w:t>39</w:t>
        </w:r>
        <w:r>
          <w:rPr>
            <w:noProof/>
            <w:webHidden/>
          </w:rPr>
          <w:fldChar w:fldCharType="end"/>
        </w:r>
      </w:hyperlink>
    </w:p>
    <w:p w14:paraId="5F63FAC2"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7" w:history="1">
        <w:r w:rsidRPr="00E83BDB">
          <w:rPr>
            <w:rStyle w:val="Hiperhivatkozs"/>
            <w:noProof/>
          </w:rPr>
          <w:t>3.1.3 A szobák emeletté alakítása</w:t>
        </w:r>
        <w:r>
          <w:rPr>
            <w:noProof/>
            <w:webHidden/>
          </w:rPr>
          <w:tab/>
        </w:r>
        <w:r>
          <w:rPr>
            <w:noProof/>
            <w:webHidden/>
          </w:rPr>
          <w:fldChar w:fldCharType="begin"/>
        </w:r>
        <w:r>
          <w:rPr>
            <w:noProof/>
            <w:webHidden/>
          </w:rPr>
          <w:instrText xml:space="preserve"> PAGEREF _Toc121191417 \h </w:instrText>
        </w:r>
        <w:r>
          <w:rPr>
            <w:noProof/>
            <w:webHidden/>
          </w:rPr>
        </w:r>
        <w:r>
          <w:rPr>
            <w:noProof/>
            <w:webHidden/>
          </w:rPr>
          <w:fldChar w:fldCharType="separate"/>
        </w:r>
        <w:r>
          <w:rPr>
            <w:noProof/>
            <w:webHidden/>
          </w:rPr>
          <w:t>42</w:t>
        </w:r>
        <w:r>
          <w:rPr>
            <w:noProof/>
            <w:webHidden/>
          </w:rPr>
          <w:fldChar w:fldCharType="end"/>
        </w:r>
      </w:hyperlink>
    </w:p>
    <w:p w14:paraId="1997BC38"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8" w:history="1">
        <w:r w:rsidRPr="00E83BDB">
          <w:rPr>
            <w:rStyle w:val="Hiperhivatkozs"/>
            <w:noProof/>
          </w:rPr>
          <w:t>3.1.4 Az úrvonal tervezése</w:t>
        </w:r>
        <w:r>
          <w:rPr>
            <w:noProof/>
            <w:webHidden/>
          </w:rPr>
          <w:tab/>
        </w:r>
        <w:r>
          <w:rPr>
            <w:noProof/>
            <w:webHidden/>
          </w:rPr>
          <w:fldChar w:fldCharType="begin"/>
        </w:r>
        <w:r>
          <w:rPr>
            <w:noProof/>
            <w:webHidden/>
          </w:rPr>
          <w:instrText xml:space="preserve"> PAGEREF _Toc121191418 \h </w:instrText>
        </w:r>
        <w:r>
          <w:rPr>
            <w:noProof/>
            <w:webHidden/>
          </w:rPr>
        </w:r>
        <w:r>
          <w:rPr>
            <w:noProof/>
            <w:webHidden/>
          </w:rPr>
          <w:fldChar w:fldCharType="separate"/>
        </w:r>
        <w:r>
          <w:rPr>
            <w:noProof/>
            <w:webHidden/>
          </w:rPr>
          <w:t>43</w:t>
        </w:r>
        <w:r>
          <w:rPr>
            <w:noProof/>
            <w:webHidden/>
          </w:rPr>
          <w:fldChar w:fldCharType="end"/>
        </w:r>
      </w:hyperlink>
    </w:p>
    <w:p w14:paraId="6D1C7EB7"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19" w:history="1">
        <w:r w:rsidRPr="00E83BDB">
          <w:rPr>
            <w:rStyle w:val="Hiperhivatkozs"/>
            <w:noProof/>
          </w:rPr>
          <w:t>3.1.5 Szobákban generált útvonalak összekötése</w:t>
        </w:r>
        <w:r>
          <w:rPr>
            <w:noProof/>
            <w:webHidden/>
          </w:rPr>
          <w:tab/>
        </w:r>
        <w:r>
          <w:rPr>
            <w:noProof/>
            <w:webHidden/>
          </w:rPr>
          <w:fldChar w:fldCharType="begin"/>
        </w:r>
        <w:r>
          <w:rPr>
            <w:noProof/>
            <w:webHidden/>
          </w:rPr>
          <w:instrText xml:space="preserve"> PAGEREF _Toc121191419 \h </w:instrText>
        </w:r>
        <w:r>
          <w:rPr>
            <w:noProof/>
            <w:webHidden/>
          </w:rPr>
        </w:r>
        <w:r>
          <w:rPr>
            <w:noProof/>
            <w:webHidden/>
          </w:rPr>
          <w:fldChar w:fldCharType="separate"/>
        </w:r>
        <w:r>
          <w:rPr>
            <w:noProof/>
            <w:webHidden/>
          </w:rPr>
          <w:t>44</w:t>
        </w:r>
        <w:r>
          <w:rPr>
            <w:noProof/>
            <w:webHidden/>
          </w:rPr>
          <w:fldChar w:fldCharType="end"/>
        </w:r>
      </w:hyperlink>
    </w:p>
    <w:p w14:paraId="79363288"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20" w:history="1">
        <w:r w:rsidRPr="00E83BDB">
          <w:rPr>
            <w:rStyle w:val="Hiperhivatkozs"/>
            <w:noProof/>
          </w:rPr>
          <w:t>4 Járókelők mozgásának szimulációja</w:t>
        </w:r>
        <w:r>
          <w:rPr>
            <w:noProof/>
            <w:webHidden/>
          </w:rPr>
          <w:tab/>
        </w:r>
        <w:r>
          <w:rPr>
            <w:noProof/>
            <w:webHidden/>
          </w:rPr>
          <w:fldChar w:fldCharType="begin"/>
        </w:r>
        <w:r>
          <w:rPr>
            <w:noProof/>
            <w:webHidden/>
          </w:rPr>
          <w:instrText xml:space="preserve"> PAGEREF _Toc121191420 \h </w:instrText>
        </w:r>
        <w:r>
          <w:rPr>
            <w:noProof/>
            <w:webHidden/>
          </w:rPr>
        </w:r>
        <w:r>
          <w:rPr>
            <w:noProof/>
            <w:webHidden/>
          </w:rPr>
          <w:fldChar w:fldCharType="separate"/>
        </w:r>
        <w:r>
          <w:rPr>
            <w:noProof/>
            <w:webHidden/>
          </w:rPr>
          <w:t>45</w:t>
        </w:r>
        <w:r>
          <w:rPr>
            <w:noProof/>
            <w:webHidden/>
          </w:rPr>
          <w:fldChar w:fldCharType="end"/>
        </w:r>
      </w:hyperlink>
    </w:p>
    <w:p w14:paraId="2F3D7595"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1" w:history="1">
        <w:r w:rsidRPr="00E83BDB">
          <w:rPr>
            <w:rStyle w:val="Hiperhivatkozs"/>
            <w:noProof/>
          </w:rPr>
          <w:t>4.1.1 Járókelők sebességének megválasztása</w:t>
        </w:r>
        <w:r>
          <w:rPr>
            <w:noProof/>
            <w:webHidden/>
          </w:rPr>
          <w:tab/>
        </w:r>
        <w:r>
          <w:rPr>
            <w:noProof/>
            <w:webHidden/>
          </w:rPr>
          <w:fldChar w:fldCharType="begin"/>
        </w:r>
        <w:r>
          <w:rPr>
            <w:noProof/>
            <w:webHidden/>
          </w:rPr>
          <w:instrText xml:space="preserve"> PAGEREF _Toc121191421 \h </w:instrText>
        </w:r>
        <w:r>
          <w:rPr>
            <w:noProof/>
            <w:webHidden/>
          </w:rPr>
        </w:r>
        <w:r>
          <w:rPr>
            <w:noProof/>
            <w:webHidden/>
          </w:rPr>
          <w:fldChar w:fldCharType="separate"/>
        </w:r>
        <w:r>
          <w:rPr>
            <w:noProof/>
            <w:webHidden/>
          </w:rPr>
          <w:t>45</w:t>
        </w:r>
        <w:r>
          <w:rPr>
            <w:noProof/>
            <w:webHidden/>
          </w:rPr>
          <w:fldChar w:fldCharType="end"/>
        </w:r>
      </w:hyperlink>
    </w:p>
    <w:p w14:paraId="63D49770"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2" w:history="1">
        <w:r w:rsidRPr="00E83BDB">
          <w:rPr>
            <w:rStyle w:val="Hiperhivatkozs"/>
            <w:noProof/>
          </w:rPr>
          <w:t>4.1.2 Normák betartása</w:t>
        </w:r>
        <w:r>
          <w:rPr>
            <w:noProof/>
            <w:webHidden/>
          </w:rPr>
          <w:tab/>
        </w:r>
        <w:r>
          <w:rPr>
            <w:noProof/>
            <w:webHidden/>
          </w:rPr>
          <w:fldChar w:fldCharType="begin"/>
        </w:r>
        <w:r>
          <w:rPr>
            <w:noProof/>
            <w:webHidden/>
          </w:rPr>
          <w:instrText xml:space="preserve"> PAGEREF _Toc121191422 \h </w:instrText>
        </w:r>
        <w:r>
          <w:rPr>
            <w:noProof/>
            <w:webHidden/>
          </w:rPr>
        </w:r>
        <w:r>
          <w:rPr>
            <w:noProof/>
            <w:webHidden/>
          </w:rPr>
          <w:fldChar w:fldCharType="separate"/>
        </w:r>
        <w:r>
          <w:rPr>
            <w:noProof/>
            <w:webHidden/>
          </w:rPr>
          <w:t>46</w:t>
        </w:r>
        <w:r>
          <w:rPr>
            <w:noProof/>
            <w:webHidden/>
          </w:rPr>
          <w:fldChar w:fldCharType="end"/>
        </w:r>
      </w:hyperlink>
    </w:p>
    <w:p w14:paraId="6DC29A5F"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3" w:history="1">
        <w:r w:rsidRPr="00E83BDB">
          <w:rPr>
            <w:rStyle w:val="Hiperhivatkozs"/>
            <w:noProof/>
          </w:rPr>
          <w:t>4.1.3 Útvonal követése</w:t>
        </w:r>
        <w:r>
          <w:rPr>
            <w:noProof/>
            <w:webHidden/>
          </w:rPr>
          <w:tab/>
        </w:r>
        <w:r>
          <w:rPr>
            <w:noProof/>
            <w:webHidden/>
          </w:rPr>
          <w:fldChar w:fldCharType="begin"/>
        </w:r>
        <w:r>
          <w:rPr>
            <w:noProof/>
            <w:webHidden/>
          </w:rPr>
          <w:instrText xml:space="preserve"> PAGEREF _Toc121191423 \h </w:instrText>
        </w:r>
        <w:r>
          <w:rPr>
            <w:noProof/>
            <w:webHidden/>
          </w:rPr>
        </w:r>
        <w:r>
          <w:rPr>
            <w:noProof/>
            <w:webHidden/>
          </w:rPr>
          <w:fldChar w:fldCharType="separate"/>
        </w:r>
        <w:r>
          <w:rPr>
            <w:noProof/>
            <w:webHidden/>
          </w:rPr>
          <w:t>47</w:t>
        </w:r>
        <w:r>
          <w:rPr>
            <w:noProof/>
            <w:webHidden/>
          </w:rPr>
          <w:fldChar w:fldCharType="end"/>
        </w:r>
      </w:hyperlink>
    </w:p>
    <w:p w14:paraId="5DA923EC"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4" w:history="1">
        <w:r w:rsidRPr="00E83BDB">
          <w:rPr>
            <w:rStyle w:val="Hiperhivatkozs"/>
            <w:noProof/>
          </w:rPr>
          <w:t>4.1.4 A járókelők napirendje</w:t>
        </w:r>
        <w:r>
          <w:rPr>
            <w:noProof/>
            <w:webHidden/>
          </w:rPr>
          <w:tab/>
        </w:r>
        <w:r>
          <w:rPr>
            <w:noProof/>
            <w:webHidden/>
          </w:rPr>
          <w:fldChar w:fldCharType="begin"/>
        </w:r>
        <w:r>
          <w:rPr>
            <w:noProof/>
            <w:webHidden/>
          </w:rPr>
          <w:instrText xml:space="preserve"> PAGEREF _Toc121191424 \h </w:instrText>
        </w:r>
        <w:r>
          <w:rPr>
            <w:noProof/>
            <w:webHidden/>
          </w:rPr>
        </w:r>
        <w:r>
          <w:rPr>
            <w:noProof/>
            <w:webHidden/>
          </w:rPr>
          <w:fldChar w:fldCharType="separate"/>
        </w:r>
        <w:r>
          <w:rPr>
            <w:noProof/>
            <w:webHidden/>
          </w:rPr>
          <w:t>47</w:t>
        </w:r>
        <w:r>
          <w:rPr>
            <w:noProof/>
            <w:webHidden/>
          </w:rPr>
          <w:fldChar w:fldCharType="end"/>
        </w:r>
      </w:hyperlink>
    </w:p>
    <w:p w14:paraId="3CD406DA"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5" w:history="1">
        <w:r w:rsidRPr="00E83BDB">
          <w:rPr>
            <w:rStyle w:val="Hiperhivatkozs"/>
            <w:noProof/>
          </w:rPr>
          <w:t>4.1.5 Járókelők létrehozása</w:t>
        </w:r>
        <w:r>
          <w:rPr>
            <w:noProof/>
            <w:webHidden/>
          </w:rPr>
          <w:tab/>
        </w:r>
        <w:r>
          <w:rPr>
            <w:noProof/>
            <w:webHidden/>
          </w:rPr>
          <w:fldChar w:fldCharType="begin"/>
        </w:r>
        <w:r>
          <w:rPr>
            <w:noProof/>
            <w:webHidden/>
          </w:rPr>
          <w:instrText xml:space="preserve"> PAGEREF _Toc121191425 \h </w:instrText>
        </w:r>
        <w:r>
          <w:rPr>
            <w:noProof/>
            <w:webHidden/>
          </w:rPr>
        </w:r>
        <w:r>
          <w:rPr>
            <w:noProof/>
            <w:webHidden/>
          </w:rPr>
          <w:fldChar w:fldCharType="separate"/>
        </w:r>
        <w:r>
          <w:rPr>
            <w:noProof/>
            <w:webHidden/>
          </w:rPr>
          <w:t>48</w:t>
        </w:r>
        <w:r>
          <w:rPr>
            <w:noProof/>
            <w:webHidden/>
          </w:rPr>
          <w:fldChar w:fldCharType="end"/>
        </w:r>
      </w:hyperlink>
    </w:p>
    <w:p w14:paraId="2D17A52D" w14:textId="77777777" w:rsidR="001E52B9" w:rsidRDefault="001E52B9">
      <w:pPr>
        <w:pStyle w:val="TJ3"/>
        <w:tabs>
          <w:tab w:val="right" w:leader="dot" w:pos="8494"/>
        </w:tabs>
        <w:rPr>
          <w:rFonts w:asciiTheme="minorHAnsi" w:eastAsiaTheme="minorEastAsia" w:hAnsiTheme="minorHAnsi" w:cstheme="minorBidi"/>
          <w:noProof/>
          <w:sz w:val="22"/>
          <w:szCs w:val="22"/>
          <w:lang w:eastAsia="hu-HU"/>
        </w:rPr>
      </w:pPr>
      <w:hyperlink w:anchor="_Toc121191426" w:history="1">
        <w:r w:rsidRPr="00E83BDB">
          <w:rPr>
            <w:rStyle w:val="Hiperhivatkozs"/>
            <w:noProof/>
          </w:rPr>
          <w:t>4.1.6 A járókelők életciklusa és az emelet létrehozása</w:t>
        </w:r>
        <w:r>
          <w:rPr>
            <w:noProof/>
            <w:webHidden/>
          </w:rPr>
          <w:tab/>
        </w:r>
        <w:r>
          <w:rPr>
            <w:noProof/>
            <w:webHidden/>
          </w:rPr>
          <w:fldChar w:fldCharType="begin"/>
        </w:r>
        <w:r>
          <w:rPr>
            <w:noProof/>
            <w:webHidden/>
          </w:rPr>
          <w:instrText xml:space="preserve"> PAGEREF _Toc121191426 \h </w:instrText>
        </w:r>
        <w:r>
          <w:rPr>
            <w:noProof/>
            <w:webHidden/>
          </w:rPr>
        </w:r>
        <w:r>
          <w:rPr>
            <w:noProof/>
            <w:webHidden/>
          </w:rPr>
          <w:fldChar w:fldCharType="separate"/>
        </w:r>
        <w:r>
          <w:rPr>
            <w:noProof/>
            <w:webHidden/>
          </w:rPr>
          <w:t>48</w:t>
        </w:r>
        <w:r>
          <w:rPr>
            <w:noProof/>
            <w:webHidden/>
          </w:rPr>
          <w:fldChar w:fldCharType="end"/>
        </w:r>
      </w:hyperlink>
    </w:p>
    <w:p w14:paraId="7F2869DD"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27" w:history="1">
        <w:r w:rsidRPr="00E83BDB">
          <w:rPr>
            <w:rStyle w:val="Hiperhivatkozs"/>
            <w:noProof/>
          </w:rPr>
          <w:t>5</w:t>
        </w:r>
        <w:r>
          <w:rPr>
            <w:noProof/>
            <w:webHidden/>
          </w:rPr>
          <w:tab/>
        </w:r>
        <w:r>
          <w:rPr>
            <w:noProof/>
            <w:webHidden/>
          </w:rPr>
          <w:fldChar w:fldCharType="begin"/>
        </w:r>
        <w:r>
          <w:rPr>
            <w:noProof/>
            <w:webHidden/>
          </w:rPr>
          <w:instrText xml:space="preserve"> PAGEREF _Toc121191427 \h </w:instrText>
        </w:r>
        <w:r>
          <w:rPr>
            <w:noProof/>
            <w:webHidden/>
          </w:rPr>
        </w:r>
        <w:r>
          <w:rPr>
            <w:noProof/>
            <w:webHidden/>
          </w:rPr>
          <w:fldChar w:fldCharType="separate"/>
        </w:r>
        <w:r>
          <w:rPr>
            <w:noProof/>
            <w:webHidden/>
          </w:rPr>
          <w:t>49</w:t>
        </w:r>
        <w:r>
          <w:rPr>
            <w:noProof/>
            <w:webHidden/>
          </w:rPr>
          <w:fldChar w:fldCharType="end"/>
        </w:r>
      </w:hyperlink>
    </w:p>
    <w:p w14:paraId="4C723E2B" w14:textId="77777777" w:rsidR="001E52B9" w:rsidRDefault="001E52B9">
      <w:pPr>
        <w:pStyle w:val="TJ1"/>
        <w:rPr>
          <w:rFonts w:asciiTheme="minorHAnsi" w:eastAsiaTheme="minorEastAsia" w:hAnsiTheme="minorHAnsi" w:cstheme="minorBidi"/>
          <w:b w:val="0"/>
          <w:noProof/>
          <w:sz w:val="22"/>
          <w:szCs w:val="22"/>
          <w:lang w:eastAsia="hu-HU"/>
        </w:rPr>
      </w:pPr>
      <w:hyperlink w:anchor="_Toc121191428" w:history="1">
        <w:r w:rsidRPr="00E83BDB">
          <w:rPr>
            <w:rStyle w:val="Hiperhivatkozs"/>
            <w:noProof/>
          </w:rPr>
          <w:t>6 Irodalomjegyzék</w:t>
        </w:r>
        <w:r>
          <w:rPr>
            <w:noProof/>
            <w:webHidden/>
          </w:rPr>
          <w:tab/>
        </w:r>
        <w:r>
          <w:rPr>
            <w:noProof/>
            <w:webHidden/>
          </w:rPr>
          <w:fldChar w:fldCharType="begin"/>
        </w:r>
        <w:r>
          <w:rPr>
            <w:noProof/>
            <w:webHidden/>
          </w:rPr>
          <w:instrText xml:space="preserve"> PAGEREF _Toc121191428 \h </w:instrText>
        </w:r>
        <w:r>
          <w:rPr>
            <w:noProof/>
            <w:webHidden/>
          </w:rPr>
        </w:r>
        <w:r>
          <w:rPr>
            <w:noProof/>
            <w:webHidden/>
          </w:rPr>
          <w:fldChar w:fldCharType="separate"/>
        </w:r>
        <w:r>
          <w:rPr>
            <w:noProof/>
            <w:webHidden/>
          </w:rPr>
          <w:t>50</w:t>
        </w:r>
        <w:r>
          <w:rPr>
            <w:noProof/>
            <w:webHidden/>
          </w:rPr>
          <w:fldChar w:fldCharType="end"/>
        </w:r>
      </w:hyperlink>
    </w:p>
    <w:p w14:paraId="45012F29" w14:textId="67DCC1B6" w:rsidR="00730B3C" w:rsidRDefault="00730B3C">
      <w:r>
        <w:rPr>
          <w:b/>
          <w:bCs/>
        </w:rPr>
        <w:fldChar w:fldCharType="end"/>
      </w:r>
    </w:p>
    <w:p w14:paraId="597B17CD" w14:textId="77777777" w:rsidR="0063585C" w:rsidRPr="00B50CAA" w:rsidRDefault="0063585C" w:rsidP="001A35FD">
      <w:pPr>
        <w:pStyle w:val="Kpalrs"/>
      </w:pPr>
    </w:p>
    <w:p w14:paraId="624D007E" w14:textId="77777777" w:rsidR="00681E99" w:rsidRPr="00B50CAA" w:rsidRDefault="00681E99" w:rsidP="00854BDC">
      <w:pPr>
        <w:pStyle w:val="Nyilatkozatcm"/>
      </w:pPr>
      <w:r w:rsidRPr="00B50CAA">
        <w:lastRenderedPageBreak/>
        <w:t>Hallgatói nyilatkozat</w:t>
      </w:r>
    </w:p>
    <w:p w14:paraId="3F18C6A1" w14:textId="6FC572F2" w:rsidR="00681E99" w:rsidRDefault="00681E99" w:rsidP="005E01E0">
      <w:pPr>
        <w:pStyle w:val="Nyilatkozatszveg"/>
      </w:pPr>
      <w:r w:rsidRPr="00B50CAA">
        <w:t xml:space="preserve">Alulírott </w:t>
      </w:r>
      <w:r w:rsidR="00B77306">
        <w:rPr>
          <w:b/>
          <w:bCs/>
        </w:rPr>
        <w:t>Kovács Boldizsár</w:t>
      </w:r>
      <w:r w:rsidRPr="00B50CAA">
        <w:t xml:space="preserve">, </w:t>
      </w:r>
      <w:proofErr w:type="gramStart"/>
      <w:r w:rsidRPr="00B50CAA">
        <w:t>szigorló hallgató</w:t>
      </w:r>
      <w:proofErr w:type="gramEnd"/>
      <w:r w:rsidRPr="00B50CAA">
        <w:t xml:space="preserve"> kijelentem, hogy ezt a </w:t>
      </w:r>
      <w:r>
        <w:t>szakdolgozatot</w:t>
      </w:r>
      <w:r w:rsidR="00B77306">
        <w:t xml:space="preserve"> </w:t>
      </w:r>
      <w:r w:rsidRPr="00B50CAA">
        <w:t>meg nem engedett segítség nélkül, saját magam készítettem, csak a megadott forrásokat (szakirodalom, eszközök stb.) használtam fel. Minden olyan részt, melyet szó szerint, vagy azonos értelemben</w:t>
      </w:r>
      <w:r>
        <w:t>,</w:t>
      </w:r>
      <w:r w:rsidRPr="00B50CAA">
        <w:t xml:space="preserve"> de átfogalmazva más forrásból átvettem, egyértelműen, a forrás megadásával megjelöltem.</w:t>
      </w:r>
    </w:p>
    <w:p w14:paraId="3488D4B2" w14:textId="77777777" w:rsidR="00681E99" w:rsidRPr="00EE1A1F" w:rsidRDefault="00681E99" w:rsidP="005E01E0">
      <w:pPr>
        <w:pStyle w:val="Nyilatkozatszveg"/>
      </w:pPr>
      <w:r w:rsidRPr="00EE1A1F">
        <w:t>Hozzájárulok, hogy a jel</w:t>
      </w:r>
      <w:r w:rsidR="00630A92">
        <w:t>en munkám alapadatait (szerző</w:t>
      </w:r>
      <w:r w:rsidRPr="00EE1A1F">
        <w:t xml:space="preserve">, cím, angol és magyar nyelvű tartalmi kivonat, készítés éve, </w:t>
      </w:r>
      <w:proofErr w:type="gramStart"/>
      <w:r w:rsidRPr="00EE1A1F">
        <w:t>konzulens(</w:t>
      </w:r>
      <w:proofErr w:type="spellStart"/>
      <w:proofErr w:type="gramEnd"/>
      <w:r w:rsidRPr="00EE1A1F">
        <w:t>ek</w:t>
      </w:r>
      <w:proofErr w:type="spellEnd"/>
      <w:r w:rsidRPr="00EE1A1F">
        <w:t xml:space="preserve">) neve) a BME VIK nyilvánosan hozzáférhető elektronikus formában, a munka teljes szövegét pedig az egyetem belső hálózatán keresztül (vagy </w:t>
      </w:r>
      <w:r w:rsidR="00730B3C">
        <w:t>hitelesített</w:t>
      </w:r>
      <w:r w:rsidRPr="00EE1A1F">
        <w:t xml:space="preserve"> felhasználók számára) közzétegye. Kijelentem, hogy a benyújtott munka és annak elektronikus verziója megegyezik.</w:t>
      </w:r>
      <w:r>
        <w:t xml:space="preserve"> Dékáni engedéllyel titkosított diplomatervek esetén a dolgozat szövege csak 3 év </w:t>
      </w:r>
      <w:r w:rsidR="002D7DA9">
        <w:t>eltelte után</w:t>
      </w:r>
      <w:r>
        <w:t xml:space="preserve"> válik hozzáférhetővé.</w:t>
      </w:r>
    </w:p>
    <w:p w14:paraId="00549213" w14:textId="5DDE4DA5" w:rsidR="00681E99" w:rsidRPr="00B50CAA" w:rsidRDefault="00681E99" w:rsidP="00681E99">
      <w:pPr>
        <w:pStyle w:val="Nyilatkozatkeltezs"/>
      </w:pPr>
      <w:r w:rsidRPr="00B50CAA">
        <w:t xml:space="preserve">Kelt: Budapest, </w:t>
      </w:r>
      <w:r w:rsidR="00B77306">
        <w:t>2022.12.09.</w:t>
      </w:r>
    </w:p>
    <w:p w14:paraId="47749B79" w14:textId="77777777" w:rsidR="00681E99" w:rsidRDefault="005E01E0" w:rsidP="00854BDC">
      <w:pPr>
        <w:pStyle w:val="Nyilatkozatalrs"/>
      </w:pPr>
      <w:r>
        <w:tab/>
      </w:r>
      <w:r w:rsidR="00854BDC">
        <w:t>...</w:t>
      </w:r>
      <w:r>
        <w:t>…………………………………………….</w:t>
      </w:r>
    </w:p>
    <w:p w14:paraId="5F7D501E" w14:textId="54F798EF" w:rsidR="005E01E0" w:rsidRDefault="00630A92" w:rsidP="00630A92">
      <w:pPr>
        <w:pStyle w:val="Nyilatkozatalrs"/>
        <w:ind w:firstLine="634"/>
      </w:pPr>
      <w:r>
        <w:t xml:space="preserve">                         </w:t>
      </w:r>
      <w:r w:rsidR="00B77306">
        <w:t>Kovács Boldizsár</w:t>
      </w: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681E99">
          <w:footerReference w:type="default" r:id="rId10"/>
          <w:type w:val="continuous"/>
          <w:pgSz w:w="11907" w:h="16840" w:code="9"/>
          <w:pgMar w:top="1418" w:right="1418" w:bottom="1418" w:left="1418" w:header="708" w:footer="708" w:gutter="567"/>
          <w:cols w:space="708"/>
          <w:titlePg/>
          <w:docGrid w:linePitch="360"/>
        </w:sectPr>
      </w:pPr>
    </w:p>
    <w:p w14:paraId="6B2CBAFC" w14:textId="77777777" w:rsidR="0063585C" w:rsidRDefault="0063585C" w:rsidP="00816BCB">
      <w:pPr>
        <w:pStyle w:val="Fejezetcimszmozsnlkl"/>
      </w:pPr>
      <w:bookmarkStart w:id="0" w:name="_Toc121191378"/>
      <w:r w:rsidRPr="00B50CAA">
        <w:lastRenderedPageBreak/>
        <w:t>Összefoglaló</w:t>
      </w:r>
      <w:bookmarkEnd w:id="0"/>
    </w:p>
    <w:p w14:paraId="274A4EEA" w14:textId="0990CD9C" w:rsidR="005334AD" w:rsidRPr="00D23BFC" w:rsidRDefault="00C76D19" w:rsidP="00630A92">
      <w:proofErr w:type="gramStart"/>
      <w:r>
        <w:t>hiányzik</w:t>
      </w:r>
      <w:proofErr w:type="gramEnd"/>
    </w:p>
    <w:p w14:paraId="68C22B44" w14:textId="77777777" w:rsidR="0063585C" w:rsidRDefault="0063585C" w:rsidP="00816BCB">
      <w:pPr>
        <w:pStyle w:val="Fejezetcimszmozsnlkl"/>
      </w:pPr>
      <w:bookmarkStart w:id="1" w:name="_Toc121191379"/>
      <w:proofErr w:type="spellStart"/>
      <w:r w:rsidRPr="00B50CAA">
        <w:lastRenderedPageBreak/>
        <w:t>Abstract</w:t>
      </w:r>
      <w:bookmarkEnd w:id="1"/>
      <w:proofErr w:type="spellEnd"/>
    </w:p>
    <w:p w14:paraId="7C02BBBF" w14:textId="2DE80B39" w:rsidR="005334AD" w:rsidRDefault="00C76D19" w:rsidP="005334AD">
      <w:r>
        <w:t>missing</w:t>
      </w:r>
      <w:bookmarkStart w:id="2" w:name="_GoBack"/>
      <w:bookmarkEnd w:id="2"/>
    </w:p>
    <w:p w14:paraId="0FE98BBF" w14:textId="77777777" w:rsidR="001A57BC" w:rsidRDefault="003F5425" w:rsidP="006A1B7F">
      <w:pPr>
        <w:pStyle w:val="Cmsor1"/>
      </w:pPr>
      <w:bookmarkStart w:id="3" w:name="_Toc332797397"/>
      <w:bookmarkStart w:id="4" w:name="_Toc121191380"/>
      <w:r>
        <w:lastRenderedPageBreak/>
        <w:t>Bevezetés</w:t>
      </w:r>
      <w:bookmarkEnd w:id="3"/>
      <w:bookmarkEnd w:id="4"/>
    </w:p>
    <w:p w14:paraId="72B7DAAD" w14:textId="059B71AE" w:rsidR="003A6E14" w:rsidRDefault="00D47B60" w:rsidP="003A6E14">
      <w:r>
        <w:t>Az élet alapvető és szerves</w:t>
      </w:r>
      <w:r w:rsidR="003A6E14">
        <w:t xml:space="preserve"> részét kép</w:t>
      </w:r>
      <w:r>
        <w:t>zi az, hogy tudunk tájékozódni</w:t>
      </w:r>
      <w:r w:rsidR="003A6E14">
        <w:t xml:space="preserve"> és közlekedni. Tudatában kell lenni az emberek tulajdonságaival és viselkedésükkel, továbbá a normákkal ahhoz, hogy a többi emberrel együtt lehessen élni. Alkalmazkodni kell hozzájuk, és nyíltan sosem kimondva, együtt kell dolgozni velük. Ezek nél</w:t>
      </w:r>
      <w:r>
        <w:t>kül</w:t>
      </w:r>
      <w:r w:rsidR="003A6E14">
        <w:t xml:space="preserve"> az együtt élés lehetetlen lenne. </w:t>
      </w:r>
      <w:r w:rsidR="00E0668B">
        <w:t>Egy mindenki által ismert</w:t>
      </w:r>
      <w:r w:rsidR="003A6E14">
        <w:t xml:space="preserve"> példa erre a közlekedés.</w:t>
      </w:r>
    </w:p>
    <w:p w14:paraId="77090E0E" w14:textId="321418DF" w:rsidR="003A6E14" w:rsidRDefault="003A6E14" w:rsidP="003A6E14">
      <w:r>
        <w:t>Fontos, hogy</w:t>
      </w:r>
      <w:r w:rsidR="00D47B60">
        <w:t xml:space="preserve"> az emberek</w:t>
      </w:r>
      <w:r>
        <w:t xml:space="preserve"> </w:t>
      </w:r>
      <w:r w:rsidR="00D47B60">
        <w:t>legyenek egymásra tekintettel</w:t>
      </w:r>
      <w:r>
        <w:t>, ezekben segítenek a normák. Fontos ugyan úgy, hogy a helyzetfelismerő képességük is helye</w:t>
      </w:r>
      <w:r w:rsidR="00E0668B">
        <w:t xml:space="preserve">s legyen, ehhez figyelniük </w:t>
      </w:r>
      <w:proofErr w:type="gramStart"/>
      <w:r w:rsidR="00E0668B">
        <w:t>kell</w:t>
      </w:r>
      <w:proofErr w:type="gramEnd"/>
      <w:r>
        <w:t xml:space="preserve"> és alapvető ismeretekre van szükségük. Ahhoz, hogy a helyzetfeli</w:t>
      </w:r>
      <w:r w:rsidR="007441A0">
        <w:t>sm</w:t>
      </w:r>
      <w:r>
        <w:t>e</w:t>
      </w:r>
      <w:r w:rsidR="00D47B60">
        <w:t>rése helyes legyen az embernek, tudnia</w:t>
      </w:r>
      <w:r>
        <w:t xml:space="preserve"> kell olyan alapvet</w:t>
      </w:r>
      <w:r w:rsidR="00D47B60">
        <w:t>ő dolgokat, mint hogy hol van</w:t>
      </w:r>
      <w:r>
        <w:t>,</w:t>
      </w:r>
      <w:r w:rsidR="00D47B60">
        <w:t xml:space="preserve"> merre tart és</w:t>
      </w:r>
      <w:r>
        <w:t xml:space="preserve"> </w:t>
      </w:r>
      <w:r w:rsidR="00D47B60">
        <w:t>kik vannak körülötte. Merre fele tud tovább</w:t>
      </w:r>
      <w:r>
        <w:t xml:space="preserve"> haladni, korlátok, falak, lépcsők és sok más terepobjektum </w:t>
      </w:r>
      <w:r w:rsidR="00D47B60">
        <w:t>milyen lehetőségekre korlátozza a továbbhaladását</w:t>
      </w:r>
      <w:r>
        <w:t xml:space="preserve">. </w:t>
      </w:r>
    </w:p>
    <w:p w14:paraId="35E5DC2B" w14:textId="2F397E54" w:rsidR="003A6E14" w:rsidRDefault="00E0668B" w:rsidP="003A6E14">
      <w:r>
        <w:t>Megfelelően</w:t>
      </w:r>
      <w:r w:rsidR="00D47B60">
        <w:t xml:space="preserve"> kell megválasztania a sebességét, hogy a céljához eljusson. Sétálnia is elég, mert nem siet, állnia kell</w:t>
      </w:r>
      <w:r w:rsidR="003A6E14">
        <w:t>, m</w:t>
      </w:r>
      <w:r>
        <w:t>ert piros a lámpa</w:t>
      </w:r>
      <w:r w:rsidR="003A6E14">
        <w:t xml:space="preserve"> vagy </w:t>
      </w:r>
      <w:proofErr w:type="gramStart"/>
      <w:r w:rsidR="003A6E14">
        <w:t>liftben</w:t>
      </w:r>
      <w:proofErr w:type="gramEnd"/>
      <w:r w:rsidR="00D47B60">
        <w:t xml:space="preserve"> vagy villamoson van, e</w:t>
      </w:r>
      <w:r>
        <w:t>setleg futnia kell, hogy elérje</w:t>
      </w:r>
      <w:r w:rsidR="00D47B60">
        <w:t xml:space="preserve"> a buszt. Ezen esetekben mind ismernie kell a környezetét, és saját maga</w:t>
      </w:r>
      <w:r>
        <w:t xml:space="preserve"> tulajdonságait</w:t>
      </w:r>
      <w:r w:rsidR="003A6E14">
        <w:t xml:space="preserve"> és korlátait. Nem tudunk tetszőlegesen gyorsan haladni, mert képtelenek vagyunk egy adott sebességnél gyorsabban futni. Nem tudunk minden kanyart belátni, minden sarkon túl ismerni a környezetet, mert fal vagy más eltakarja. Nem tudunk mindig beszállni a liftbe, mert nincs hely már számunkra, vagy tovább sem tudunk haladni, mert elfáradtunk.</w:t>
      </w:r>
    </w:p>
    <w:p w14:paraId="72FE0355" w14:textId="164C5D02" w:rsidR="003A6E14" w:rsidRDefault="003A6E14" w:rsidP="003A6E14">
      <w:r>
        <w:t xml:space="preserve">Végtelenül összetett feladat az, hogy egy ember eljusson </w:t>
      </w:r>
      <w:proofErr w:type="gramStart"/>
      <w:r>
        <w:t>A</w:t>
      </w:r>
      <w:proofErr w:type="gramEnd"/>
      <w:r>
        <w:t xml:space="preserve"> pontból B pontba, miközben ezt a hétköznapokban maguk az emberek nem is érzékelik különösebben komplex problémának. pedig számos tény és ok alakítja mozgásukat és viselkedésüket.</w:t>
      </w:r>
    </w:p>
    <w:p w14:paraId="4FEBEBBE" w14:textId="554D30BC" w:rsidR="003A6E14" w:rsidRDefault="003A6E14" w:rsidP="003A6E14">
      <w:r>
        <w:t xml:space="preserve">Informatikában </w:t>
      </w:r>
      <w:r w:rsidR="00E0668B">
        <w:t>ezek a</w:t>
      </w:r>
      <w:r>
        <w:t xml:space="preserve"> problémák </w:t>
      </w:r>
      <w:r w:rsidR="00F26F0F">
        <w:t>komplex fela</w:t>
      </w:r>
      <w:r w:rsidR="00E0668B">
        <w:t>datokká válnak</w:t>
      </w:r>
      <w:r>
        <w:t xml:space="preserve">. Számos tényt és </w:t>
      </w:r>
      <w:r w:rsidR="00E0668B">
        <w:t>körülményt</w:t>
      </w:r>
      <w:r>
        <w:t xml:space="preserve"> figyelembe kell venni ahhoz, hogy a valósághoz hasonlót sikerüljön lemodellezni az emberek mozgásával kapcsolatban. </w:t>
      </w:r>
      <w:r w:rsidR="00482158">
        <w:t>Nagyon sok</w:t>
      </w:r>
      <w:r w:rsidR="00E0668B">
        <w:t xml:space="preserve"> kutatás és adat szükséges ahhoz, hogy az emberek mozgása végül természetesnek hasson és a való</w:t>
      </w:r>
      <w:r w:rsidR="00A5354A">
        <w:t xml:space="preserve">ságot minél jobban megközelítse, </w:t>
      </w:r>
      <w:r w:rsidR="00E0668B">
        <w:t>és hogy akár csak kezdetleges megoldást, modellt készítsünk, ami leírja az emberek – a közlekedésben a járókelők – mozgását.</w:t>
      </w:r>
    </w:p>
    <w:p w14:paraId="30381D09" w14:textId="1EB6F4C6" w:rsidR="009B2EED" w:rsidRDefault="00482158" w:rsidP="009B2EED">
      <w:pPr>
        <w:pStyle w:val="Cmsor2"/>
      </w:pPr>
      <w:bookmarkStart w:id="5" w:name="_Toc121191381"/>
      <w:r>
        <w:lastRenderedPageBreak/>
        <w:t>Emberek mozgásának segítése</w:t>
      </w:r>
      <w:bookmarkEnd w:id="5"/>
    </w:p>
    <w:p w14:paraId="139F612A" w14:textId="05F72ED6" w:rsidR="003A6E14" w:rsidRDefault="00D47B60" w:rsidP="003A6E14">
      <w:r>
        <w:t>Amikor</w:t>
      </w:r>
      <w:r w:rsidR="003A6E14">
        <w:t xml:space="preserve"> az emberek számára egy pillantás is elegendő, hogy felmérjék a </w:t>
      </w:r>
      <w:r>
        <w:t>közlekedési</w:t>
      </w:r>
      <w:r w:rsidR="003A6E14">
        <w:t xml:space="preserve"> szituációt, miért szükséges bevonni az informatikát, amelyben </w:t>
      </w:r>
      <w:r w:rsidR="00A5354A">
        <w:t>ennek a problémának</w:t>
      </w:r>
      <w:r w:rsidR="003A6E14">
        <w:t xml:space="preserve"> </w:t>
      </w:r>
      <w:r w:rsidR="00A5354A">
        <w:t xml:space="preserve">a </w:t>
      </w:r>
      <w:r w:rsidR="003A6E14">
        <w:t xml:space="preserve">megoldása nehezebb. </w:t>
      </w:r>
      <w:r>
        <w:t>Ennek oka, hogy</w:t>
      </w:r>
      <w:r w:rsidR="003A6E14">
        <w:t xml:space="preserve"> gyakran nincs lehetősége az emberekne</w:t>
      </w:r>
      <w:r>
        <w:t>k</w:t>
      </w:r>
      <w:r w:rsidR="003A6E14">
        <w:t xml:space="preserve"> egy pillantást vetni a környezetre, esetenként nincs még meg a környezet sem, vagy automatizálásra van szükség</w:t>
      </w:r>
      <w:r>
        <w:t xml:space="preserve"> valaminek az ellenőrzéséhez</w:t>
      </w:r>
      <w:r w:rsidR="003A6E14">
        <w:t>. Azért fontos foglalkozni azzal, hogy helyesen lehessen szimulá</w:t>
      </w:r>
      <w:r>
        <w:t>l</w:t>
      </w:r>
      <w:r w:rsidR="003A6E14">
        <w:t xml:space="preserve">ni a járókelők mozgását, </w:t>
      </w:r>
      <w:r w:rsidR="00A5354A">
        <w:t>hogy a szimuláció</w:t>
      </w:r>
      <w:r>
        <w:t xml:space="preserve"> futtatása során kiderüljön az, hogy</w:t>
      </w:r>
      <w:r w:rsidR="00FC2718">
        <w:t xml:space="preserve"> </w:t>
      </w:r>
      <w:r w:rsidR="00A5354A">
        <w:t>ha a tervben</w:t>
      </w:r>
      <w:r>
        <w:t xml:space="preserve"> valami nem a </w:t>
      </w:r>
      <w:r w:rsidR="00A5354A">
        <w:t>legmegfelelőbb az emberek mozgását tekintve</w:t>
      </w:r>
      <w:r w:rsidR="00FC2718">
        <w:t>, akkor javítva azokat</w:t>
      </w:r>
      <w:r w:rsidR="00A5354A">
        <w:t>,</w:t>
      </w:r>
      <w:r w:rsidR="003A6E14">
        <w:t xml:space="preserve"> az emberek élete kellemesebb, és komfortosabb </w:t>
      </w:r>
      <w:r w:rsidR="00FC2718">
        <w:t>lehet</w:t>
      </w:r>
      <w:r w:rsidR="003A6E14">
        <w:t>.</w:t>
      </w:r>
    </w:p>
    <w:p w14:paraId="2718E8F4" w14:textId="771A669B" w:rsidR="003A6E14" w:rsidRDefault="00A5354A" w:rsidP="003A6E14">
      <w:r>
        <w:t>Nagyon sok</w:t>
      </w:r>
      <w:r w:rsidR="003A6E14">
        <w:t xml:space="preserve"> tervezés előz</w:t>
      </w:r>
      <w:r>
        <w:t>i</w:t>
      </w:r>
      <w:r w:rsidR="003A6E14">
        <w:t xml:space="preserve"> meg egy épület megépítését, egy villamos összeszerelését, vagy egy kereszteződés átalakítását. Azért szükséges a tervezéshez sok idő, hogy a lehető</w:t>
      </w:r>
      <w:r>
        <w:t xml:space="preserve"> legjobb lehessen a végeredmény és minél kevesebb probléma</w:t>
      </w:r>
      <w:r w:rsidR="003A6E14">
        <w:t xml:space="preserve"> legyen</w:t>
      </w:r>
      <w:r w:rsidR="00FC2718">
        <w:t xml:space="preserve"> a kész állapotban</w:t>
      </w:r>
      <w:r w:rsidR="003A6E14">
        <w:t xml:space="preserve">. Egy épület esetében nem csak az a fontos, hogy minél magasabb vagy épp impozánsabb legyen, hanem többek között az is, hogy a legapróbbnak tűnő dolgok rendben legyenek. Például ne nyíljanak egymásba az ajtók, a lépcsőfokok mélységének és magasságának aránya megfelelő legyen, ne legyenek a szobák és a folyosók túl szűkek, </w:t>
      </w:r>
      <w:r>
        <w:t>vagy épp túl elnagyoltak. A</w:t>
      </w:r>
      <w:r w:rsidR="003A6E14">
        <w:t xml:space="preserve"> tervezés végére minden </w:t>
      </w:r>
      <w:r>
        <w:t xml:space="preserve">legyen </w:t>
      </w:r>
      <w:r w:rsidR="003A6E14">
        <w:t>a rendeltetésének megfelelő méretű</w:t>
      </w:r>
      <w:r w:rsidR="00FC2718">
        <w:t xml:space="preserve">, </w:t>
      </w:r>
      <w:proofErr w:type="spellStart"/>
      <w:r>
        <w:t>ergonómikus</w:t>
      </w:r>
      <w:proofErr w:type="spellEnd"/>
      <w:r>
        <w:t xml:space="preserve"> elrendezésű, az emberi szemnek</w:t>
      </w:r>
      <w:r w:rsidR="003A6E14">
        <w:t xml:space="preserve"> </w:t>
      </w:r>
      <w:r w:rsidR="00FC2718">
        <w:t>természetesnek ható és komfortos</w:t>
      </w:r>
      <w:r w:rsidR="003A6E14">
        <w:t>.</w:t>
      </w:r>
    </w:p>
    <w:p w14:paraId="2812A430" w14:textId="6BD90F18" w:rsidR="003A6E14" w:rsidRDefault="00A5354A" w:rsidP="006E32AC">
      <w:r>
        <w:t>Amennyiben</w:t>
      </w:r>
      <w:r w:rsidR="003A6E14">
        <w:t xml:space="preserve"> a szimuláció a járókelők mozgás</w:t>
      </w:r>
      <w:r>
        <w:t xml:space="preserve">áról helyes, </w:t>
      </w:r>
      <w:r w:rsidR="003A6E14">
        <w:t>a terveket ellenőrizni lehet, hogy té</w:t>
      </w:r>
      <w:r w:rsidR="00FC2718">
        <w:t>nyleg elfér-e ott annyi ember, h</w:t>
      </w:r>
      <w:r w:rsidR="003A6E14">
        <w:t>ogy tényleg elegendő-e harminc másodperc</w:t>
      </w:r>
      <w:r w:rsidR="00FC2718">
        <w:t xml:space="preserve">nyi zöld </w:t>
      </w:r>
      <w:r>
        <w:t>idő</w:t>
      </w:r>
      <w:r w:rsidR="003A6E14">
        <w:t xml:space="preserve"> egy kereszteződésnél, hogy a forgalomszámlálást követően megbecsült maximális száz ember átérjen a zebrán. Vagy, hogy egy lakást az ember</w:t>
      </w:r>
      <w:r>
        <w:t xml:space="preserve"> várhatóan kellőképpen ki fog-</w:t>
      </w:r>
      <w:r w:rsidR="003A6E14">
        <w:t>e használni, a bejárhatósága lehetséges-e, és ezek mind</w:t>
      </w:r>
      <w:r>
        <w:t xml:space="preserve"> a</w:t>
      </w:r>
      <w:r w:rsidR="003A6E14">
        <w:t xml:space="preserve"> másokkal való együtt élés esetén is igazak maradnak-e. Vagy, hogy egy épületet tűzriadó esetén el tudja-e hagyni adott időn belül az épületben tartózkodók mindegyike maximális kapacitás esetén is.</w:t>
      </w:r>
    </w:p>
    <w:p w14:paraId="5FA5C81C" w14:textId="2C22EE54" w:rsidR="00482158" w:rsidRDefault="00482158" w:rsidP="00482158">
      <w:pPr>
        <w:pStyle w:val="Cmsor2"/>
      </w:pPr>
      <w:bookmarkStart w:id="6" w:name="_Toc121191382"/>
      <w:r>
        <w:t>Tűzvédelmi szempontok</w:t>
      </w:r>
      <w:bookmarkEnd w:id="6"/>
    </w:p>
    <w:p w14:paraId="58B90CC1" w14:textId="1737B80E" w:rsidR="00FC2718" w:rsidRDefault="006E32AC" w:rsidP="003A6E14">
      <w:r>
        <w:t>A probléma megoldásának fontosságát mutatja, hogy az</w:t>
      </w:r>
      <w:r w:rsidR="00FC2718">
        <w:t xml:space="preserve"> épületek terveit jóvá kell hagyni azon szempontból Magyarországon, hogy </w:t>
      </w:r>
      <w:r>
        <w:t xml:space="preserve">a </w:t>
      </w:r>
      <w:r w:rsidR="00FC2718">
        <w:t>tűzvédelmi szempontok</w:t>
      </w:r>
      <w:r>
        <w:t>nak</w:t>
      </w:r>
      <w:r w:rsidR="00FC2718">
        <w:t xml:space="preserve"> meg</w:t>
      </w:r>
      <w:r>
        <w:t>felel-e</w:t>
      </w:r>
      <w:r w:rsidR="00FC2718">
        <w:t>. Sok dologban kell megfelelniük a terveknek, amely</w:t>
      </w:r>
      <w:r w:rsidR="00A5354A">
        <w:t>ek</w:t>
      </w:r>
      <w:r w:rsidR="00FC2718">
        <w:t xml:space="preserve"> közül az egyik, hogy </w:t>
      </w:r>
      <w:r w:rsidR="00FC2718">
        <w:lastRenderedPageBreak/>
        <w:t xml:space="preserve">tűz esetén várhatóan mindenkinek sikerüljön elhagynia biztonságban az épületet. Ezt kisebb épületeknél, </w:t>
      </w:r>
      <w:r>
        <w:t xml:space="preserve">nagyjából </w:t>
      </w:r>
      <w:r w:rsidR="00FC2718">
        <w:t xml:space="preserve">500 főig </w:t>
      </w:r>
      <w:r w:rsidR="000655AB">
        <w:t xml:space="preserve">tűzriadó próbával is meg lehet vizsgálni, </w:t>
      </w:r>
      <w:r w:rsidR="00F26F0F">
        <w:t>ekkora</w:t>
      </w:r>
      <w:r w:rsidR="000655AB">
        <w:t xml:space="preserve"> létszám fölött jellemző, hogy szükséges a terveknél is ezt már leszimulálni. Erre a </w:t>
      </w:r>
      <w:proofErr w:type="spellStart"/>
      <w:r w:rsidR="000655AB" w:rsidRPr="000655AB">
        <w:t>Thunderhead</w:t>
      </w:r>
      <w:proofErr w:type="spellEnd"/>
      <w:r w:rsidR="000655AB" w:rsidRPr="000655AB">
        <w:t xml:space="preserve"> </w:t>
      </w:r>
      <w:proofErr w:type="spellStart"/>
      <w:r w:rsidR="000655AB" w:rsidRPr="000655AB">
        <w:t>Engineering</w:t>
      </w:r>
      <w:proofErr w:type="spellEnd"/>
      <w:r w:rsidR="000655AB" w:rsidRPr="000655AB">
        <w:t xml:space="preserve"> </w:t>
      </w:r>
      <w:proofErr w:type="spellStart"/>
      <w:r w:rsidR="000655AB" w:rsidRPr="000655AB">
        <w:t>Pathfinder</w:t>
      </w:r>
      <w:proofErr w:type="spellEnd"/>
      <w:sdt>
        <w:sdtPr>
          <w:id w:val="722488000"/>
          <w:citation/>
        </w:sdtPr>
        <w:sdtContent>
          <w:r w:rsidR="007441A0">
            <w:fldChar w:fldCharType="begin"/>
          </w:r>
          <w:r w:rsidR="007441A0">
            <w:instrText xml:space="preserve"> CITATION 22Th \l 1038 </w:instrText>
          </w:r>
          <w:r w:rsidR="007441A0">
            <w:fldChar w:fldCharType="separate"/>
          </w:r>
          <w:r w:rsidR="00EF5016">
            <w:rPr>
              <w:noProof/>
            </w:rPr>
            <w:t xml:space="preserve"> [1]</w:t>
          </w:r>
          <w:r w:rsidR="007441A0">
            <w:fldChar w:fldCharType="end"/>
          </w:r>
        </w:sdtContent>
      </w:sdt>
      <w:r w:rsidR="000655AB">
        <w:t xml:space="preserve"> programja használt az iparban Magyarországon, mert </w:t>
      </w:r>
      <w:r w:rsidR="00A5354A">
        <w:t>ennek a</w:t>
      </w:r>
      <w:r w:rsidR="000655AB">
        <w:t xml:space="preserve"> programnak a terveket megadva, és az emberek paramétereit </w:t>
      </w:r>
      <w:r>
        <w:t xml:space="preserve">meg </w:t>
      </w:r>
      <w:r w:rsidR="000655AB">
        <w:t xml:space="preserve">nem változtatva elfogadott a szimulációban elért eredménye a tűzriadónak. </w:t>
      </w:r>
      <w:r>
        <w:t>Egész stadionok tesztelésére is alkalmas.</w:t>
      </w:r>
    </w:p>
    <w:p w14:paraId="60D76616" w14:textId="77777777" w:rsidR="006E32AC" w:rsidRDefault="000655AB" w:rsidP="00D054C3">
      <w:pPr>
        <w:keepNext/>
        <w:jc w:val="left"/>
      </w:pPr>
      <w:r w:rsidRPr="000655AB">
        <w:rPr>
          <w:noProof/>
          <w:lang w:eastAsia="hu-HU"/>
        </w:rPr>
        <w:drawing>
          <wp:inline distT="0" distB="0" distL="0" distR="0" wp14:anchorId="3765B359" wp14:editId="4C4ABD21">
            <wp:extent cx="5400040" cy="3037594"/>
            <wp:effectExtent l="0" t="0" r="0" b="0"/>
            <wp:docPr id="1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5400040" cy="3037594"/>
                    </a:xfrm>
                    <a:prstGeom prst="rect">
                      <a:avLst/>
                    </a:prstGeom>
                  </pic:spPr>
                </pic:pic>
              </a:graphicData>
            </a:graphic>
          </wp:inline>
        </w:drawing>
      </w:r>
    </w:p>
    <w:p w14:paraId="6E766892" w14:textId="61C49AF3" w:rsidR="006E32AC" w:rsidRDefault="001A35FD" w:rsidP="001A35FD">
      <w:pPr>
        <w:pStyle w:val="Kpalrs"/>
      </w:pPr>
      <w:fldSimple w:instr=" SEQ ábra \* ARABIC ">
        <w:r w:rsidR="00BF0643">
          <w:rPr>
            <w:noProof/>
          </w:rPr>
          <w:t>1</w:t>
        </w:r>
      </w:fldSimple>
      <w:r w:rsidR="006E32AC">
        <w:t>. ábra</w:t>
      </w:r>
      <w:r w:rsidR="00D054C3">
        <w:t xml:space="preserve"> Egy stadion tűzriadó próbájának szimulálása</w:t>
      </w:r>
      <w:r w:rsidR="00D054C3">
        <w:rPr>
          <w:rStyle w:val="Lbjegyzet-hivatkozs"/>
        </w:rPr>
        <w:footnoteReference w:id="1"/>
      </w:r>
    </w:p>
    <w:p w14:paraId="739FCDB4" w14:textId="5F541F36" w:rsidR="003A6E14" w:rsidRDefault="003A6E14" w:rsidP="003A6E14">
      <w:r>
        <w:t>Kell számolni azzal</w:t>
      </w:r>
      <w:r w:rsidR="006E32AC">
        <w:t xml:space="preserve"> is</w:t>
      </w:r>
      <w:r>
        <w:t>, hogy a tervezett objektum kiknek készül, például betegeknek, idősebbeknek</w:t>
      </w:r>
      <w:r w:rsidR="00FC2718">
        <w:t>, óvodásoknak</w:t>
      </w:r>
      <w:r>
        <w:t xml:space="preserve"> vagy szélesebb embereknek. A lépcsők az idősebbek számára fontos kérdés, míg a szélesebb emberek számára </w:t>
      </w:r>
      <w:r w:rsidR="00F26F0F">
        <w:t>pedig</w:t>
      </w:r>
      <w:r>
        <w:t xml:space="preserve"> a tömegközlekedésen a székek szélessége fontos</w:t>
      </w:r>
      <w:r w:rsidR="00FC2718">
        <w:t xml:space="preserve"> például</w:t>
      </w:r>
      <w:r>
        <w:t>. Kórházak és egyéb közintézmények esetén az akadálymentes közlekedést kötelező megoldani.</w:t>
      </w:r>
    </w:p>
    <w:p w14:paraId="2C3A9EBD" w14:textId="2466478C" w:rsidR="006E32AC" w:rsidRDefault="00F26F0F" w:rsidP="006E32AC">
      <w:r>
        <w:t xml:space="preserve">Ezekkel mind </w:t>
      </w:r>
      <w:proofErr w:type="gramStart"/>
      <w:r>
        <w:t>lehet</w:t>
      </w:r>
      <w:proofErr w:type="gramEnd"/>
      <w:r w:rsidR="006E32AC">
        <w:t xml:space="preserve"> és egyes esetekben kell is a tervezés során foglalkozni.</w:t>
      </w:r>
    </w:p>
    <w:p w14:paraId="24B32FDC" w14:textId="2F843672" w:rsidR="003A6E14" w:rsidRDefault="003A6E14" w:rsidP="003A6E14">
      <w:r>
        <w:t>Egy olyan programon dolgoztam, ami a járókelők moz</w:t>
      </w:r>
      <w:r w:rsidR="00F26F0F">
        <w:t>gásának szimulációjára alkalmas főképp, de nem szükségképpen</w:t>
      </w:r>
      <w:r>
        <w:t xml:space="preserve"> csak zárt te</w:t>
      </w:r>
      <w:r w:rsidR="007E5587">
        <w:t>rekben. Arra használható</w:t>
      </w:r>
      <w:r w:rsidR="006E32AC">
        <w:t xml:space="preserve">, </w:t>
      </w:r>
      <w:r w:rsidR="007E5587">
        <w:t>hogy</w:t>
      </w:r>
      <w:r>
        <w:t xml:space="preserve"> egy adott épületnek egy adott emel</w:t>
      </w:r>
      <w:r w:rsidR="007E5587">
        <w:t>etéről</w:t>
      </w:r>
      <w:r w:rsidR="006E32AC">
        <w:t xml:space="preserve"> információkat</w:t>
      </w:r>
      <w:r w:rsidR="007E5587">
        <w:t xml:space="preserve"> szerezzünk</w:t>
      </w:r>
      <w:r w:rsidR="006E32AC">
        <w:t>. Például</w:t>
      </w:r>
      <w:r>
        <w:t xml:space="preserve"> a tervezett </w:t>
      </w:r>
      <w:r>
        <w:lastRenderedPageBreak/>
        <w:t>maximális kapacitás esetén hogy zajlana le egy tűzriadó, vagy csak a hétköznapokban hol okoz fenn</w:t>
      </w:r>
      <w:r w:rsidR="006E32AC">
        <w:t>akadást egy szűkület, mely</w:t>
      </w:r>
      <w:r>
        <w:t xml:space="preserve"> ajtók</w:t>
      </w:r>
      <w:r w:rsidR="006E32AC">
        <w:t>nál vagy sarkoknál</w:t>
      </w:r>
      <w:r>
        <w:t>.</w:t>
      </w:r>
    </w:p>
    <w:p w14:paraId="672C8020" w14:textId="136DDC5D" w:rsidR="003A6E14" w:rsidRDefault="003A6E14" w:rsidP="003A6E14">
      <w:r>
        <w:t>Ehhez szükségem volt az emberekre általánosságban elmondható tulajdonságok összegyűj</w:t>
      </w:r>
      <w:r w:rsidR="00102BB0">
        <w:t>t</w:t>
      </w:r>
      <w:r>
        <w:t xml:space="preserve">ésére, a különböző paramétereiknek az átlagos értékeiknek meghatározására, </w:t>
      </w:r>
      <w:r w:rsidR="00102BB0">
        <w:t>továbbá</w:t>
      </w:r>
      <w:r>
        <w:t xml:space="preserve"> a közöttük lévő kapcsolatok megismerésére. Gondolok paraméterek alatt a sebességükre, a korukra, a magasságukra, a szélességükre</w:t>
      </w:r>
      <w:r w:rsidR="00102BB0">
        <w:t>, a privát</w:t>
      </w:r>
      <w:r w:rsidR="007B7846">
        <w:t xml:space="preserve"> szférájuk</w:t>
      </w:r>
      <w:r w:rsidR="00102BB0">
        <w:t xml:space="preserve"> kiterje</w:t>
      </w:r>
      <w:r w:rsidR="007B7846">
        <w:t>désére</w:t>
      </w:r>
      <w:r>
        <w:t xml:space="preserve"> többek között. Kapcsolatok alatt például az embertömeg sűrűsége és az egyén mozgásának sebessége közötti kapcsolatra gondolok.</w:t>
      </w:r>
    </w:p>
    <w:p w14:paraId="4122E908" w14:textId="0FDFD141" w:rsidR="003A6E14" w:rsidRDefault="003A6E14" w:rsidP="003A6E14">
      <w:r>
        <w:t>A program elkészítése során szükségem volt egy teszt környezetre, amiben vizsgálhatom, hogy a programom helyesen működik-e. A programomat az egyetemi polgárokra terveztem és ehhez az egyetem I épületének negyedik emeletét modelleztem le.</w:t>
      </w:r>
    </w:p>
    <w:p w14:paraId="04CB4FAE" w14:textId="44C2AA84" w:rsidR="000F4BAD" w:rsidRDefault="003A6E14" w:rsidP="000F4BAD">
      <w:pPr>
        <w:pStyle w:val="Cmsor2"/>
      </w:pPr>
      <w:bookmarkStart w:id="7" w:name="_Toc121191383"/>
      <w:r>
        <w:t>A</w:t>
      </w:r>
      <w:r w:rsidR="00482158">
        <w:t xml:space="preserve"> feladat</w:t>
      </w:r>
      <w:bookmarkEnd w:id="7"/>
    </w:p>
    <w:p w14:paraId="7CCA6A2C" w14:textId="6FB78A35" w:rsidR="003A6E14" w:rsidRDefault="003A6E14" w:rsidP="003A6E14">
      <w:r>
        <w:t>A feladatom az, hogy alkossak egy olyan programot, amely képes a járókelők mozgásának, azaz a gyalogos közlekedés leszimulálására.</w:t>
      </w:r>
    </w:p>
    <w:p w14:paraId="29F885E0" w14:textId="39BCF6B5" w:rsidR="003A6E14" w:rsidRDefault="007B7846" w:rsidP="003A6E14">
      <w:r>
        <w:t>Kezdetben a feladatom a problémafelvetés és az irodalomkutatás</w:t>
      </w:r>
      <w:r w:rsidR="003A6E14">
        <w:t>. A kettőt szükséges együtt végezni, ugyanis a már meglévő, mások által írt m</w:t>
      </w:r>
      <w:r>
        <w:t>unkákban a problémakör nehézségei</w:t>
      </w:r>
      <w:r w:rsidR="003A6E14">
        <w:t xml:space="preserve">re gyakran kitérnek. Ennek okán olyan feladatokat és problémákat </w:t>
      </w:r>
      <w:r>
        <w:t>kellett találnom</w:t>
      </w:r>
      <w:r w:rsidR="003A6E14">
        <w:t xml:space="preserve"> a témán belül, amikkel a </w:t>
      </w:r>
      <w:r w:rsidR="00102BB0">
        <w:t>problémaköröm</w:t>
      </w:r>
      <w:r w:rsidR="003A6E14">
        <w:t xml:space="preserve"> kib</w:t>
      </w:r>
      <w:r>
        <w:t>ővíthetem. Ezt követően folytatt</w:t>
      </w:r>
      <w:r w:rsidR="003A6E14">
        <w:t xml:space="preserve">am az irodalomkutatást, hogy a kibővített problémakörre találjak már létező megoldásokat, vagy csak segítséget ahhoz, hogy ki tudjak indulni valamiből. Mások munkáit olvasva a program egyes részproblémáinak megoldására próbáljak egyre több féle megközelítést találni, és ezeket </w:t>
      </w:r>
      <w:r w:rsidR="00102BB0">
        <w:t>lehetőleg</w:t>
      </w:r>
      <w:r>
        <w:t xml:space="preserve"> hasonlítsam majd össze</w:t>
      </w:r>
      <w:r w:rsidR="003A6E14">
        <w:t>.</w:t>
      </w:r>
    </w:p>
    <w:p w14:paraId="3BFE7041" w14:textId="4C0F91D6" w:rsidR="003A6E14" w:rsidRDefault="003A6E14" w:rsidP="003A6E14">
      <w:r>
        <w:t>Az így keletkezett megoldásokat fel tudjam használni majd a programomban és végül egy bizonyos szempontból egy optimális</w:t>
      </w:r>
      <w:r w:rsidR="00102BB0">
        <w:t xml:space="preserve"> megoldással tudjak előállni. A</w:t>
      </w:r>
      <w:r>
        <w:t xml:space="preserve"> szerzett ismeretek alapján ezt követően feladatom, hogy specifikáljam a program elvárt működését, majd tervezzem is meg. Tervezés közben gondoljam végig, hogy mi szükséges a program elkészítéséhez és a különböző tervezői döntéshelyzetekben indoklással hozzak lehetőleg helyes döntéseket.</w:t>
      </w:r>
    </w:p>
    <w:p w14:paraId="434243ED" w14:textId="0B3DF58E" w:rsidR="003A6E14" w:rsidRDefault="003A6E14" w:rsidP="003A6E14">
      <w:r>
        <w:t>Tervezés közben teszteljem a megoldásomat gyakran, és ha lehet</w:t>
      </w:r>
      <w:r w:rsidR="00102BB0">
        <w:t>,</w:t>
      </w:r>
      <w:r>
        <w:t xml:space="preserve"> a problémát osszam több</w:t>
      </w:r>
      <w:r w:rsidR="007B7846">
        <w:t xml:space="preserve"> </w:t>
      </w:r>
      <w:r>
        <w:t>részre, hogy elkülönítve</w:t>
      </w:r>
      <w:r w:rsidR="00102BB0">
        <w:t>,</w:t>
      </w:r>
      <w:r>
        <w:t xml:space="preserve"> a tesztelés csak egy-egy egységre történjen </w:t>
      </w:r>
      <w:r>
        <w:lastRenderedPageBreak/>
        <w:t>egysze</w:t>
      </w:r>
      <w:r w:rsidR="007B7846">
        <w:t>r</w:t>
      </w:r>
      <w:r>
        <w:t>re. Ezzel segítsem azt, hogy a program felépítése legyen egységekre bontva, és megfelelően szervezve. Ezt mind a működőképe</w:t>
      </w:r>
      <w:r w:rsidR="007B7846">
        <w:t>sségért, az áttekinthetőségéért</w:t>
      </w:r>
      <w:r>
        <w:t xml:space="preserve"> és a jövőbeli továbbfejlesztési lehetőség fenntartása érdekében tegyem meg.</w:t>
      </w:r>
    </w:p>
    <w:p w14:paraId="773EC532" w14:textId="098453A4" w:rsidR="003A6E14" w:rsidRDefault="00102BB0" w:rsidP="00482158">
      <w:r>
        <w:t>A program elkészít</w:t>
      </w:r>
      <w:r w:rsidR="003A6E14">
        <w:t>ését követően vi</w:t>
      </w:r>
      <w:r w:rsidR="007B7846">
        <w:t>zsgáljam meg a működését</w:t>
      </w:r>
      <w:r>
        <w:t xml:space="preserve"> és teszteljem helyességét</w:t>
      </w:r>
      <w:r w:rsidR="003A6E14">
        <w:t xml:space="preserve">. A szimuláció paramétereit a valóságnak megfelelően </w:t>
      </w:r>
      <w:r w:rsidR="007B7846">
        <w:t>meg</w:t>
      </w:r>
      <w:r w:rsidR="003A6E14">
        <w:t>választva vessem össze, hogy az eddigi ismereteinkkel összeegyeztethető</w:t>
      </w:r>
      <w:r>
        <w:t>-e</w:t>
      </w:r>
      <w:r w:rsidR="003A6E14">
        <w:t xml:space="preserve"> az eredmény. Ha nem az elvárt eredmény kapom, viz</w:t>
      </w:r>
      <w:r>
        <w:t>s</w:t>
      </w:r>
      <w:r w:rsidR="003A6E14">
        <w:t>gáljam át esetleges hibák után kutatva a programom, vagy indokoljam meg, hogy mi okozhatja a</w:t>
      </w:r>
      <w:r w:rsidR="007B7846">
        <w:t>z</w:t>
      </w:r>
      <w:r w:rsidR="003A6E14">
        <w:t xml:space="preserve"> eltérést.</w:t>
      </w:r>
    </w:p>
    <w:p w14:paraId="4F3F292E" w14:textId="1E3CA37D" w:rsidR="000F4BAD" w:rsidRDefault="003A6E14" w:rsidP="003A6E14">
      <w:r>
        <w:t>Program készítése során feladatom már létező algoritmusok részletesebb megismerése, és számomra specifikus algoritmusok kifejlesztése é</w:t>
      </w:r>
      <w:r w:rsidR="00102BB0">
        <w:t>s létrehozása. Ezen algoritmusok ne</w:t>
      </w:r>
      <w:r>
        <w:t xml:space="preserve"> csak gyorsak legyenek, hanem</w:t>
      </w:r>
      <w:r w:rsidR="00102BB0">
        <w:t xml:space="preserve"> lehetőleg</w:t>
      </w:r>
      <w:r>
        <w:t xml:space="preserve"> hatékonyak is, és lehetőleg hasonlítsak össze több megoldást is. Ezen algoritmusokhoz feladatom olyan adatmodellt alkotni, amellyel könnyen lehet dolgozni, és a felépítése logikus. A programot feladatom úgy létrehozni, hogy lehessen paraméterezni, például ne csak egy előre betáplált területtel, alaprajzzal dolgozzon. Lehessen új alaprajzokat megadni a programban, és lehessen változtatni az emberek főbb paramétereit az adott környezetre jellemző értékekre. Mindehhez egy olyan grafikus felületet alkossak, amely alkalmas az adatok olyan megjelenítésére, hogy könnyen értelmezhetőek legyenek, és a program működése szemmel látható legyen.</w:t>
      </w:r>
    </w:p>
    <w:p w14:paraId="36998B58" w14:textId="0A3AFD6B" w:rsidR="00CC7DCB" w:rsidRDefault="00985F06" w:rsidP="00CC7DCB">
      <w:pPr>
        <w:pStyle w:val="Cmsor2"/>
      </w:pPr>
      <w:bookmarkStart w:id="8" w:name="_Toc121191384"/>
      <w:r>
        <w:t>Irodalomkutatás és a feladatkör kiterjesztése</w:t>
      </w:r>
      <w:bookmarkEnd w:id="8"/>
    </w:p>
    <w:p w14:paraId="1418A700" w14:textId="4D2808E8" w:rsidR="00CC7DCB" w:rsidRPr="00CC7DCB" w:rsidRDefault="00CC7DCB" w:rsidP="00CC7DCB">
      <w:pPr>
        <w:pStyle w:val="Cmsor3"/>
      </w:pPr>
      <w:bookmarkStart w:id="9" w:name="_Toc121191385"/>
      <w:r>
        <w:t>Programozási környezet megválasztása</w:t>
      </w:r>
      <w:bookmarkEnd w:id="9"/>
    </w:p>
    <w:p w14:paraId="058A2733" w14:textId="1406965E" w:rsidR="00985F06" w:rsidRDefault="00985F06" w:rsidP="00985F06">
      <w:r>
        <w:t>Kiindulásként a programozási nyelvet kívántam megválasztani</w:t>
      </w:r>
      <w:r w:rsidR="00102BB0">
        <w:t>. Olya</w:t>
      </w:r>
      <w:r w:rsidR="007B7846">
        <w:t>n</w:t>
      </w:r>
      <w:r w:rsidR="00102BB0">
        <w:t xml:space="preserve"> nyelvet</w:t>
      </w:r>
      <w:r>
        <w:t>, ami a feladathoz megfelelő és az iparban elterjedt a mai nap is. Egy széles</w:t>
      </w:r>
      <w:r w:rsidR="007B7846">
        <w:t xml:space="preserve"> </w:t>
      </w:r>
      <w:r>
        <w:t>körben</w:t>
      </w:r>
      <w:r w:rsidR="007441A0">
        <w:t xml:space="preserve"> elterjedt, számos iparágban</w:t>
      </w:r>
      <w:sdt>
        <w:sdtPr>
          <w:id w:val="-671184999"/>
          <w:citation/>
        </w:sdtPr>
        <w:sdtContent>
          <w:r w:rsidR="007441A0">
            <w:fldChar w:fldCharType="begin"/>
          </w:r>
          <w:r w:rsidR="007441A0">
            <w:instrText xml:space="preserve">CITATION Top22 \l 1038 </w:instrText>
          </w:r>
          <w:r w:rsidR="007441A0">
            <w:fldChar w:fldCharType="separate"/>
          </w:r>
          <w:r w:rsidR="00EF5016">
            <w:rPr>
              <w:noProof/>
            </w:rPr>
            <w:t xml:space="preserve"> [2]</w:t>
          </w:r>
          <w:r w:rsidR="007441A0">
            <w:fldChar w:fldCharType="end"/>
          </w:r>
        </w:sdtContent>
      </w:sdt>
      <w:r>
        <w:t xml:space="preserve"> jelenleg is használatos nyelvet válasz</w:t>
      </w:r>
      <w:r w:rsidR="00102BB0">
        <w:t>t</w:t>
      </w:r>
      <w:r>
        <w:t>ottam így, amiben lehetséges objektum orientált szemléletet követni. Az algoritmusok hatékony</w:t>
      </w:r>
      <w:r w:rsidR="00102BB0">
        <w:t xml:space="preserve"> és gyors</w:t>
      </w:r>
      <w:r>
        <w:t xml:space="preserve"> működése </w:t>
      </w:r>
      <w:r w:rsidR="00102BB0">
        <w:t>érdekében</w:t>
      </w:r>
      <w:r>
        <w:t xml:space="preserve"> szükségesne</w:t>
      </w:r>
      <w:r w:rsidR="00102BB0">
        <w:t>k tartottam egy gyors nyelvet</w:t>
      </w:r>
      <w:r>
        <w:t xml:space="preserve">, hogy </w:t>
      </w:r>
      <w:proofErr w:type="gramStart"/>
      <w:r>
        <w:t>ezen</w:t>
      </w:r>
      <w:proofErr w:type="gramEnd"/>
      <w:r>
        <w:t xml:space="preserve"> tényező biztosan ne legyen hátráltató tényező. Ezért döntöttem a C++</w:t>
      </w:r>
      <w:sdt>
        <w:sdtPr>
          <w:id w:val="1477267925"/>
          <w:citation/>
        </w:sdtPr>
        <w:sdtContent>
          <w:r w:rsidR="007441A0">
            <w:fldChar w:fldCharType="begin"/>
          </w:r>
          <w:r w:rsidR="007441A0">
            <w:instrText xml:space="preserve"> CITATION Cre22 \l 1038 </w:instrText>
          </w:r>
          <w:r w:rsidR="007441A0">
            <w:fldChar w:fldCharType="separate"/>
          </w:r>
          <w:r w:rsidR="00EF5016">
            <w:rPr>
              <w:noProof/>
            </w:rPr>
            <w:t xml:space="preserve"> [3]</w:t>
          </w:r>
          <w:r w:rsidR="007441A0">
            <w:fldChar w:fldCharType="end"/>
          </w:r>
        </w:sdtContent>
      </w:sdt>
      <w:r>
        <w:t xml:space="preserve"> nyelv mellett. </w:t>
      </w:r>
    </w:p>
    <w:p w14:paraId="14C64223" w14:textId="1CA9447B" w:rsidR="00985F06" w:rsidRDefault="00985F06" w:rsidP="00985F06">
      <w:r>
        <w:t xml:space="preserve">A megjelenítéshez kellett választanom egy grafikus könyvtárat, a </w:t>
      </w:r>
      <w:proofErr w:type="spellStart"/>
      <w:r>
        <w:t>Simple</w:t>
      </w:r>
      <w:proofErr w:type="spellEnd"/>
      <w:r>
        <w:t xml:space="preserve"> </w:t>
      </w:r>
      <w:proofErr w:type="spellStart"/>
      <w:r>
        <w:t>DirectMedia</w:t>
      </w:r>
      <w:proofErr w:type="spellEnd"/>
      <w:r>
        <w:t xml:space="preserve"> </w:t>
      </w:r>
      <w:proofErr w:type="spellStart"/>
      <w:r>
        <w:t>Layer</w:t>
      </w:r>
      <w:proofErr w:type="spellEnd"/>
      <w:r>
        <w:t xml:space="preserve"> 2-t</w:t>
      </w:r>
      <w:sdt>
        <w:sdtPr>
          <w:id w:val="1577706006"/>
          <w:citation/>
        </w:sdtPr>
        <w:sdtContent>
          <w:r w:rsidR="007441A0">
            <w:fldChar w:fldCharType="begin"/>
          </w:r>
          <w:r w:rsidR="007441A0">
            <w:instrText xml:space="preserve"> CITATION Sim22 \l 1038 </w:instrText>
          </w:r>
          <w:r w:rsidR="007441A0">
            <w:fldChar w:fldCharType="separate"/>
          </w:r>
          <w:r w:rsidR="00EF5016">
            <w:rPr>
              <w:noProof/>
            </w:rPr>
            <w:t xml:space="preserve"> [4]</w:t>
          </w:r>
          <w:r w:rsidR="007441A0">
            <w:fldChar w:fldCharType="end"/>
          </w:r>
        </w:sdtContent>
      </w:sdt>
      <w:r>
        <w:t xml:space="preserve"> (SDL2) válasz</w:t>
      </w:r>
      <w:r w:rsidR="00102BB0">
        <w:t>t</w:t>
      </w:r>
      <w:r>
        <w:t>otta</w:t>
      </w:r>
      <w:r w:rsidR="00102BB0">
        <w:t>m. Mint grafikus könyvtár, az</w:t>
      </w:r>
      <w:r>
        <w:t xml:space="preserve"> alapvető funkciókat ellátja, </w:t>
      </w:r>
      <w:r w:rsidR="00102BB0">
        <w:t xml:space="preserve">képes </w:t>
      </w:r>
      <w:r>
        <w:t>egyszerűbb ge</w:t>
      </w:r>
      <w:r w:rsidR="00102BB0">
        <w:t>ometriai alakzatok kirajzolására</w:t>
      </w:r>
      <w:r>
        <w:t xml:space="preserve">. Működése egyszerű, hatékonysága különösebben ennél a feladatnál nem számít, mert nem </w:t>
      </w:r>
      <w:r>
        <w:lastRenderedPageBreak/>
        <w:t>szükséges komoly látványos grafikát megvalósítanom. A feladathoz szükséges adatok értelmezését nagyban segítő reprezentáláshoz bőven elegendő eszköztárral rendelkezik. Továbbá a felhasználói bem</w:t>
      </w:r>
      <w:r w:rsidR="00102BB0">
        <w:t>eneteket, mint az egér mozgatását</w:t>
      </w:r>
      <w:r>
        <w:t xml:space="preserve"> és a vele történő kattintás</w:t>
      </w:r>
      <w:r w:rsidR="00102BB0">
        <w:t>t</w:t>
      </w:r>
      <w:r>
        <w:t xml:space="preserve"> és görgetés</w:t>
      </w:r>
      <w:r w:rsidR="00102BB0">
        <w:t>t</w:t>
      </w:r>
      <w:r>
        <w:t xml:space="preserve">, továbbá a billentyűzet minden gombját is </w:t>
      </w:r>
      <w:r w:rsidR="00102BB0">
        <w:t>le</w:t>
      </w:r>
      <w:r>
        <w:t>kezeli. Ezért megfelelő a feladathoz.</w:t>
      </w:r>
    </w:p>
    <w:p w14:paraId="346C9D7A" w14:textId="7BD51103" w:rsidR="00CC7DCB" w:rsidRDefault="00CC7DCB" w:rsidP="00CC7DCB">
      <w:pPr>
        <w:pStyle w:val="Cmsor3"/>
      </w:pPr>
      <w:bookmarkStart w:id="10" w:name="_Toc121191386"/>
      <w:proofErr w:type="gramStart"/>
      <w:r>
        <w:t>Útvonal keresés</w:t>
      </w:r>
      <w:bookmarkEnd w:id="10"/>
      <w:proofErr w:type="gramEnd"/>
    </w:p>
    <w:p w14:paraId="702F29F3" w14:textId="190F74BC" w:rsidR="00985F06" w:rsidRDefault="00985F06" w:rsidP="00985F06">
      <w:r>
        <w:t>Ezt követően, előnyben részesítve a választott nyelvet, elkezdtem keresni a témában munkákat, cikkeket, dolgozatokat, hogy a program tervezés</w:t>
      </w:r>
      <w:r w:rsidR="004A3CCC">
        <w:t>é</w:t>
      </w:r>
      <w:r>
        <w:t>nél minél több problém</w:t>
      </w:r>
      <w:r w:rsidR="004A3CCC">
        <w:t>ára tudjak figyelni és szerzett ismeretek</w:t>
      </w:r>
      <w:r w:rsidR="00102BB0">
        <w:t xml:space="preserve"> </w:t>
      </w:r>
      <w:r>
        <w:t xml:space="preserve">alapján </w:t>
      </w:r>
      <w:r w:rsidR="004A3CCC">
        <w:t>megoldani</w:t>
      </w:r>
      <w:r>
        <w:t>. Kiindulásként szükséges volt keresnem olyan</w:t>
      </w:r>
      <w:r w:rsidR="004A3CCC">
        <w:t>,</w:t>
      </w:r>
      <w:r>
        <w:t xml:space="preserve"> már létező megoldásokat, ahol az útvonalkereséssel már évek óta foglalkoznak. A játékiparban már évtizedek óta foglalkoznak azzal, hogy különböző egyedek, emberek vagy objektumok a gép által vezérelve eljussanak </w:t>
      </w:r>
      <w:proofErr w:type="gramStart"/>
      <w:r>
        <w:t>A</w:t>
      </w:r>
      <w:proofErr w:type="gramEnd"/>
      <w:r>
        <w:t xml:space="preserve"> pontból B pontba.</w:t>
      </w:r>
    </w:p>
    <w:p w14:paraId="2C8767C1" w14:textId="229408F3" w:rsidR="00985F06" w:rsidRDefault="00985F06" w:rsidP="00985F06">
      <w:r>
        <w:t xml:space="preserve">Egy nagyon régi példát említve már </w:t>
      </w:r>
      <w:proofErr w:type="gramStart"/>
      <w:r>
        <w:t>több, mint</w:t>
      </w:r>
      <w:proofErr w:type="gramEnd"/>
      <w:r>
        <w:t xml:space="preserve"> n</w:t>
      </w:r>
      <w:r w:rsidR="004A3CCC">
        <w:t xml:space="preserve">egyven éve alkották meg az első </w:t>
      </w:r>
      <w:proofErr w:type="spellStart"/>
      <w:r w:rsidR="007441A0">
        <w:t>PAC-MAN</w:t>
      </w:r>
      <w:r w:rsidR="004A3CCC">
        <w:t>-t</w:t>
      </w:r>
      <w:proofErr w:type="spellEnd"/>
      <w:sdt>
        <w:sdtPr>
          <w:id w:val="-735702359"/>
          <w:citation/>
        </w:sdtPr>
        <w:sdtContent>
          <w:r w:rsidR="007441A0">
            <w:fldChar w:fldCharType="begin"/>
          </w:r>
          <w:r w:rsidR="007441A0">
            <w:instrText xml:space="preserve"> CITATION PAC22 \l 1038 </w:instrText>
          </w:r>
          <w:r w:rsidR="007441A0">
            <w:fldChar w:fldCharType="separate"/>
          </w:r>
          <w:r w:rsidR="00EF5016">
            <w:rPr>
              <w:noProof/>
            </w:rPr>
            <w:t xml:space="preserve"> [5]</w:t>
          </w:r>
          <w:r w:rsidR="007441A0">
            <w:fldChar w:fldCharType="end"/>
          </w:r>
        </w:sdtContent>
      </w:sdt>
      <w:r>
        <w:t>, amelyben a játékost a játéktéren szellemek próbálták elkapni. Ebben a példában a szellemekből négy volt és mindegyiknek saját logikája v</w:t>
      </w:r>
      <w:r w:rsidR="00D054C3">
        <w:t>olt.</w:t>
      </w:r>
      <w:r>
        <w:t xml:space="preserve"> </w:t>
      </w:r>
      <w:r w:rsidR="007B7846">
        <w:t xml:space="preserve">A szellemek útvonalkeresésénél is használhatták a </w:t>
      </w:r>
      <w:proofErr w:type="spellStart"/>
      <w:r w:rsidR="007B7846">
        <w:t>Dijkstra</w:t>
      </w:r>
      <w:proofErr w:type="spellEnd"/>
      <w:r w:rsidR="007B7846">
        <w:t xml:space="preserve"> algoritmust</w:t>
      </w:r>
      <w:r w:rsidR="00D054C3">
        <w:t>.</w:t>
      </w:r>
      <w:sdt>
        <w:sdtPr>
          <w:id w:val="-1178115671"/>
          <w:citation/>
        </w:sdtPr>
        <w:sdtContent>
          <w:r w:rsidR="00D054C3">
            <w:fldChar w:fldCharType="begin"/>
          </w:r>
          <w:r w:rsidR="00D054C3">
            <w:instrText xml:space="preserve"> CITATION Mah10 \l 1038 </w:instrText>
          </w:r>
          <w:r w:rsidR="00D054C3">
            <w:fldChar w:fldCharType="separate"/>
          </w:r>
          <w:r w:rsidR="00EF5016">
            <w:rPr>
              <w:noProof/>
            </w:rPr>
            <w:t xml:space="preserve"> [6]</w:t>
          </w:r>
          <w:r w:rsidR="00D054C3">
            <w:fldChar w:fldCharType="end"/>
          </w:r>
        </w:sdtContent>
      </w:sdt>
      <w:r>
        <w:t xml:space="preserve"> A</w:t>
      </w:r>
      <w:r w:rsidR="004A3CCC">
        <w:t>z algoritmus alapját a későbbiekben felhasználtam, így teljesség kedvéért kifejtem</w:t>
      </w:r>
      <w:r>
        <w:t>.</w:t>
      </w:r>
      <w:r w:rsidR="004A3CCC">
        <w:t xml:space="preserve"> </w:t>
      </w:r>
    </w:p>
    <w:p w14:paraId="4D6A49A9" w14:textId="47F47DAC" w:rsidR="004A3CCC" w:rsidRDefault="00482158" w:rsidP="00482158">
      <w:pPr>
        <w:pStyle w:val="Cmsor3"/>
      </w:pPr>
      <w:bookmarkStart w:id="11" w:name="_Toc121191387"/>
      <w:proofErr w:type="spellStart"/>
      <w:r>
        <w:t>Dijkstra</w:t>
      </w:r>
      <w:proofErr w:type="spellEnd"/>
      <w:r>
        <w:t xml:space="preserve"> algoritmus</w:t>
      </w:r>
      <w:bookmarkEnd w:id="11"/>
    </w:p>
    <w:p w14:paraId="6AFD5294" w14:textId="0BFF601F" w:rsidR="00985F06" w:rsidRDefault="00985F06" w:rsidP="00985F06">
      <w:r>
        <w:t xml:space="preserve">Az algoritmust a legrövidebb út problémára megoldás. </w:t>
      </w:r>
      <w:proofErr w:type="spellStart"/>
      <w:r>
        <w:t>Edsger</w:t>
      </w:r>
      <w:proofErr w:type="spellEnd"/>
      <w:r>
        <w:t xml:space="preserve"> </w:t>
      </w:r>
      <w:proofErr w:type="spellStart"/>
      <w:r>
        <w:t>W</w:t>
      </w:r>
      <w:proofErr w:type="gramStart"/>
      <w:r>
        <w:t>.Dijkstra</w:t>
      </w:r>
      <w:proofErr w:type="spellEnd"/>
      <w:proofErr w:type="gramEnd"/>
      <w:r>
        <w:t xml:space="preserve"> (1930 - 2002) holland matematikustól származik</w:t>
      </w:r>
      <w:r w:rsidR="004A3CCC">
        <w:t xml:space="preserve">. </w:t>
      </w:r>
      <w:r>
        <w:t xml:space="preserve">Az algoritmushoz szükséges egy </w:t>
      </w:r>
      <w:proofErr w:type="spellStart"/>
      <w:r>
        <w:t>élsúlyozott</w:t>
      </w:r>
      <w:proofErr w:type="spellEnd"/>
      <w:r>
        <w:t xml:space="preserve"> gráf és csak abban az esetben működik helyesen, ha minden él súlya </w:t>
      </w:r>
      <w:proofErr w:type="spellStart"/>
      <w:r>
        <w:t>nemnegatív</w:t>
      </w:r>
      <w:proofErr w:type="spellEnd"/>
      <w:r>
        <w:t>. Jelen példánkban nincs erre precedens, így alkalmas megoldás az útvonalkeresésre,</w:t>
      </w:r>
      <w:r w:rsidR="00DA6154">
        <w:t xml:space="preserve"> továbbá összefüggő is a gráf,</w:t>
      </w:r>
      <w:r>
        <w:t xml:space="preserve"> így kevesebb problémát kell megvizsgálnia az algoritmusnak. </w:t>
      </w:r>
    </w:p>
    <w:p w14:paraId="37495F84" w14:textId="54BF576A" w:rsidR="004A3CCC" w:rsidRDefault="00985F06" w:rsidP="00A5354A">
      <w:r>
        <w:t>Ugyanis a játéktér tekinthet</w:t>
      </w:r>
      <w:r w:rsidR="00071F25">
        <w:t>ő egy négyzetrács hálónak, jobban megnézve</w:t>
      </w:r>
      <w:r>
        <w:t xml:space="preserve">, </w:t>
      </w:r>
      <w:r w:rsidR="00071F25">
        <w:t xml:space="preserve">ez </w:t>
      </w:r>
      <w:proofErr w:type="gramStart"/>
      <w:r w:rsidR="00071F25">
        <w:t xml:space="preserve">a </w:t>
      </w:r>
      <w:r>
        <w:t xml:space="preserve"> háló</w:t>
      </w:r>
      <w:proofErr w:type="gramEnd"/>
      <w:r>
        <w:t xml:space="preserve"> szabad mezőiből </w:t>
      </w:r>
      <w:r w:rsidR="00DA6154">
        <w:t>lehet</w:t>
      </w:r>
      <w:r>
        <w:t xml:space="preserve"> csoportokat alkotni, amelyeket élekként és csúcsokként gráfba </w:t>
      </w:r>
      <w:r w:rsidR="00DA6154">
        <w:t>lehet</w:t>
      </w:r>
      <w:r>
        <w:t xml:space="preserve"> szervezni. Az algoritmus mindig a legrövidebb útvonalat adja vissza a gráfban, és futásideje is kedvező. Az algoritmus egy gráfot használ keresési </w:t>
      </w:r>
      <w:r w:rsidR="007B7846">
        <w:t>térként, és két</w:t>
      </w:r>
      <w:r>
        <w:t xml:space="preserve"> csúcsát kezdő</w:t>
      </w:r>
      <w:r w:rsidR="00145CA9">
        <w:t>-</w:t>
      </w:r>
      <w:r>
        <w:t xml:space="preserve"> és végpontként. </w:t>
      </w:r>
      <w:r w:rsidR="00CC7DCB">
        <w:t>Az algoritmus kezdetben a k</w:t>
      </w:r>
      <w:r>
        <w:t xml:space="preserve">ezdő csúcs minden szomszédos csúcsát egy értékkel látja el. Az csúcsba vezető élek súlyát veszi a </w:t>
      </w:r>
      <w:r w:rsidR="00CC7DCB">
        <w:t xml:space="preserve">szomszédos </w:t>
      </w:r>
      <w:r>
        <w:t xml:space="preserve">csúcsok értékének. Ezt követően kiválasztja azt a csúcsot, amelynek az </w:t>
      </w:r>
      <w:r>
        <w:lastRenderedPageBreak/>
        <w:t>értéke a legkisebb</w:t>
      </w:r>
      <w:r w:rsidR="00145CA9">
        <w:t xml:space="preserve"> és még nem vizsgálta meg</w:t>
      </w:r>
      <w:r>
        <w:t xml:space="preserve">, és az ő szomszédjainak az értékét úgy adja meg, hogy nem csak a csúcshoz vezető él </w:t>
      </w:r>
      <w:r w:rsidR="007B7846">
        <w:t>súlyát veszi figyelembe, hanem</w:t>
      </w:r>
      <w:r>
        <w:t xml:space="preserve"> azt is, hogy magának a csúcsnak mekkora az értéke. Azaz a csú</w:t>
      </w:r>
      <w:r w:rsidR="007B7846">
        <w:t>cshoz vezető út élei súlyá</w:t>
      </w:r>
      <w:r w:rsidR="00145CA9">
        <w:t>nak</w:t>
      </w:r>
      <w:r>
        <w:t xml:space="preserve"> mennyi az összege a kezdőpontból</w:t>
      </w:r>
      <w:r w:rsidR="00A5354A">
        <w:t>.</w:t>
      </w:r>
    </w:p>
    <w:p w14:paraId="0E9FE40C" w14:textId="77777777" w:rsidR="00D054C3" w:rsidRDefault="004A3CCC" w:rsidP="00D054C3">
      <w:pPr>
        <w:keepNext/>
      </w:pPr>
      <w:r>
        <w:rPr>
          <w:noProof/>
          <w:lang w:eastAsia="hu-HU"/>
        </w:rPr>
        <w:drawing>
          <wp:inline distT="0" distB="0" distL="0" distR="0" wp14:anchorId="5545106F" wp14:editId="55944B6A">
            <wp:extent cx="4781550" cy="3076575"/>
            <wp:effectExtent l="0" t="0" r="0" b="0"/>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781550" cy="3076575"/>
                    </a:xfrm>
                    <a:prstGeom prst="rect">
                      <a:avLst/>
                    </a:prstGeom>
                    <a:noFill/>
                    <a:ln>
                      <a:noFill/>
                    </a:ln>
                  </pic:spPr>
                </pic:pic>
              </a:graphicData>
            </a:graphic>
          </wp:inline>
        </w:drawing>
      </w:r>
    </w:p>
    <w:p w14:paraId="2C43921E" w14:textId="7E199F0E" w:rsidR="004A3CCC" w:rsidRDefault="001A35FD" w:rsidP="001A35FD">
      <w:pPr>
        <w:pStyle w:val="Kpalrs"/>
      </w:pPr>
      <w:fldSimple w:instr=" SEQ ábra \* ARABIC ">
        <w:r w:rsidR="00BF0643">
          <w:rPr>
            <w:noProof/>
          </w:rPr>
          <w:t>2</w:t>
        </w:r>
      </w:fldSimple>
      <w:r w:rsidR="00D054C3">
        <w:t>. ábra PAC-MAN pályájának négyzethálós felbont</w:t>
      </w:r>
      <w:r w:rsidR="00E0668B">
        <w:t>ása és a csomópontok kijelölése</w:t>
      </w:r>
      <w:r w:rsidR="00E0668B">
        <w:rPr>
          <w:rStyle w:val="Lbjegyzet-hivatkozs"/>
        </w:rPr>
        <w:footnoteReference w:id="2"/>
      </w:r>
    </w:p>
    <w:p w14:paraId="1C1221D0" w14:textId="4DBCD7BD" w:rsidR="00985F06" w:rsidRDefault="00985F06" w:rsidP="00985F06">
      <w:r>
        <w:t>Fontos, hogy ha annak</w:t>
      </w:r>
      <w:r w:rsidR="00145CA9">
        <w:t xml:space="preserve"> a csúcsnak, melynek értéket ad</w:t>
      </w:r>
      <w:r>
        <w:t>, már van értéke, és az kisebb vagy egyenlő, akkor nem bírálja felül, és a</w:t>
      </w:r>
      <w:r w:rsidR="00145CA9">
        <w:t>z</w:t>
      </w:r>
      <w:r>
        <w:t xml:space="preserve"> értékét </w:t>
      </w:r>
      <w:r w:rsidR="00145CA9">
        <w:t>nem változtatja meg</w:t>
      </w:r>
      <w:r>
        <w:t>.</w:t>
      </w:r>
      <w:r w:rsidR="00CC7DCB">
        <w:t xml:space="preserve"> </w:t>
      </w:r>
      <w:r>
        <w:t xml:space="preserve">Ellenkező esetben </w:t>
      </w:r>
      <w:r w:rsidR="00145CA9">
        <w:t>felülírja a kisebb értékkel</w:t>
      </w:r>
      <w:r>
        <w:t>.</w:t>
      </w:r>
      <w:r w:rsidR="00CC7DCB">
        <w:t xml:space="preserve"> </w:t>
      </w:r>
      <w:r>
        <w:t>Ez az eset azt jelenti, hogy talált egy rövidebb utat a kezdőpontból a</w:t>
      </w:r>
      <w:r w:rsidR="00145CA9">
        <w:t>z adott</w:t>
      </w:r>
      <w:r>
        <w:t xml:space="preserve"> csúcsig.</w:t>
      </w:r>
      <w:r w:rsidR="00CC7DCB">
        <w:t xml:space="preserve"> </w:t>
      </w:r>
      <w:r>
        <w:t>A csúcsok kifejtése, és az algoritmus futása addig tart, amikor a végpont csúcsát fejtené ki. Ekkor ugyanis a végpont csúcsának értéke adja meg, a legrövidebb utat a két csúcs között.</w:t>
      </w:r>
      <w:r w:rsidR="00CC7DCB">
        <w:t xml:space="preserve"> </w:t>
      </w:r>
      <w:r>
        <w:t>Azért fontos, hogy ne akkor álljon le az algoritmus, amikor először felfedezi az végpont csúcsát, mert még utána lehet, hogy talál egy rövidebb utat a végpontig.</w:t>
      </w:r>
      <w:r w:rsidR="00CC7DCB">
        <w:t xml:space="preserve"> </w:t>
      </w:r>
      <w:r>
        <w:t xml:space="preserve">Viszont, </w:t>
      </w:r>
      <w:r w:rsidR="00145CA9">
        <w:t>a</w:t>
      </w:r>
      <w:r>
        <w:t>mikor a végpont csúcsát fejti ki az algoritmus, akkor az azt vonja magával, hogy más kifejtésre váró csúcs értéke legalább annyi, mint a végpont csúcsa.</w:t>
      </w:r>
      <w:r w:rsidR="00CC7DCB">
        <w:t xml:space="preserve"> </w:t>
      </w:r>
      <w:r>
        <w:t xml:space="preserve">Ekkor mivel nincsen negatív él, ezért a kifejtendő csúcsokból már biztosan nem lehet rövidebb utat találni a végpontba, így a feladatát az algoritmus elvégezte, és leállhat. </w:t>
      </w:r>
    </w:p>
    <w:p w14:paraId="2FC8FD4F" w14:textId="21A2D301" w:rsidR="00985F06" w:rsidRDefault="00985F06" w:rsidP="00985F06">
      <w:r>
        <w:lastRenderedPageBreak/>
        <w:t>Fontos, hogy ezen algoritmus használata során felfedezett csúcsokhoz el kell tárolni az érték</w:t>
      </w:r>
      <w:r w:rsidR="00145CA9">
        <w:t>ükön kí</w:t>
      </w:r>
      <w:r w:rsidR="007B7846">
        <w:t>vül a kiszámításuknak módját is</w:t>
      </w:r>
      <w:r w:rsidR="00145CA9">
        <w:t xml:space="preserve"> valamilyen módon, k</w:t>
      </w:r>
      <w:r>
        <w:t>ülönben egyetlen számértéket visszakapva a legrövidebb utat nem tudnánk</w:t>
      </w:r>
      <w:r w:rsidR="00145CA9">
        <w:t xml:space="preserve"> meghatározni, csak az út hosszát</w:t>
      </w:r>
      <w:r>
        <w:t>.</w:t>
      </w:r>
      <w:r w:rsidR="00CC7DCB">
        <w:t xml:space="preserve"> </w:t>
      </w:r>
      <w:r w:rsidR="00145CA9">
        <w:t>Ezért fontos -</w:t>
      </w:r>
      <w:r>
        <w:t xml:space="preserve"> például </w:t>
      </w:r>
      <w:r w:rsidR="00145CA9">
        <w:t xml:space="preserve">- </w:t>
      </w:r>
      <w:r>
        <w:t>a felfedezett csúcsokhoz eltárolni az értékükön kív</w:t>
      </w:r>
      <w:r w:rsidR="00145CA9">
        <w:t>ü</w:t>
      </w:r>
      <w:r>
        <w:t xml:space="preserve">l azt is, hogy </w:t>
      </w:r>
      <w:r w:rsidR="00145CA9">
        <w:t>melyik csúcsból lett kifejtve a végső</w:t>
      </w:r>
      <w:r>
        <w:t xml:space="preserve"> értékük.</w:t>
      </w:r>
      <w:r w:rsidR="00CC7DCB">
        <w:t xml:space="preserve"> </w:t>
      </w:r>
      <w:r>
        <w:t>Ebben az esetben a végpontból kiindulva meg kell vizsgálni azt a c</w:t>
      </w:r>
      <w:r w:rsidR="00145CA9">
        <w:t xml:space="preserve">súcsot, amiből ki lett fejtve az </w:t>
      </w:r>
      <w:r>
        <w:t>értéke.</w:t>
      </w:r>
      <w:r w:rsidR="00CC7DCB">
        <w:t xml:space="preserve"> </w:t>
      </w:r>
      <w:r>
        <w:t xml:space="preserve">És azt a csúcsot is, amelyből az ki lett fejtve, és így tovább egészen a kezdőpont csúcsáig. </w:t>
      </w:r>
      <w:r w:rsidR="00CC7DCB">
        <w:t xml:space="preserve"> </w:t>
      </w:r>
      <w:r>
        <w:t xml:space="preserve">Bizonyítás nélkül, de igaz, hogy ezen út így előáll a visszafele haladva megvizsgált csúcsokból és a legrövidebb is lesz a két </w:t>
      </w:r>
      <w:r w:rsidR="00145CA9">
        <w:t>csúcs</w:t>
      </w:r>
      <w:r>
        <w:t xml:space="preserve"> között.</w:t>
      </w:r>
      <w:r w:rsidR="00CC7DCB">
        <w:t xml:space="preserve"> </w:t>
      </w:r>
    </w:p>
    <w:p w14:paraId="29CFD19E" w14:textId="526FD24F" w:rsidR="00482158" w:rsidRDefault="00482158" w:rsidP="00482158">
      <w:pPr>
        <w:pStyle w:val="Cmsor3"/>
      </w:pPr>
      <w:bookmarkStart w:id="12" w:name="_Toc121191388"/>
      <w:r>
        <w:t>A* algoritmus</w:t>
      </w:r>
      <w:bookmarkEnd w:id="12"/>
    </w:p>
    <w:p w14:paraId="797E5879" w14:textId="6F35853F" w:rsidR="00985F06" w:rsidRDefault="00985F06" w:rsidP="00985F06">
      <w:r>
        <w:t xml:space="preserve">Ezen algoritmus nagyon közel áll egy </w:t>
      </w:r>
      <w:r w:rsidR="00CC7DCB">
        <w:t>jelenleg is elterjedt</w:t>
      </w:r>
      <w:r>
        <w:t>, a ját</w:t>
      </w:r>
      <w:r w:rsidR="00145CA9">
        <w:t>ékiparban standardnak tekinthető,</w:t>
      </w:r>
      <w:r>
        <w:t xml:space="preserve"> </w:t>
      </w:r>
      <w:proofErr w:type="gramStart"/>
      <w:r>
        <w:t>A</w:t>
      </w:r>
      <w:proofErr w:type="gramEnd"/>
      <w:r>
        <w:t xml:space="preserve">* (kiejtve </w:t>
      </w:r>
      <w:r w:rsidR="00CC7DCB">
        <w:t>„</w:t>
      </w:r>
      <w:r>
        <w:t>a csillag</w:t>
      </w:r>
      <w:r w:rsidR="00CC7DCB">
        <w:t>”</w:t>
      </w:r>
      <w:r>
        <w:t>) algoritmushoz.</w:t>
      </w:r>
      <w:sdt>
        <w:sdtPr>
          <w:id w:val="584499971"/>
          <w:citation/>
        </w:sdtPr>
        <w:sdtContent>
          <w:r w:rsidR="002455AC">
            <w:fldChar w:fldCharType="begin"/>
          </w:r>
          <w:r w:rsidR="002455AC">
            <w:instrText xml:space="preserve"> CITATION Tow22 \l 1038 </w:instrText>
          </w:r>
          <w:r w:rsidR="002455AC">
            <w:fldChar w:fldCharType="separate"/>
          </w:r>
          <w:r w:rsidR="00EF5016">
            <w:rPr>
              <w:noProof/>
            </w:rPr>
            <w:t xml:space="preserve"> [7]</w:t>
          </w:r>
          <w:r w:rsidR="002455AC">
            <w:fldChar w:fldCharType="end"/>
          </w:r>
        </w:sdtContent>
      </w:sdt>
      <w:r w:rsidR="00CC7DCB">
        <w:t xml:space="preserve"> </w:t>
      </w:r>
      <w:r>
        <w:t>Ennek az algoritmusnak több átdolgozott verzióját is használtam a programomban végül.</w:t>
      </w:r>
      <w:r w:rsidR="00CC7DCB">
        <w:t xml:space="preserve"> </w:t>
      </w:r>
      <w:r>
        <w:t xml:space="preserve">Az </w:t>
      </w:r>
      <w:proofErr w:type="spellStart"/>
      <w:r>
        <w:t>Dijkstra</w:t>
      </w:r>
      <w:proofErr w:type="spellEnd"/>
      <w:r>
        <w:t xml:space="preserve"> algoritmus publikálását követően tizenkettő évvel később publikálták az </w:t>
      </w:r>
      <w:proofErr w:type="gramStart"/>
      <w:r>
        <w:t>A</w:t>
      </w:r>
      <w:proofErr w:type="gramEnd"/>
      <w:r>
        <w:t>*</w:t>
      </w:r>
      <w:proofErr w:type="spellStart"/>
      <w:r>
        <w:t>-ot</w:t>
      </w:r>
      <w:proofErr w:type="spellEnd"/>
      <w:r>
        <w:t xml:space="preserve"> először, </w:t>
      </w:r>
      <w:r w:rsidR="00CC7DCB">
        <w:t xml:space="preserve">mint </w:t>
      </w:r>
      <w:r>
        <w:t xml:space="preserve">az </w:t>
      </w:r>
      <w:proofErr w:type="spellStart"/>
      <w:r>
        <w:t>Dijkstra</w:t>
      </w:r>
      <w:proofErr w:type="spellEnd"/>
      <w:r>
        <w:t xml:space="preserve"> algorit</w:t>
      </w:r>
      <w:r w:rsidR="00CC7DCB">
        <w:t>mus kiegészítése</w:t>
      </w:r>
      <w:r>
        <w:t>.</w:t>
      </w:r>
      <w:r w:rsidR="00CC7DCB">
        <w:t xml:space="preserve"> </w:t>
      </w:r>
      <w:r>
        <w:t xml:space="preserve">Az algoritmus abban volt több, és a </w:t>
      </w:r>
      <w:proofErr w:type="gramStart"/>
      <w:r>
        <w:t>gyakorlatban</w:t>
      </w:r>
      <w:proofErr w:type="gramEnd"/>
      <w:r>
        <w:t xml:space="preserve"> a későbbiekben sokkal hatékonyabb, hogy a csúcsokhoz rendelt értéket új heurisztikával adta meg.</w:t>
      </w:r>
      <w:r w:rsidR="00CC7DCB">
        <w:t xml:space="preserve"> </w:t>
      </w:r>
      <w:r>
        <w:t>Az A*</w:t>
      </w:r>
      <w:proofErr w:type="spellStart"/>
      <w:r>
        <w:t>-ot</w:t>
      </w:r>
      <w:proofErr w:type="spellEnd"/>
      <w:r>
        <w:t xml:space="preserve"> akkor lehet használni, ha létezik olyan költségbecslést végző függvény, amely a végpont csúcsáig tetszőleg</w:t>
      </w:r>
      <w:r w:rsidR="007B7846">
        <w:t>es</w:t>
      </w:r>
      <w:r>
        <w:t xml:space="preserve"> csúcsból képe</w:t>
      </w:r>
      <w:r w:rsidR="00CC7DCB">
        <w:t xml:space="preserve">s olyan </w:t>
      </w:r>
      <w:r w:rsidR="001C2262">
        <w:t>távolságot megbecsülni</w:t>
      </w:r>
      <w:r w:rsidR="00CC7DCB">
        <w:t xml:space="preserve">, </w:t>
      </w:r>
      <w:r>
        <w:t xml:space="preserve">amely sosem lehet </w:t>
      </w:r>
      <w:proofErr w:type="gramStart"/>
      <w:r>
        <w:t>több, mint</w:t>
      </w:r>
      <w:proofErr w:type="gramEnd"/>
      <w:r>
        <w:t xml:space="preserve"> a tényleges út hossza, abból a csúcsból.</w:t>
      </w:r>
      <w:r w:rsidR="00CC7DCB">
        <w:t xml:space="preserve"> </w:t>
      </w:r>
      <w:r>
        <w:t>Ekkor ugyanis a heurisztika a következő. A csúcs értékének ne az odái</w:t>
      </w:r>
      <w:r w:rsidR="001A2A37">
        <w:t>g vezető út éleinek súlyát adja meg, hanem külön adja</w:t>
      </w:r>
      <w:r>
        <w:t xml:space="preserve"> hozzá ennek a becslés végző függvény értékét a csú</w:t>
      </w:r>
      <w:r w:rsidR="00CC7DCB">
        <w:t>cs</w:t>
      </w:r>
      <w:r>
        <w:t>ra nézve.</w:t>
      </w:r>
      <w:r w:rsidR="00CC7DCB">
        <w:t xml:space="preserve"> </w:t>
      </w:r>
      <w:r>
        <w:t>Az onnan kifejtett csúcs értékét nem az előző csúcs értéke és az összekötő él súlya adja majd, hanem az előző csúcs érétkének a becslést végző függvény értékének hozzáadását megelőző érték, az összekötő él súlya és a becslő függvény értéke a</w:t>
      </w:r>
      <w:r w:rsidR="001C2262">
        <w:t>z új</w:t>
      </w:r>
      <w:r>
        <w:t xml:space="preserve"> csúcsra adja majd.</w:t>
      </w:r>
    </w:p>
    <w:p w14:paraId="07719CD6" w14:textId="30705472" w:rsidR="00985F06" w:rsidRDefault="00985F06" w:rsidP="00985F06">
      <w:r>
        <w:t xml:space="preserve">Az algoritmus továbbra is egy csúcs kifejtése során minden szomszédos csúcsot kifejt, viszont akkor áll le, amikor először felfedezi a </w:t>
      </w:r>
      <w:r w:rsidR="001C2262">
        <w:t>végpont csúcsát</w:t>
      </w:r>
      <w:r>
        <w:t>.</w:t>
      </w:r>
      <w:r w:rsidR="00CC7DCB">
        <w:t xml:space="preserve"> </w:t>
      </w:r>
      <w:r>
        <w:t>Ehhez viszont elengedhetetlen egy jó távolság becslést végző függvény.</w:t>
      </w:r>
      <w:r w:rsidR="00CC7DCB">
        <w:t xml:space="preserve"> </w:t>
      </w:r>
      <w:r>
        <w:t xml:space="preserve">A heurisztika és az algoritmus végének módosítása hatékonyabbá teszi az útvonalkeresést nagyságrendekkel a </w:t>
      </w:r>
      <w:proofErr w:type="spellStart"/>
      <w:r>
        <w:t>Dijkstra</w:t>
      </w:r>
      <w:proofErr w:type="spellEnd"/>
      <w:r>
        <w:t xml:space="preserve"> algoritmushoz képest.</w:t>
      </w:r>
      <w:r w:rsidR="00CC7DCB">
        <w:t xml:space="preserve"> </w:t>
      </w:r>
      <w:r>
        <w:t xml:space="preserve">Gyakori megoldás </w:t>
      </w:r>
      <w:r w:rsidR="001C2262">
        <w:t>megválasztani</w:t>
      </w:r>
      <w:r>
        <w:t xml:space="preserve"> költség </w:t>
      </w:r>
      <w:r w:rsidR="001C2262">
        <w:t>függvények a két csúcs távolságát</w:t>
      </w:r>
      <w:r>
        <w:t xml:space="preserve"> a térben. Erre lehetőség van olyan esetekben, amikor a gráf csúcsai valamilyen teret írnak le.</w:t>
      </w:r>
      <w:r w:rsidR="00CC7DCB">
        <w:t xml:space="preserve"> </w:t>
      </w:r>
      <w:r>
        <w:t xml:space="preserve">Ilyen tér például lehet egy olyan gráf, ahol a csúcsok városok, </w:t>
      </w:r>
      <w:r>
        <w:lastRenderedPageBreak/>
        <w:t xml:space="preserve">az élek meg a városokat összekötő út hossza. Ekkor a távolságbecslő függvénynek alkalmas megválasztani a városok távolságát </w:t>
      </w:r>
      <w:r w:rsidR="007B7846">
        <w:t>légvonalban</w:t>
      </w:r>
      <w:r>
        <w:t>.</w:t>
      </w:r>
    </w:p>
    <w:p w14:paraId="0545F36D" w14:textId="0BB56EC6" w:rsidR="00985F06" w:rsidRDefault="00985F06" w:rsidP="00985F06">
      <w:r>
        <w:t xml:space="preserve">PAC-MAN példáját véve az </w:t>
      </w:r>
      <w:proofErr w:type="gramStart"/>
      <w:r>
        <w:t>A</w:t>
      </w:r>
      <w:proofErr w:type="gramEnd"/>
      <w:r>
        <w:t>* nem használható könnyen, mert a játéktér két pont</w:t>
      </w:r>
      <w:r w:rsidR="001C2262">
        <w:t xml:space="preserve">ja között nem lehet könnyen </w:t>
      </w:r>
      <w:r>
        <w:t xml:space="preserve">helyes becslést végezni hasonló módon. </w:t>
      </w:r>
      <w:r w:rsidR="00CC7DCB">
        <w:t xml:space="preserve"> </w:t>
      </w:r>
      <w:r>
        <w:t>Ugyanis a vízszintesen középen lévő átjáró a játéktér egyik oldalát ös</w:t>
      </w:r>
      <w:r w:rsidR="007B7846">
        <w:t xml:space="preserve">szeköti a másik oldalával. </w:t>
      </w:r>
      <w:proofErr w:type="gramStart"/>
      <w:r w:rsidR="007B7846">
        <w:t>Ekkor</w:t>
      </w:r>
      <w:proofErr w:type="gramEnd"/>
      <w:r w:rsidR="007B7846">
        <w:t xml:space="preserve"> </w:t>
      </w:r>
      <w:r>
        <w:t>ami a képernyőn egy egység távolságnak tűnik, az igazából az átjáró okán lehet nulla is.</w:t>
      </w:r>
      <w:r w:rsidR="00CC7DCB">
        <w:t xml:space="preserve"> </w:t>
      </w:r>
      <w:r>
        <w:t>Ennek okán olyan távolság becslő függvényt kéne megválasztani ahhoz, hogy az algoritmushoz megfelelő függvény legyen, amely ezt figy</w:t>
      </w:r>
      <w:r w:rsidR="00CC7DCB">
        <w:t>e</w:t>
      </w:r>
      <w:r>
        <w:t>le</w:t>
      </w:r>
      <w:r w:rsidR="00CC7DCB">
        <w:t>m</w:t>
      </w:r>
      <w:r>
        <w:t>be veszi.</w:t>
      </w:r>
    </w:p>
    <w:p w14:paraId="17CCFD78" w14:textId="3FC24A33" w:rsidR="00985F06" w:rsidRDefault="001C2262" w:rsidP="00985F06">
      <w:r>
        <w:t>A városok és az azokat összekötő utak, illetve a PAC-MAN</w:t>
      </w:r>
      <w:r w:rsidR="00985F06">
        <w:t xml:space="preserve"> között különbségként az hozható fel, hogy a legrövidebb út a térképnél az egyenes, addig a </w:t>
      </w:r>
      <w:proofErr w:type="spellStart"/>
      <w:r w:rsidR="00985F06">
        <w:t>PAC-MAN-nél</w:t>
      </w:r>
      <w:proofErr w:type="spellEnd"/>
      <w:r w:rsidR="00985F06">
        <w:t xml:space="preserve"> nem</w:t>
      </w:r>
      <w:r w:rsidR="00CC7DCB">
        <w:t xml:space="preserve"> szükségesen</w:t>
      </w:r>
      <w:r w:rsidR="00985F06">
        <w:t>.</w:t>
      </w:r>
      <w:r w:rsidR="00CC7DCB">
        <w:t xml:space="preserve"> </w:t>
      </w:r>
      <w:r w:rsidR="00985F06">
        <w:t xml:space="preserve">Megjegyezném, hogy az olyan </w:t>
      </w:r>
      <w:proofErr w:type="gramStart"/>
      <w:r w:rsidR="00985F06">
        <w:t>A</w:t>
      </w:r>
      <w:proofErr w:type="gramEnd"/>
      <w:r w:rsidR="00985F06">
        <w:t xml:space="preserve">* algoritmus, amely a végpont csúcsát kifejtve áll le, és a becslést végző függvény csak nullát ad vissza, az a </w:t>
      </w:r>
      <w:proofErr w:type="spellStart"/>
      <w:r w:rsidR="00985F06">
        <w:t>Dijkstra</w:t>
      </w:r>
      <w:proofErr w:type="spellEnd"/>
      <w:r w:rsidR="00985F06">
        <w:t xml:space="preserve"> algoritmus.</w:t>
      </w:r>
    </w:p>
    <w:p w14:paraId="0D204BA5" w14:textId="3A98AA22" w:rsidR="002B289C" w:rsidRDefault="005A2E13" w:rsidP="002B289C">
      <w:pPr>
        <w:keepNext/>
      </w:pPr>
      <w:r>
        <w:rPr>
          <w:noProof/>
          <w:lang w:eastAsia="hu-HU"/>
        </w:rPr>
        <w:drawing>
          <wp:inline distT="0" distB="0" distL="0" distR="0" wp14:anchorId="081B2FB5" wp14:editId="43A56175">
            <wp:extent cx="5407660" cy="3279140"/>
            <wp:effectExtent l="0" t="0" r="0" b="0"/>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7660" cy="3279140"/>
                    </a:xfrm>
                    <a:prstGeom prst="rect">
                      <a:avLst/>
                    </a:prstGeom>
                    <a:noFill/>
                    <a:ln>
                      <a:noFill/>
                    </a:ln>
                  </pic:spPr>
                </pic:pic>
              </a:graphicData>
            </a:graphic>
          </wp:inline>
        </w:drawing>
      </w:r>
    </w:p>
    <w:p w14:paraId="42033EA7" w14:textId="499633CF" w:rsidR="002B289C" w:rsidRDefault="001A35FD" w:rsidP="001A35FD">
      <w:pPr>
        <w:pStyle w:val="Kpalrs"/>
      </w:pPr>
      <w:fldSimple w:instr=" SEQ ábra \* ARABIC ">
        <w:r w:rsidR="00BF0643">
          <w:rPr>
            <w:noProof/>
          </w:rPr>
          <w:t>3</w:t>
        </w:r>
      </w:fldSimple>
      <w:r w:rsidR="002B289C">
        <w:t xml:space="preserve">. ábra Szemléletes bemutatása a város térkép példának, az utak hosszával és a városok légvonalbeli távolságával </w:t>
      </w:r>
      <w:proofErr w:type="spellStart"/>
      <w:r w:rsidR="002B289C">
        <w:t>Bucharest-től</w:t>
      </w:r>
      <w:proofErr w:type="spellEnd"/>
      <w:r w:rsidR="002B289C">
        <w:rPr>
          <w:rStyle w:val="Lbjegyzet-hivatkozs"/>
        </w:rPr>
        <w:footnoteReference w:id="3"/>
      </w:r>
    </w:p>
    <w:p w14:paraId="2AD51E51" w14:textId="6562D641" w:rsidR="00985F06" w:rsidRDefault="00985F06" w:rsidP="00CC7DCB">
      <w:r>
        <w:t>Azért fej</w:t>
      </w:r>
      <w:r w:rsidR="001C2262">
        <w:t>te</w:t>
      </w:r>
      <w:r>
        <w:t xml:space="preserve">ttem ki </w:t>
      </w:r>
      <w:proofErr w:type="gramStart"/>
      <w:r>
        <w:t>ezen</w:t>
      </w:r>
      <w:proofErr w:type="gramEnd"/>
      <w:r>
        <w:t xml:space="preserve"> két algoritmust</w:t>
      </w:r>
      <w:r w:rsidR="001C2262">
        <w:t xml:space="preserve"> részletesen,</w:t>
      </w:r>
      <w:r>
        <w:t xml:space="preserve"> mert a kutatás során fontos volt a megismerésük, és a programomban az A* algoritmust számos alkalommal </w:t>
      </w:r>
      <w:r>
        <w:lastRenderedPageBreak/>
        <w:t>használom</w:t>
      </w:r>
      <w:r w:rsidR="001C2262">
        <w:t xml:space="preserve"> fel</w:t>
      </w:r>
      <w:r>
        <w:t>.</w:t>
      </w:r>
      <w:r w:rsidR="00CC7DCB">
        <w:t xml:space="preserve"> </w:t>
      </w:r>
      <w:r w:rsidR="001C2262">
        <w:t>Azért elterjed az iparban ez</w:t>
      </w:r>
      <w:r>
        <w:t xml:space="preserve"> az algoritmu</w:t>
      </w:r>
      <w:r w:rsidR="007B7846">
        <w:t>s, mert ha lehet helyes költség</w:t>
      </w:r>
      <w:r>
        <w:t>becslő függvény</w:t>
      </w:r>
      <w:r w:rsidR="007B7846">
        <w:t>t</w:t>
      </w:r>
      <w:r>
        <w:t xml:space="preserve"> találni, akkor az algoritmus hatékonysága kiugróan magas.</w:t>
      </w:r>
      <w:r w:rsidR="005351F1">
        <w:t xml:space="preserve"> A legrövidebb út megoldására alkalmas algoritmusok időbeli komplexitás</w:t>
      </w:r>
      <w:r w:rsidR="007B7846">
        <w:t>a</w:t>
      </w:r>
      <w:r w:rsidR="005351F1">
        <w:t xml:space="preserve"> a csúcsok és az él</w:t>
      </w:r>
      <w:r w:rsidR="007B7846">
        <w:t>ek számával függenek össze. Az</w:t>
      </w:r>
      <w:r w:rsidR="005351F1">
        <w:t xml:space="preserve"> </w:t>
      </w:r>
      <w:proofErr w:type="gramStart"/>
      <w:r w:rsidR="005351F1">
        <w:t>A</w:t>
      </w:r>
      <w:proofErr w:type="gramEnd"/>
      <w:r w:rsidR="005351F1">
        <w:t>* algoritmus komplexitása viszont a heurisztikától nagyban függ, így csak konkrét eseteknél lehet ezt meghatározni.</w:t>
      </w:r>
      <w:r w:rsidR="00CC7DCB">
        <w:t xml:space="preserve"> </w:t>
      </w:r>
      <w:r>
        <w:t xml:space="preserve">Az útvonalkeresés elengedhetetlen része </w:t>
      </w:r>
      <w:r w:rsidR="005351F1">
        <w:t xml:space="preserve">manapság </w:t>
      </w:r>
      <w:r>
        <w:t xml:space="preserve">az </w:t>
      </w:r>
      <w:proofErr w:type="gramStart"/>
      <w:r>
        <w:t>A</w:t>
      </w:r>
      <w:proofErr w:type="gramEnd"/>
      <w:r>
        <w:t xml:space="preserve">* algoritmus. </w:t>
      </w:r>
    </w:p>
    <w:p w14:paraId="2AD3DCBB" w14:textId="29F71D59" w:rsidR="00CC7DCB" w:rsidRDefault="00CC7DCB" w:rsidP="00CC7DCB">
      <w:pPr>
        <w:pStyle w:val="Cmsor3"/>
      </w:pPr>
      <w:bookmarkStart w:id="13" w:name="_Toc121191389"/>
      <w:r>
        <w:t>Helyszín átalakítása gráffá</w:t>
      </w:r>
      <w:bookmarkEnd w:id="13"/>
    </w:p>
    <w:p w14:paraId="4D8F540A" w14:textId="5B8CAA68" w:rsidR="00985F06" w:rsidRDefault="00985F06" w:rsidP="00985F06">
      <w:r>
        <w:t xml:space="preserve">Ezt követően fontosnak tartottam, hogy legyen is olyan gráfom, amin </w:t>
      </w:r>
      <w:r w:rsidR="00CC7DCB">
        <w:t xml:space="preserve">lehet az algoritmust futtatni. </w:t>
      </w:r>
      <w:r>
        <w:t>Ahogy a példákkal mutattam, nem minden esetben lehet kihasználni a</w:t>
      </w:r>
      <w:r w:rsidR="005351F1">
        <w:t xml:space="preserve">z </w:t>
      </w:r>
      <w:proofErr w:type="gramStart"/>
      <w:r w:rsidR="005351F1">
        <w:t>A</w:t>
      </w:r>
      <w:proofErr w:type="gramEnd"/>
      <w:r w:rsidR="005351F1">
        <w:t>*</w:t>
      </w:r>
      <w:r>
        <w:t xml:space="preserve"> heurisztikáját, viszont az ember mozgásánál ezzel nincsen probléma.</w:t>
      </w:r>
      <w:r w:rsidR="00CC7DCB">
        <w:t xml:space="preserve"> </w:t>
      </w:r>
      <w:r>
        <w:t xml:space="preserve">Ahogy a valóságban, úgy a programomban is a legrövidebb út az egyenes lesz. A különböző komplexitású problémákra különböző gráfokat sikerült találnom. </w:t>
      </w:r>
    </w:p>
    <w:p w14:paraId="6E2009C9" w14:textId="7901B45B" w:rsidR="00985F06" w:rsidRDefault="00985F06" w:rsidP="007F5092">
      <w:r>
        <w:t>Egyik példának a sakk</w:t>
      </w:r>
      <w:r w:rsidR="005351F1">
        <w:t>ot találtam, ha a királlyal lépe</w:t>
      </w:r>
      <w:r>
        <w:t xml:space="preserve">k. Ekkor a játéktér véges, és a király helyzete csak diszkrét és véges </w:t>
      </w:r>
      <w:r w:rsidR="005351F1">
        <w:t xml:space="preserve">sok </w:t>
      </w:r>
      <w:r>
        <w:t>lehet.</w:t>
      </w:r>
      <w:r w:rsidR="00CC7DCB">
        <w:t xml:space="preserve"> </w:t>
      </w:r>
      <w:r>
        <w:t xml:space="preserve">Összesen hatvannégy mezőn </w:t>
      </w:r>
      <w:r w:rsidR="005351F1">
        <w:t>állhat</w:t>
      </w:r>
      <w:r>
        <w:t xml:space="preserve">, és az </w:t>
      </w:r>
      <w:proofErr w:type="gramStart"/>
      <w:r>
        <w:t>A</w:t>
      </w:r>
      <w:proofErr w:type="gramEnd"/>
      <w:r>
        <w:t>* algoritmus is helyes</w:t>
      </w:r>
      <w:r w:rsidR="00CC7DCB">
        <w:t>e</w:t>
      </w:r>
      <w:r>
        <w:t>n alkalmazható, mert a király lépésére elmondható, hogy legrövidebb út, az egyenes.</w:t>
      </w:r>
      <w:r w:rsidR="00CC7DCB">
        <w:t xml:space="preserve"> </w:t>
      </w:r>
      <w:r>
        <w:t xml:space="preserve">Kifejezetten nem mondható ez el a király helyett a lóról </w:t>
      </w:r>
      <w:r w:rsidR="00CC7DCB">
        <w:t xml:space="preserve">vagy a futóról </w:t>
      </w:r>
      <w:r>
        <w:t>például.</w:t>
      </w:r>
      <w:r w:rsidR="00CC7DCB">
        <w:t xml:space="preserve"> </w:t>
      </w:r>
      <w:r>
        <w:t>A király esetében van hatvannégy csúcs a gráfban, és egy csúcs legalább három, de akár nyolc másik csúc</w:t>
      </w:r>
      <w:r w:rsidR="00CC7DCB">
        <w:t>c</w:t>
      </w:r>
      <w:r>
        <w:t xml:space="preserve">sal is össze van </w:t>
      </w:r>
      <w:r w:rsidR="005351F1">
        <w:t xml:space="preserve">éllel </w:t>
      </w:r>
      <w:r>
        <w:t>kötve</w:t>
      </w:r>
      <w:r w:rsidR="00CC7DCB">
        <w:t xml:space="preserve">, futó esetében nincs hatvannégy csúcsa a gráfnak, mert csak a saját </w:t>
      </w:r>
      <w:r w:rsidR="007F5092">
        <w:t>színén maradhat é</w:t>
      </w:r>
      <w:r w:rsidR="005351F1">
        <w:t xml:space="preserve">s a távolságát egy másik mezőnek nem a fizikai távolsága </w:t>
      </w:r>
      <w:r w:rsidR="007F5092">
        <w:t>adja meg</w:t>
      </w:r>
      <w:r>
        <w:t>.</w:t>
      </w:r>
      <w:r w:rsidR="007F5092">
        <w:t xml:space="preserve"> Ezen megoldást annak ellenére </w:t>
      </w:r>
      <w:r>
        <w:t>megvizsgáltam, hogy nem írja le a valóságot, mert egy ember tetszőlegesen sok helyen állhat egy szobában, nem csak pontosan hatvannégy helyen.</w:t>
      </w:r>
    </w:p>
    <w:p w14:paraId="16B21951" w14:textId="77777777" w:rsidR="002B289C" w:rsidRDefault="002B289C" w:rsidP="0059571C">
      <w:pPr>
        <w:keepNext/>
        <w:jc w:val="center"/>
      </w:pPr>
      <w:r>
        <w:rPr>
          <w:noProof/>
          <w:lang w:eastAsia="hu-HU"/>
        </w:rPr>
        <w:lastRenderedPageBreak/>
        <w:drawing>
          <wp:inline distT="0" distB="0" distL="0" distR="0" wp14:anchorId="39C5B4A6" wp14:editId="3B07AAA8">
            <wp:extent cx="3429000" cy="1724025"/>
            <wp:effectExtent l="0" t="0" r="0" b="0"/>
            <wp:docPr id="1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29000" cy="1724025"/>
                    </a:xfrm>
                    <a:prstGeom prst="rect">
                      <a:avLst/>
                    </a:prstGeom>
                    <a:noFill/>
                    <a:ln>
                      <a:noFill/>
                    </a:ln>
                  </pic:spPr>
                </pic:pic>
              </a:graphicData>
            </a:graphic>
          </wp:inline>
        </w:drawing>
      </w:r>
    </w:p>
    <w:p w14:paraId="4A9A3DAC" w14:textId="2781D6F3" w:rsidR="002B289C" w:rsidRDefault="001A35FD" w:rsidP="001A35FD">
      <w:pPr>
        <w:pStyle w:val="Kpalrs"/>
      </w:pPr>
      <w:fldSimple w:instr=" SEQ ábra \* ARABIC ">
        <w:r w:rsidR="00BF0643">
          <w:rPr>
            <w:noProof/>
          </w:rPr>
          <w:t>4</w:t>
        </w:r>
      </w:fldSimple>
      <w:r w:rsidR="002B289C">
        <w:t xml:space="preserve">. ábra </w:t>
      </w:r>
      <w:proofErr w:type="gramStart"/>
      <w:r w:rsidR="002B289C">
        <w:t>A</w:t>
      </w:r>
      <w:proofErr w:type="gramEnd"/>
      <w:r w:rsidR="002B289C">
        <w:t xml:space="preserve"> ló és a király álta</w:t>
      </w:r>
      <w:r w:rsidR="0059571C">
        <w:t>l lehetséges lépések gráfja</w:t>
      </w:r>
      <w:r w:rsidR="0059571C">
        <w:rPr>
          <w:rStyle w:val="Lbjegyzet-hivatkozs"/>
        </w:rPr>
        <w:footnoteReference w:id="4"/>
      </w:r>
      <w:r w:rsidR="0059571C">
        <w:rPr>
          <w:rStyle w:val="Lbjegyzet-hivatkozs"/>
        </w:rPr>
        <w:footnoteReference w:id="5"/>
      </w:r>
    </w:p>
    <w:p w14:paraId="24CED175" w14:textId="483908A9" w:rsidR="000F2FFB" w:rsidRDefault="000F2FFB" w:rsidP="000F2FFB">
      <w:pPr>
        <w:pStyle w:val="Cmsor3"/>
      </w:pPr>
      <w:bookmarkStart w:id="14" w:name="_Toc121191390"/>
      <w:r>
        <w:t>Felületeket lefedő gráfok</w:t>
      </w:r>
      <w:bookmarkEnd w:id="14"/>
    </w:p>
    <w:p w14:paraId="40A455AC" w14:textId="6ED89B8C" w:rsidR="00985F06" w:rsidRDefault="00985F06" w:rsidP="00985F06">
      <w:r>
        <w:t>Izgalmasabb problémának tűnik az, amikor a gráf egy épület emeletének, vagy csak egy szobának a bejárhatóságát írja le.</w:t>
      </w:r>
      <w:r w:rsidR="007F5092">
        <w:t xml:space="preserve"> </w:t>
      </w:r>
      <w:r>
        <w:t>Ez azt jelenti, hogy a bejárható tér még lehet véges, de a helyzete az embereknek már nem. Így lényegében végtelen csúcsa lenne a helyszínt leíró gráfnak.</w:t>
      </w:r>
      <w:r w:rsidR="007F5092">
        <w:t xml:space="preserve"> </w:t>
      </w:r>
      <w:r>
        <w:t>Két nagyban különböző gráfot találtam ennek a végtelennek tűnő problémának a megoldására.</w:t>
      </w:r>
      <w:r w:rsidR="007F5092">
        <w:t xml:space="preserve"> </w:t>
      </w:r>
      <w:r>
        <w:t xml:space="preserve">A két gráf magyar nevére nincs általánosan elfogadott szó a szakirodalomban, így szabad fordítással a nevük </w:t>
      </w:r>
      <w:r w:rsidR="0059571C">
        <w:t>útpont gráf és navigációs háló.</w:t>
      </w:r>
      <w:sdt>
        <w:sdtPr>
          <w:id w:val="831722769"/>
          <w:citation/>
        </w:sdtPr>
        <w:sdtContent>
          <w:r w:rsidR="0059571C">
            <w:fldChar w:fldCharType="begin"/>
          </w:r>
          <w:r w:rsidR="0059571C">
            <w:instrText xml:space="preserve"> CITATION Mar21 \l 1038 </w:instrText>
          </w:r>
          <w:r w:rsidR="0059571C">
            <w:fldChar w:fldCharType="separate"/>
          </w:r>
          <w:r w:rsidR="00EF5016">
            <w:rPr>
              <w:noProof/>
            </w:rPr>
            <w:t xml:space="preserve"> [8]</w:t>
          </w:r>
          <w:r w:rsidR="0059571C">
            <w:fldChar w:fldCharType="end"/>
          </w:r>
        </w:sdtContent>
      </w:sdt>
    </w:p>
    <w:p w14:paraId="312F7D37" w14:textId="77777777" w:rsidR="001A35FD" w:rsidRDefault="001A35FD" w:rsidP="001A35FD">
      <w:pPr>
        <w:keepNext/>
        <w:ind w:firstLine="0"/>
      </w:pPr>
      <w:r>
        <w:pict w14:anchorId="4C1E74E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425.25pt;height:151.5pt">
            <v:imagedata r:id="rId15" o:title="nav,waypointgraph"/>
          </v:shape>
        </w:pict>
      </w:r>
    </w:p>
    <w:p w14:paraId="092526C2" w14:textId="3A607DD6" w:rsidR="000F5E9E" w:rsidRDefault="001A35FD" w:rsidP="001A35FD">
      <w:pPr>
        <w:pStyle w:val="Kpalrs"/>
      </w:pPr>
      <w:fldSimple w:instr=" SEQ ábra \* ARABIC ">
        <w:r w:rsidR="00BF0643">
          <w:rPr>
            <w:noProof/>
          </w:rPr>
          <w:t>5</w:t>
        </w:r>
      </w:fldSimple>
      <w:r>
        <w:t xml:space="preserve">. ábra </w:t>
      </w:r>
      <w:r w:rsidRPr="002927D3">
        <w:t>Az útpont gráfot és a navigációs hálót szemléltető kép</w:t>
      </w:r>
    </w:p>
    <w:p w14:paraId="699698DF" w14:textId="18A0E166" w:rsidR="000F2FFB" w:rsidRDefault="000F2FFB" w:rsidP="000F2FFB">
      <w:pPr>
        <w:pStyle w:val="Cmsor3"/>
      </w:pPr>
      <w:bookmarkStart w:id="15" w:name="_Toc121191391"/>
      <w:r>
        <w:t>Útpont gráf</w:t>
      </w:r>
      <w:bookmarkEnd w:id="15"/>
    </w:p>
    <w:p w14:paraId="02F008EF" w14:textId="24E3D377" w:rsidR="00985F06" w:rsidRDefault="00985F06" w:rsidP="00985F06">
      <w:r>
        <w:t xml:space="preserve">Az útpont gráf azt a problémát kívánta megoldani, hogy </w:t>
      </w:r>
      <w:r w:rsidR="005351F1">
        <w:t xml:space="preserve">ne </w:t>
      </w:r>
      <w:r>
        <w:t>végtelen csúcsa legyen a gráfnak. Ugyanis a végtelen cs</w:t>
      </w:r>
      <w:r w:rsidR="005351F1">
        <w:t xml:space="preserve">úcs közül csak keveset tart meg, és a megmaradt </w:t>
      </w:r>
      <w:r>
        <w:lastRenderedPageBreak/>
        <w:t xml:space="preserve">csúcsok viszont </w:t>
      </w:r>
      <w:r w:rsidR="005351F1">
        <w:t>elnagyolt, de jó</w:t>
      </w:r>
      <w:r>
        <w:t xml:space="preserve"> képet adnak arról, hogy miként lehet bejárni a teret. Lényegében </w:t>
      </w:r>
      <w:r w:rsidR="00071F25">
        <w:t>ezeket a</w:t>
      </w:r>
      <w:r>
        <w:t xml:space="preserve"> pontokat követve el lehet jutni a</w:t>
      </w:r>
      <w:r w:rsidR="005351F1">
        <w:t>z emelet</w:t>
      </w:r>
      <w:r>
        <w:t xml:space="preserve"> esetében tetszőleges szobából, egy másik szobába.</w:t>
      </w:r>
      <w:r w:rsidR="007F5092">
        <w:t xml:space="preserve"> </w:t>
      </w:r>
      <w:r>
        <w:t>Figyelemmel van arra, hogy a gráf élei bejárhatóak legyenek, azokon végigsétálva falba, vagy má</w:t>
      </w:r>
      <w:r w:rsidR="00DA6154">
        <w:t>s terepobjektumba ne ütközzön</w:t>
      </w:r>
      <w:r w:rsidR="007F5092">
        <w:t xml:space="preserve">. </w:t>
      </w:r>
      <w:r>
        <w:t>A csúcsai arra alk</w:t>
      </w:r>
      <w:r w:rsidR="00071F25">
        <w:t>almasak, hogy közülük kiválasztva a kezdőponthoz legközelebbit</w:t>
      </w:r>
      <w:r w:rsidR="005351F1">
        <w:t>, és kivá</w:t>
      </w:r>
      <w:r w:rsidR="00071F25">
        <w:t>lasztva a</w:t>
      </w:r>
      <w:r w:rsidR="005351F1">
        <w:t xml:space="preserve"> </w:t>
      </w:r>
      <w:r w:rsidR="00DA6154">
        <w:t>végcél</w:t>
      </w:r>
      <w:r>
        <w:t>hoz is a gráf legközelebbi csúcsát, majd a közöttük kiszámított legrövidebb útvona</w:t>
      </w:r>
      <w:r w:rsidR="00071F25">
        <w:t>lat, a gráf adott éleit kövesse</w:t>
      </w:r>
      <w:r>
        <w:t>.</w:t>
      </w:r>
    </w:p>
    <w:p w14:paraId="4B9D7C8D" w14:textId="3ABC1BBE" w:rsidR="00985F06" w:rsidRDefault="00985F06" w:rsidP="00985F06">
      <w:r>
        <w:t>Ezen megoldás komplexitása abban rejlik, hogy a gráf csúcsait megfelelően kell megválasztani ahhoz, hogy használható legyen a gráf útvonalkeresésre.</w:t>
      </w:r>
      <w:r w:rsidR="007F5092">
        <w:t xml:space="preserve"> </w:t>
      </w:r>
      <w:r>
        <w:t>Ha túl ritkák a csúcsok, lehet</w:t>
      </w:r>
      <w:r w:rsidR="005351F1">
        <w:t>, hogy a szobában</w:t>
      </w:r>
      <w:r>
        <w:t xml:space="preserve"> nincs is </w:t>
      </w:r>
      <w:r w:rsidR="005351F1">
        <w:t>egy csúcsa sem a gráfnak. Ha</w:t>
      </w:r>
      <w:r>
        <w:t xml:space="preserve"> túl s</w:t>
      </w:r>
      <w:r w:rsidR="005351F1">
        <w:t>űrű</w:t>
      </w:r>
      <w:r>
        <w:t xml:space="preserve">, vagy nem egyenletesen vannak </w:t>
      </w:r>
      <w:r w:rsidR="005351F1">
        <w:t>meg</w:t>
      </w:r>
      <w:r>
        <w:t>választva a csúcsok, akkor a számítási idő fog feleslegesen megnövekedni.</w:t>
      </w:r>
      <w:r w:rsidR="007F5092">
        <w:t xml:space="preserve"> </w:t>
      </w:r>
      <w:r>
        <w:t>A komplexitása abban is megmutatkozik közvetetten, hogy ha nincs komolyabb energia fordítva a gráf kialakítására, és az emberek mozgásának kialakítására, akkor nem lesz életszerű a szimuláció.</w:t>
      </w:r>
      <w:r w:rsidR="007F5092">
        <w:t xml:space="preserve"> </w:t>
      </w:r>
      <w:r>
        <w:t>Ugyanis ha mindenki az éleken haladva menne végig a csúcsokon, akkor az emberek mozgása a hangyákéra hasonlítana. Egymást követve vagy szemben lényegében egy sorban halad</w:t>
      </w:r>
      <w:r w:rsidR="00E4794F">
        <w:t>ná</w:t>
      </w:r>
      <w:r>
        <w:t>nak.</w:t>
      </w:r>
      <w:r w:rsidR="007F5092">
        <w:t xml:space="preserve"> </w:t>
      </w:r>
      <w:r>
        <w:t>Az emberek viszont kihasználják a teret. Továb</w:t>
      </w:r>
      <w:r w:rsidR="007F5092">
        <w:t>bá a nem meg</w:t>
      </w:r>
      <w:r>
        <w:t>felelő gráf megalkotása esetén az útvonal lehet nagyon szögletes, nem természetes, és se nem a legrövidebb, se nem az ember szokásos útvonala.</w:t>
      </w:r>
      <w:r w:rsidR="007F5092">
        <w:t xml:space="preserve"> </w:t>
      </w:r>
      <w:r>
        <w:t>Ennek okán komoly feladat az, hogy egy ilyen</w:t>
      </w:r>
      <w:r w:rsidR="007303B1" w:rsidRPr="007303B1">
        <w:t xml:space="preserve"> </w:t>
      </w:r>
      <w:r w:rsidR="007303B1">
        <w:t>tökéletes</w:t>
      </w:r>
      <w:r>
        <w:t xml:space="preserve"> gráfot megalkosson az ember.</w:t>
      </w:r>
    </w:p>
    <w:p w14:paraId="5D4276D3" w14:textId="644792F1" w:rsidR="00985F06" w:rsidRDefault="00985F06" w:rsidP="00985F06">
      <w:r>
        <w:t>Sajnos van egy problémája is. Véges csúcs okán nem lehet minden pontjára a helyszínnek eljutni</w:t>
      </w:r>
      <w:r w:rsidR="007F5092">
        <w:t xml:space="preserve"> egyértelműen</w:t>
      </w:r>
      <w:r>
        <w:t>, csak a gráf csúcsaira, esetleg éleire.</w:t>
      </w:r>
      <w:r w:rsidR="007F5092">
        <w:t xml:space="preserve"> </w:t>
      </w:r>
      <w:r w:rsidR="00E4794F">
        <w:t>Amikor elindul</w:t>
      </w:r>
      <w:r>
        <w:t xml:space="preserve"> a programban</w:t>
      </w:r>
      <w:r w:rsidR="00E4794F">
        <w:t xml:space="preserve"> az ember, akkor először el kell</w:t>
      </w:r>
      <w:r>
        <w:t xml:space="preserve"> jutnia a gráf egyik csúcsához, és </w:t>
      </w:r>
      <w:r w:rsidR="007F5092">
        <w:t>a</w:t>
      </w:r>
      <w:r>
        <w:t>mikor azon végighalad, akkor az utolsó csúcstól el kell találnia valahogyan a saját céljáig.</w:t>
      </w:r>
      <w:r w:rsidR="007F5092">
        <w:t xml:space="preserve"> </w:t>
      </w:r>
      <w:r>
        <w:t xml:space="preserve">Ez viszont azt </w:t>
      </w:r>
      <w:r w:rsidR="00E4794F">
        <w:t>vonja magával, hogy két útvonal</w:t>
      </w:r>
      <w:r>
        <w:t>keres</w:t>
      </w:r>
      <w:r w:rsidR="00E4794F">
        <w:t>ő algoritmust is kell használnia a programnak</w:t>
      </w:r>
      <w:r>
        <w:t>.</w:t>
      </w:r>
      <w:r w:rsidR="007F5092">
        <w:t xml:space="preserve"> </w:t>
      </w:r>
      <w:r>
        <w:t>Természetesen ezen megoldás</w:t>
      </w:r>
      <w:r w:rsidR="007F5092">
        <w:t xml:space="preserve"> </w:t>
      </w:r>
      <w:r>
        <w:t>hibáinak a nagy részét az képzi, hogy automatikusan generálni ilyen hálót komplex probléma. Viszont ha sikerül, akkor kifejezetten hatékony, de az emberek természetes mozgatása továbbra is kérdése benne.</w:t>
      </w:r>
    </w:p>
    <w:p w14:paraId="18F31321" w14:textId="5A0C9BCC" w:rsidR="000F2FFB" w:rsidRDefault="000F2FFB" w:rsidP="000F2FFB">
      <w:pPr>
        <w:pStyle w:val="Cmsor3"/>
      </w:pPr>
      <w:bookmarkStart w:id="16" w:name="_Toc121191392"/>
      <w:r>
        <w:t>Navigációs háló</w:t>
      </w:r>
      <w:bookmarkEnd w:id="16"/>
    </w:p>
    <w:p w14:paraId="186B9663" w14:textId="6EF3C5AB" w:rsidR="00985F06" w:rsidRDefault="00985F06" w:rsidP="00985F06">
      <w:r>
        <w:t>A másik létező megoldás, a navigációs háló, angol n</w:t>
      </w:r>
      <w:r w:rsidR="000F5E9E">
        <w:t xml:space="preserve">evén </w:t>
      </w:r>
      <w:proofErr w:type="spellStart"/>
      <w:r w:rsidR="000F5E9E">
        <w:t>Navigation</w:t>
      </w:r>
      <w:proofErr w:type="spellEnd"/>
      <w:r w:rsidR="000F5E9E">
        <w:t xml:space="preserve"> </w:t>
      </w:r>
      <w:proofErr w:type="spellStart"/>
      <w:r w:rsidR="000F5E9E">
        <w:t>Mesh</w:t>
      </w:r>
      <w:proofErr w:type="spellEnd"/>
      <w:r w:rsidR="000F5E9E">
        <w:t xml:space="preserve">. </w:t>
      </w:r>
      <w:r>
        <w:t xml:space="preserve">Ez </w:t>
      </w:r>
      <w:r w:rsidR="00E4794F">
        <w:t>az eredeti problémának a</w:t>
      </w:r>
      <w:r>
        <w:t xml:space="preserve"> végtelen csúcs problémáját úgy orvosolja, hogy a helyszínt, a teret háromszögekkel, vagy egyéb konvex sokszögekkel fedi le.</w:t>
      </w:r>
      <w:r w:rsidR="007F5092">
        <w:t xml:space="preserve"> </w:t>
      </w:r>
      <w:r>
        <w:t xml:space="preserve">Ekkor lesz egy </w:t>
      </w:r>
      <w:r>
        <w:lastRenderedPageBreak/>
        <w:t>háromszögek éleiből álló háló, és egy plusz információ halmaz, ami az, hogy a gráf mely élei alkotna</w:t>
      </w:r>
      <w:r w:rsidR="00E4794F">
        <w:t>k háromszöget, és/</w:t>
      </w:r>
      <w:proofErr w:type="gramStart"/>
      <w:r>
        <w:t>vagy</w:t>
      </w:r>
      <w:proofErr w:type="gramEnd"/>
      <w:r>
        <w:t xml:space="preserve"> hogy mely élei határozzák meg a tér határait.</w:t>
      </w:r>
      <w:r w:rsidR="007F5092">
        <w:t xml:space="preserve"> </w:t>
      </w:r>
      <w:r>
        <w:t>Ekkor a helyszín minden bejárható pontja valamelyik háromszög élére vagy bel</w:t>
      </w:r>
      <w:r w:rsidR="007F5092">
        <w:t>sej</w:t>
      </w:r>
      <w:r>
        <w:t>ébe esik. A háromszögek nem lapolódnak át, így könnyű meghatározni, hogy a háromszögek melyikébe esik az adott pont.</w:t>
      </w:r>
    </w:p>
    <w:p w14:paraId="0FD63E47" w14:textId="1D519368" w:rsidR="00985F06" w:rsidRDefault="00985F06" w:rsidP="00985F06">
      <w:r>
        <w:t xml:space="preserve">Az </w:t>
      </w:r>
      <w:proofErr w:type="gramStart"/>
      <w:r>
        <w:t>útvonal keresés</w:t>
      </w:r>
      <w:proofErr w:type="gramEnd"/>
      <w:r>
        <w:t xml:space="preserve"> ebben a megoldásban úgy zajlik, hogy a kiindulási csúcshoz megtalálja azt a háromszöget, amiben benne van.</w:t>
      </w:r>
      <w:r w:rsidR="007F5092">
        <w:t xml:space="preserve"> </w:t>
      </w:r>
      <w:r>
        <w:t xml:space="preserve">Majd ennek a háromszögnek a csúcsaiból, vagy csak az egyikéből az </w:t>
      </w:r>
      <w:proofErr w:type="gramStart"/>
      <w:r>
        <w:t>A</w:t>
      </w:r>
      <w:proofErr w:type="gramEnd"/>
      <w:r>
        <w:t>* algoritmust lefuttatva eljut azon háromszög csúcsáig, amelyben benne v</w:t>
      </w:r>
      <w:r w:rsidR="00E4794F">
        <w:t>an az elérni kívánt végcél</w:t>
      </w:r>
      <w:r>
        <w:t>.</w:t>
      </w:r>
    </w:p>
    <w:p w14:paraId="32F9E408" w14:textId="2FB4051F" w:rsidR="00985F06" w:rsidRDefault="00985F06" w:rsidP="00985F06">
      <w:r>
        <w:t xml:space="preserve">Ennek a megoldásnak </w:t>
      </w:r>
      <w:r w:rsidR="00E4794F">
        <w:t>szintén</w:t>
      </w:r>
      <w:r>
        <w:t xml:space="preserve"> nehézsége, hogy a hálót létre kell hozni. Rengeteg megoldás van erre a problémára. Lehet például mindig csak egy olyan szakaszt behúzni az alaprajznak tekinthető gráfba, amelyre igaz, hogy két olyan szakaszt köt össze, ami részét képzi az alaprajznak és van egy közös csúcsuk, továbbá az </w:t>
      </w:r>
      <w:r w:rsidR="007F5092">
        <w:t>alaprajz egyetlen másik csúcsát</w:t>
      </w:r>
      <w:r>
        <w:t>.</w:t>
      </w:r>
      <w:r w:rsidR="007F5092">
        <w:t xml:space="preserve"> </w:t>
      </w:r>
      <w:r w:rsidR="00071F25">
        <w:t>Ahogy behúzta</w:t>
      </w:r>
      <w:r>
        <w:t xml:space="preserve"> az új szakaszt, el</w:t>
      </w:r>
      <w:r w:rsidR="00071F25">
        <w:t>menti</w:t>
      </w:r>
      <w:r>
        <w:t xml:space="preserve"> a többi behúzott szakasszal, és az</w:t>
      </w:r>
      <w:r w:rsidR="00071F25">
        <w:t>t az alaprajz részének tekinti</w:t>
      </w:r>
      <w:r>
        <w:t xml:space="preserve"> onnan, és az e</w:t>
      </w:r>
      <w:r w:rsidR="00071F25">
        <w:t>lőbb említett két élt kitörli</w:t>
      </w:r>
      <w:r>
        <w:t>. Mivel minden egyes</w:t>
      </w:r>
      <w:r w:rsidR="001A2A37">
        <w:t xml:space="preserve"> él behúzása után kettőt töröl</w:t>
      </w:r>
      <w:r>
        <w:t>, ezért lépésenként csökkennek a módosított alaprajz él</w:t>
      </w:r>
      <w:r w:rsidR="007F5092">
        <w:t xml:space="preserve">einek </w:t>
      </w:r>
      <w:r>
        <w:t>száma. Addig kell behúzni</w:t>
      </w:r>
      <w:r w:rsidR="00071F25">
        <w:t>a</w:t>
      </w:r>
      <w:r>
        <w:t xml:space="preserve"> így szakaszokat, </w:t>
      </w:r>
      <w:r w:rsidR="00071F25">
        <w:t>a</w:t>
      </w:r>
      <w:r>
        <w:t>míg egy háromszög marad csak.</w:t>
      </w:r>
      <w:r w:rsidR="007F5092">
        <w:t xml:space="preserve"> </w:t>
      </w:r>
      <w:r>
        <w:t>Akkor az algoritmus leáll, és az elme</w:t>
      </w:r>
      <w:r w:rsidR="00071F25">
        <w:t>ntett behúzott éleket hozzáadja a gráfhoz</w:t>
      </w:r>
      <w:r>
        <w:t>.</w:t>
      </w:r>
      <w:r w:rsidR="007F5092">
        <w:t xml:space="preserve"> </w:t>
      </w:r>
      <w:r>
        <w:t>Ekkor a gr</w:t>
      </w:r>
      <w:r w:rsidR="001A2A37">
        <w:t>áf éleiből háromszögeket képez</w:t>
      </w:r>
      <w:r w:rsidR="00071F25">
        <w:t xml:space="preserve"> és kész</w:t>
      </w:r>
      <w:r>
        <w:t xml:space="preserve"> van a navigációs háló.</w:t>
      </w:r>
    </w:p>
    <w:p w14:paraId="5FA7D17A" w14:textId="10AF6FB1" w:rsidR="00985F06" w:rsidRDefault="007303B1" w:rsidP="00985F06">
      <w:r>
        <w:t>Ez</w:t>
      </w:r>
      <w:r w:rsidR="00985F06">
        <w:t xml:space="preserve"> a háló azért jól használható, mert szomszédos konvex sokszögekből épül fel. Nem szükséges háromszögekkel dolgozni, lehet tégl</w:t>
      </w:r>
      <w:r w:rsidR="00E4794F">
        <w:t xml:space="preserve">alapokkal vagy sokszögekkel is, </w:t>
      </w:r>
      <w:r w:rsidR="00985F06">
        <w:t>csak az a lényeg hogy konvex legyen. Ezt a tulajdonságot kihasználva síkidomokon belül az egyes pontok közötti út, az a két pontot összekötő szakasz.</w:t>
      </w:r>
      <w:r w:rsidR="007F5092">
        <w:t xml:space="preserve"> </w:t>
      </w:r>
      <w:r w:rsidR="00985F06">
        <w:t xml:space="preserve">Ha több </w:t>
      </w:r>
      <w:r w:rsidR="007F5092">
        <w:t>síkidomot</w:t>
      </w:r>
      <w:r w:rsidR="00985F06">
        <w:t xml:space="preserve"> is érint az útkeresés, mert nincsenek egy </w:t>
      </w:r>
      <w:r w:rsidR="007F5092">
        <w:t>síkidomban</w:t>
      </w:r>
      <w:r w:rsidR="00985F06">
        <w:t xml:space="preserve"> a kezdő és végpontok, akkor a </w:t>
      </w:r>
      <w:r w:rsidR="007F5092">
        <w:t>síkidom</w:t>
      </w:r>
      <w:r w:rsidR="00985F06">
        <w:t xml:space="preserve"> láncon keresztül </w:t>
      </w:r>
      <w:r w:rsidR="00E4794F">
        <w:t>kell az útvonalat kialakítani.</w:t>
      </w:r>
    </w:p>
    <w:p w14:paraId="1A7DC818" w14:textId="1EB0023A" w:rsidR="000F2FFB" w:rsidRDefault="000F2FFB" w:rsidP="000F2FFB">
      <w:pPr>
        <w:pStyle w:val="Cmsor3"/>
      </w:pPr>
      <w:bookmarkStart w:id="17" w:name="_Toc121191393"/>
      <w:r>
        <w:t>Legrövidebb útvonal és útvonal kiegyenesítése</w:t>
      </w:r>
      <w:bookmarkEnd w:id="17"/>
    </w:p>
    <w:p w14:paraId="6C906405" w14:textId="69572551" w:rsidR="001A35FD" w:rsidRDefault="007F5092" w:rsidP="001A35FD">
      <w:pPr>
        <w:keepNext/>
      </w:pPr>
      <w:r>
        <w:t>Komoly probléma az útvonal kiegyenesítése a legrö</w:t>
      </w:r>
      <w:r w:rsidR="00985F06">
        <w:t>videbb út megh</w:t>
      </w:r>
      <w:r w:rsidR="00E4794F">
        <w:t>atározásában mind a két hálóban. Itt bonyolult</w:t>
      </w:r>
      <w:r w:rsidR="00985F06">
        <w:t xml:space="preserve"> számítást igény</w:t>
      </w:r>
      <w:r>
        <w:t>e</w:t>
      </w:r>
      <w:r w:rsidR="00985F06">
        <w:t xml:space="preserve">lhet nem csak a háromszögek oldalain, mint gráfon lefuttatni az </w:t>
      </w:r>
      <w:proofErr w:type="gramStart"/>
      <w:r w:rsidR="00985F06">
        <w:t>A</w:t>
      </w:r>
      <w:proofErr w:type="gramEnd"/>
      <w:r w:rsidR="00985F06">
        <w:t>*</w:t>
      </w:r>
      <w:proofErr w:type="spellStart"/>
      <w:r w:rsidR="00985F06">
        <w:t>-ot</w:t>
      </w:r>
      <w:proofErr w:type="spellEnd"/>
      <w:r w:rsidR="00985F06">
        <w:t>, hanem ki is egyenesíteni az útvonalat.</w:t>
      </w:r>
      <w:r>
        <w:t xml:space="preserve"> </w:t>
      </w:r>
      <w:r w:rsidR="00E4794F">
        <w:t>A</w:t>
      </w:r>
      <w:r w:rsidR="00985F06">
        <w:t xml:space="preserve">z </w:t>
      </w:r>
      <w:r w:rsidR="00E4794F">
        <w:t>útpont gráfban</w:t>
      </w:r>
      <w:r w:rsidR="00DA6154">
        <w:t xml:space="preserve"> csak</w:t>
      </w:r>
      <w:r w:rsidR="00E4794F">
        <w:t xml:space="preserve"> </w:t>
      </w:r>
      <w:r w:rsidR="00DA6154">
        <w:t>a gráf pontjaival</w:t>
      </w:r>
      <w:r w:rsidR="00985F06">
        <w:t xml:space="preserve"> </w:t>
      </w:r>
      <w:r w:rsidR="001A2A37">
        <w:t>képes</w:t>
      </w:r>
      <w:r w:rsidR="00985F06">
        <w:t xml:space="preserve"> dolgozni, ami csak véges lehetőséget </w:t>
      </w:r>
      <w:r w:rsidR="00985F06">
        <w:lastRenderedPageBreak/>
        <w:t>biztosít, így ritkán adja vissza a legrövidebb utat.</w:t>
      </w:r>
      <w:r w:rsidR="001A35FD">
        <w:pict w14:anchorId="7AAB30D8">
          <v:shape id="_x0000_i1025" type="#_x0000_t75" style="width:414pt;height:303.75pt">
            <v:imagedata r:id="rId16" o:title="Different-representations-of-waypoint-graph-and-NavMesh"/>
          </v:shape>
        </w:pict>
      </w:r>
    </w:p>
    <w:p w14:paraId="1D355E3C" w14:textId="79A66B78" w:rsidR="00985F06" w:rsidRDefault="001A35FD" w:rsidP="001A35FD">
      <w:pPr>
        <w:pStyle w:val="Kpalrs"/>
      </w:pPr>
      <w:fldSimple w:instr=" SEQ ábra \* ARABIC ">
        <w:r w:rsidR="00BF0643">
          <w:rPr>
            <w:noProof/>
          </w:rPr>
          <w:t>6</w:t>
        </w:r>
      </w:fldSimple>
      <w:r>
        <w:t xml:space="preserve">. ábra Az útpont gráf és a navigációs háló útvonalának </w:t>
      </w:r>
      <w:proofErr w:type="spellStart"/>
      <w:r>
        <w:t>összehasoasonlítása</w:t>
      </w:r>
      <w:proofErr w:type="spellEnd"/>
    </w:p>
    <w:p w14:paraId="7DFBCD93" w14:textId="348F03A7" w:rsidR="00985F06" w:rsidRDefault="00985F06" w:rsidP="00985F06">
      <w:r>
        <w:t>A programomban a navigációs háló megvalósítása, és használata mellett döntöttem. Ugyanis a generálható útvonal sokkal jobban hasonlít a valóságoshoz a navigációs hálóval, mint az útpont gráffal.</w:t>
      </w:r>
      <w:r w:rsidR="007F5092">
        <w:t xml:space="preserve"> </w:t>
      </w:r>
      <w:r>
        <w:t>Az útvonal generálása las</w:t>
      </w:r>
      <w:r w:rsidR="007F5092">
        <w:t>s</w:t>
      </w:r>
      <w:r>
        <w:t>abb, mint egy tökéletes útpont gráfban, de a természetes útvonalra törekszem, hogy az emberek mozgása hiteles lehessen.</w:t>
      </w:r>
      <w:r w:rsidR="007F5092">
        <w:t xml:space="preserve"> </w:t>
      </w:r>
      <w:r>
        <w:t xml:space="preserve">A navigációs hálót a mai napig használják a játékiparban, különböző játék motorokban, például </w:t>
      </w:r>
      <w:proofErr w:type="gramStart"/>
      <w:r>
        <w:t>a</w:t>
      </w:r>
      <w:proofErr w:type="gramEnd"/>
      <w:r>
        <w:t xml:space="preserve"> </w:t>
      </w:r>
      <w:proofErr w:type="spellStart"/>
      <w:r>
        <w:t>Unity-b</w:t>
      </w:r>
      <w:r w:rsidR="000F5E9E">
        <w:t>en</w:t>
      </w:r>
      <w:proofErr w:type="spellEnd"/>
      <w:sdt>
        <w:sdtPr>
          <w:id w:val="-292743363"/>
          <w:citation/>
        </w:sdtPr>
        <w:sdtContent>
          <w:r w:rsidR="000F5E9E">
            <w:fldChar w:fldCharType="begin"/>
          </w:r>
          <w:r w:rsidR="000F5E9E">
            <w:instrText xml:space="preserve"> CITATION Nav22 \l 1038 </w:instrText>
          </w:r>
          <w:r w:rsidR="000F5E9E">
            <w:fldChar w:fldCharType="separate"/>
          </w:r>
          <w:r w:rsidR="00EF5016">
            <w:rPr>
              <w:noProof/>
            </w:rPr>
            <w:t xml:space="preserve"> [9]</w:t>
          </w:r>
          <w:r w:rsidR="000F5E9E">
            <w:fldChar w:fldCharType="end"/>
          </w:r>
        </w:sdtContent>
      </w:sdt>
      <w:r>
        <w:t xml:space="preserve"> a gép által vezérelt entitásokat ennek segítségével navigálja.</w:t>
      </w:r>
    </w:p>
    <w:p w14:paraId="2DBABBCE" w14:textId="263284FE" w:rsidR="00985F06" w:rsidRDefault="00985F06" w:rsidP="007F5092">
      <w:r>
        <w:t>A generált útvonalat lehet végtelenségig finomítani, természetessé tenni. Nem csak élek mentén lehessen haladni, hanem különböző görbék mentén, de erre a szakdolgozatomban nem térek ki.</w:t>
      </w:r>
    </w:p>
    <w:p w14:paraId="6FC38954" w14:textId="1365E2E4" w:rsidR="00985F06" w:rsidRDefault="007F5092" w:rsidP="007F5092">
      <w:pPr>
        <w:pStyle w:val="Cmsor3"/>
      </w:pPr>
      <w:bookmarkStart w:id="18" w:name="_Toc121191394"/>
      <w:r>
        <w:t>Emberek mozgás</w:t>
      </w:r>
      <w:r w:rsidR="00A92A58">
        <w:t>ának alapjai</w:t>
      </w:r>
      <w:bookmarkEnd w:id="18"/>
    </w:p>
    <w:p w14:paraId="364BC44B" w14:textId="176243BB" w:rsidR="00985F06" w:rsidRDefault="00985F06" w:rsidP="00985F06">
      <w:r>
        <w:t>Most, hogy tudatában vagyok annak, hogy milyen módon tudok útvonalat generálni, fontos lenne ezt egy embernek végig is sétálni.</w:t>
      </w:r>
      <w:r w:rsidR="007F5092">
        <w:t xml:space="preserve"> </w:t>
      </w:r>
      <w:r>
        <w:t>Ennek okán az emberek moz</w:t>
      </w:r>
      <w:r w:rsidR="007303B1">
        <w:t xml:space="preserve">gásával kapcsolatos információkat </w:t>
      </w:r>
      <w:r>
        <w:t>kerestem.</w:t>
      </w:r>
      <w:r w:rsidR="007F5092">
        <w:t xml:space="preserve"> </w:t>
      </w:r>
      <w:r>
        <w:t xml:space="preserve">A programomban fontosnak tartom, </w:t>
      </w:r>
      <w:r>
        <w:lastRenderedPageBreak/>
        <w:t xml:space="preserve">hogy az emberek ne pontszerű lények legyenek, és a sebességük ne legyen se lassú, se gyors, hanem amit várhatóan a valóságban is </w:t>
      </w:r>
      <w:r w:rsidR="00E4794F">
        <w:t>megválasztanának sebességül</w:t>
      </w:r>
      <w:r>
        <w:t>.</w:t>
      </w:r>
    </w:p>
    <w:p w14:paraId="0363FD8F" w14:textId="20832E71" w:rsidR="00A92A58" w:rsidRDefault="00A92A58" w:rsidP="00A92A58">
      <w:pPr>
        <w:pStyle w:val="Cmsor3"/>
      </w:pPr>
      <w:bookmarkStart w:id="19" w:name="_Toc121191395"/>
      <w:r>
        <w:t>Emberek szélessége</w:t>
      </w:r>
      <w:bookmarkEnd w:id="19"/>
    </w:p>
    <w:p w14:paraId="4B512F29" w14:textId="594F29D4" w:rsidR="00985F06" w:rsidRDefault="007F5092" w:rsidP="00985F06">
      <w:r>
        <w:t>Különböző kutatások más-</w:t>
      </w:r>
      <w:r w:rsidR="00985F06">
        <w:t>más eredményeket publikáltak, így nehéz megmondani, hogy mi az igaz.</w:t>
      </w:r>
      <w:r>
        <w:t xml:space="preserve"> </w:t>
      </w:r>
      <w:proofErr w:type="gramStart"/>
      <w:r w:rsidR="00537453">
        <w:t>Az</w:t>
      </w:r>
      <w:proofErr w:type="gramEnd"/>
      <w:r w:rsidR="00537453">
        <w:t xml:space="preserve"> </w:t>
      </w:r>
      <w:r w:rsidR="00985F06">
        <w:t>vá</w:t>
      </w:r>
      <w:r>
        <w:t>l</w:t>
      </w:r>
      <w:r w:rsidR="00985F06">
        <w:t>lszélességét vettem alapul az ember szélességének. Ez az érték a nőknél és a fé</w:t>
      </w:r>
      <w:r>
        <w:t>rfiaknál eltérő, és az évtizede</w:t>
      </w:r>
      <w:r w:rsidR="00985F06">
        <w:t>k alatt szemmel látható mértékben nőttek ezek az értékek az elmúlt hatvan évben.</w:t>
      </w:r>
      <w:r>
        <w:t xml:space="preserve"> </w:t>
      </w:r>
      <w:r w:rsidR="00985F06">
        <w:t>Az Amerikai Egyesült Államokban végzett felmérés</w:t>
      </w:r>
      <w:r w:rsidR="00537453">
        <w:t>ek</w:t>
      </w:r>
      <w:r w:rsidR="00985F06">
        <w:t xml:space="preserve"> szerint</w:t>
      </w:r>
      <w:sdt>
        <w:sdtPr>
          <w:id w:val="-15382551"/>
          <w:citation/>
        </w:sdtPr>
        <w:sdtContent>
          <w:r w:rsidR="000F5E9E">
            <w:fldChar w:fldCharType="begin"/>
          </w:r>
          <w:r w:rsidR="000F5E9E">
            <w:instrText xml:space="preserve"> CITATION Wha22 \l 1038 </w:instrText>
          </w:r>
          <w:r w:rsidR="000F5E9E">
            <w:fldChar w:fldCharType="separate"/>
          </w:r>
          <w:r w:rsidR="00EF5016">
            <w:rPr>
              <w:noProof/>
            </w:rPr>
            <w:t xml:space="preserve"> [10]</w:t>
          </w:r>
          <w:r w:rsidR="000F5E9E">
            <w:fldChar w:fldCharType="end"/>
          </w:r>
        </w:sdtContent>
      </w:sdt>
      <w:r w:rsidR="00985F06">
        <w:t xml:space="preserve"> az 1960-as években a felnőtt nők vá</w:t>
      </w:r>
      <w:r w:rsidR="00537453">
        <w:t>l</w:t>
      </w:r>
      <w:r w:rsidR="00985F06">
        <w:t>lszélessége átlagosan 35.3 cm széles volt, a férfiaknak kicsivel több, 39.6 cm</w:t>
      </w:r>
      <w:r w:rsidR="00537453">
        <w:t xml:space="preserve"> volt ez az érték átlagosan.</w:t>
      </w:r>
      <w:r>
        <w:t xml:space="preserve"> </w:t>
      </w:r>
      <w:r w:rsidR="00985F06">
        <w:t>Ezen értékek a 90-es évek elejére a nőknél 36.7 cm-re, a férfiaknál 41.1 cm-re növekedett. Egyértelmű különbség van köztük.</w:t>
      </w:r>
    </w:p>
    <w:p w14:paraId="0E0FEDC0" w14:textId="2FCD11E9" w:rsidR="00985F06" w:rsidRDefault="00985F06" w:rsidP="00985F06">
      <w:r>
        <w:t>A megoldásomban ezek alapján majd 30 cm és 50 cm közötti vál</w:t>
      </w:r>
      <w:r w:rsidR="00537453">
        <w:t>l</w:t>
      </w:r>
      <w:r>
        <w:t xml:space="preserve">szélességű emberekkel fogok dolgozni. Az más ország adatait </w:t>
      </w:r>
      <w:proofErr w:type="gramStart"/>
      <w:r>
        <w:t>ezen</w:t>
      </w:r>
      <w:proofErr w:type="gramEnd"/>
      <w:r>
        <w:t xml:space="preserve"> határok közé feltételezem.</w:t>
      </w:r>
      <w:r w:rsidR="007F5092">
        <w:t xml:space="preserve"> </w:t>
      </w:r>
      <w:r>
        <w:t xml:space="preserve">Egyetemi körülményeket tervezek szimulálni, ahol az emberek viszonylag nyugodtak, mozgásuk </w:t>
      </w:r>
      <w:r w:rsidR="00537453">
        <w:t>során nem futnak, hanem főképp</w:t>
      </w:r>
      <w:r>
        <w:t xml:space="preserve"> csak sétálnak.</w:t>
      </w:r>
      <w:r w:rsidR="007F5092">
        <w:t xml:space="preserve"> </w:t>
      </w:r>
      <w:r w:rsidR="00537453">
        <w:t>Egyetemi környezet okán</w:t>
      </w:r>
      <w:r>
        <w:t xml:space="preserve"> nem számolok gyermekek vállszélességével, mert </w:t>
      </w:r>
      <w:r w:rsidR="007F5092">
        <w:t xml:space="preserve">az </w:t>
      </w:r>
      <w:r>
        <w:t>egyetemen szinte csak felnőtt ember fordul meg, nyíltnapokat leszámítva.</w:t>
      </w:r>
      <w:r w:rsidR="007F5092">
        <w:t xml:space="preserve"> </w:t>
      </w:r>
      <w:r>
        <w:t>És ezért nem számolok azzal sem a programom tervezése során, hogy valaki fut, mert ritkán tapasztalható csak az, hogy valaki a gyors</w:t>
      </w:r>
      <w:r w:rsidR="00537453">
        <w:t>, ütemesebb</w:t>
      </w:r>
      <w:r>
        <w:t xml:space="preserve"> sétánál gyorsabban haladna.</w:t>
      </w:r>
    </w:p>
    <w:p w14:paraId="14209513" w14:textId="203FD5C1" w:rsidR="00985F06" w:rsidRDefault="00B5127E" w:rsidP="00B5127E">
      <w:pPr>
        <w:pStyle w:val="Cmsor3"/>
      </w:pPr>
      <w:bookmarkStart w:id="20" w:name="_Toc121191396"/>
      <w:r>
        <w:t>Emberek mozgási sebessége egyedül és tömegben</w:t>
      </w:r>
      <w:bookmarkEnd w:id="20"/>
    </w:p>
    <w:p w14:paraId="0F06F5C8" w14:textId="7AF24539" w:rsidR="00985F06" w:rsidRDefault="00985F06" w:rsidP="00985F06">
      <w:r>
        <w:t xml:space="preserve">Utána néztem, hogy milyen sebességgel sétálnak az emberek. Az egyetemen hasonlóan viselkednek a mozgásuk szempontjából az emberek, mint az utcán. </w:t>
      </w:r>
      <w:r w:rsidR="00037481">
        <w:t xml:space="preserve"> </w:t>
      </w:r>
      <w:r>
        <w:t>Ismerősökkel, vagy a csoporttal együtt tartanak, viszont ismeretlenektől próbálnak megfelelő távolságot tartani.</w:t>
      </w:r>
      <w:r w:rsidR="00037481">
        <w:t xml:space="preserve"> </w:t>
      </w:r>
      <w:r>
        <w:t>Ennek okán mikor egy előadásnak vége, és egyszerre próbálja elhagyni akár kétszáz diák egy termet, akkor az egyén sebessége lelassul.</w:t>
      </w:r>
      <w:r w:rsidR="00037481">
        <w:t xml:space="preserve"> </w:t>
      </w:r>
      <w:r>
        <w:t>Ugyanis várakozni kell másokra, és a kölcsönös távolságtartást sem lehet megtartani. Ezért a többiek mozgását folyton figyelni kell, mert a bizonytalanság nagyobb ilyen helyzetekben, mikor ritkábban vannak az emberek.</w:t>
      </w:r>
      <w:r w:rsidR="00037481">
        <w:t xml:space="preserve"> </w:t>
      </w:r>
      <w:r>
        <w:t>A bizonytalanság esetén lassabb sebesség</w:t>
      </w:r>
      <w:r w:rsidR="00037481">
        <w:t>e</w:t>
      </w:r>
      <w:r>
        <w:t>t választunk</w:t>
      </w:r>
      <w:r w:rsidR="00037481">
        <w:t xml:space="preserve"> meg</w:t>
      </w:r>
      <w:r>
        <w:t>, kisebb lesz a lépés hosszunk, és több energiát fordítunk a helyzet felismerésre.</w:t>
      </w:r>
      <w:r w:rsidR="00037481">
        <w:t xml:space="preserve"> </w:t>
      </w:r>
      <w:r>
        <w:t>A lépéshossz</w:t>
      </w:r>
      <w:r w:rsidR="00537453">
        <w:t xml:space="preserve"> rövidebbnek választása a</w:t>
      </w:r>
      <w:r>
        <w:t xml:space="preserve"> másokra lépés elkerülése érdekében történhet, a helyzet felismerése, a tömeg megkerülése meg szintén</w:t>
      </w:r>
      <w:r w:rsidR="00537453" w:rsidRPr="00537453">
        <w:t xml:space="preserve"> </w:t>
      </w:r>
      <w:r w:rsidR="00537453">
        <w:t>valamivel több energiát</w:t>
      </w:r>
      <w:r>
        <w:t xml:space="preserve"> igényel, mint ha egyedül sétálna az ember az utcán.</w:t>
      </w:r>
    </w:p>
    <w:p w14:paraId="3102665E" w14:textId="09D1DAED" w:rsidR="00985F06" w:rsidRDefault="00985F06" w:rsidP="00985F06">
      <w:r>
        <w:lastRenderedPageBreak/>
        <w:t>Az egyik legfontosabb paraméternek néztem így utána, hogy az embereknek mekkora az átlagos sebessége adott sűrűségű tömegben, milyen kapcsolat van a két érték között.</w:t>
      </w:r>
      <w:r w:rsidR="00037481">
        <w:t xml:space="preserve"> </w:t>
      </w:r>
      <w:r>
        <w:t>Kutatási eredmények itt is sajnos eltérő számértékeke</w:t>
      </w:r>
      <w:r w:rsidR="00037481">
        <w:t>t hoztak eredményként, mert más-</w:t>
      </w:r>
      <w:r>
        <w:t>más környezetben végezték a méréseket.</w:t>
      </w:r>
      <w:r w:rsidR="00037481">
        <w:t xml:space="preserve"> </w:t>
      </w:r>
      <w:r>
        <w:t>Fontos paraméter, hogy van-e az embereknél valamilyen táska, esetleg bőrönd, vagy vala</w:t>
      </w:r>
      <w:r w:rsidR="00537453">
        <w:t>milyen olyan dolog, ami mozgásukat</w:t>
      </w:r>
      <w:r>
        <w:t xml:space="preserve"> lassítja,</w:t>
      </w:r>
      <w:r w:rsidR="00965788">
        <w:t xml:space="preserve"> és mások mozgását akadályozza.</w:t>
      </w:r>
      <w:sdt>
        <w:sdtPr>
          <w:id w:val="957687774"/>
          <w:citation/>
        </w:sdtPr>
        <w:sdtContent>
          <w:r w:rsidR="00EF5016">
            <w:fldChar w:fldCharType="begin"/>
          </w:r>
          <w:r w:rsidR="00EF5016">
            <w:instrText xml:space="preserve"> CITATION ZFa06 \l 1038 </w:instrText>
          </w:r>
          <w:r w:rsidR="00EF5016">
            <w:fldChar w:fldCharType="separate"/>
          </w:r>
          <w:r w:rsidR="00EF5016">
            <w:rPr>
              <w:noProof/>
            </w:rPr>
            <w:t xml:space="preserve"> [11]</w:t>
          </w:r>
          <w:r w:rsidR="00EF5016">
            <w:fldChar w:fldCharType="end"/>
          </w:r>
        </w:sdtContent>
      </w:sdt>
      <w:r w:rsidR="00037481">
        <w:t xml:space="preserve"> </w:t>
      </w:r>
      <w:r w:rsidR="00537453">
        <w:t xml:space="preserve">Ennek </w:t>
      </w:r>
      <w:r>
        <w:t>okán</w:t>
      </w:r>
      <w:r w:rsidR="00537453">
        <w:t>,</w:t>
      </w:r>
      <w:r>
        <w:t xml:space="preserve"> ha egyedül mozog az illető, haladhat akár 2 m/</w:t>
      </w:r>
      <w:proofErr w:type="spellStart"/>
      <w:r>
        <w:t>s</w:t>
      </w:r>
      <w:r w:rsidR="00537453">
        <w:t>ec</w:t>
      </w:r>
      <w:r>
        <w:t>-mal</w:t>
      </w:r>
      <w:proofErr w:type="spellEnd"/>
      <w:r w:rsidR="007303B1">
        <w:t>,</w:t>
      </w:r>
      <w:r>
        <w:t xml:space="preserve"> de akár csak 1.6</w:t>
      </w:r>
      <w:r w:rsidR="00037481">
        <w:t xml:space="preserve"> m/</w:t>
      </w:r>
      <w:proofErr w:type="spellStart"/>
      <w:r w:rsidR="00037481">
        <w:t>s</w:t>
      </w:r>
      <w:r w:rsidR="00537453">
        <w:t>ec</w:t>
      </w:r>
      <w:r w:rsidR="00037481">
        <w:t>-m</w:t>
      </w:r>
      <w:r>
        <w:t>al</w:t>
      </w:r>
      <w:proofErr w:type="spellEnd"/>
      <w:r>
        <w:t xml:space="preserve"> is. </w:t>
      </w:r>
      <w:r w:rsidR="007E5587">
        <w:t>A</w:t>
      </w:r>
      <w:r>
        <w:t xml:space="preserve"> tömegben szin</w:t>
      </w:r>
      <w:r w:rsidR="00037481">
        <w:t>t</w:t>
      </w:r>
      <w:r>
        <w:t>én eltérő eredményeket kaphat</w:t>
      </w:r>
      <w:r w:rsidR="007E5587">
        <w:t>nak</w:t>
      </w:r>
      <w:r>
        <w:t xml:space="preserve"> különböző mérések során.</w:t>
      </w:r>
      <w:r w:rsidR="00037481">
        <w:t xml:space="preserve"> </w:t>
      </w:r>
      <w:r>
        <w:t>Az ember tömeg 1 ember/m^2 sű</w:t>
      </w:r>
      <w:r w:rsidR="001A2A37">
        <w:t>rűség esetén az egyén sebessége</w:t>
      </w:r>
      <w:r>
        <w:t xml:space="preserve"> 0.7 m/s</w:t>
      </w:r>
      <w:r w:rsidR="00537453">
        <w:t>ec</w:t>
      </w:r>
      <w:r w:rsidR="001A2A37">
        <w:t xml:space="preserve"> és</w:t>
      </w:r>
      <w:r>
        <w:t xml:space="preserve"> 1.3 m/s</w:t>
      </w:r>
      <w:r w:rsidR="001A2A37">
        <w:t>ec között várható</w:t>
      </w:r>
      <w:r w:rsidR="00537453">
        <w:t>. Ez az intervallum 3 ember/</w:t>
      </w:r>
      <w:r>
        <w:t>m^2 esetén már csak 0.2 m/s</w:t>
      </w:r>
      <w:r w:rsidR="00537453">
        <w:t>ec</w:t>
      </w:r>
      <w:r>
        <w:t>-tól 0.8 m/s</w:t>
      </w:r>
      <w:r w:rsidR="00537453">
        <w:t>ec</w:t>
      </w:r>
      <w:r w:rsidR="001A2A37">
        <w:t>-ig tart. E</w:t>
      </w:r>
      <w:r>
        <w:t xml:space="preserve">gészen 7-8 ember/m^2 </w:t>
      </w:r>
      <w:proofErr w:type="spellStart"/>
      <w:r>
        <w:t>-ig</w:t>
      </w:r>
      <w:proofErr w:type="spellEnd"/>
      <w:r>
        <w:t xml:space="preserve"> leh</w:t>
      </w:r>
      <w:r w:rsidR="00537453">
        <w:t>e</w:t>
      </w:r>
      <w:r>
        <w:t>t számolni azzal, hogy még a tömeg lényeges mozgást végez</w:t>
      </w:r>
      <w:r w:rsidR="001A35FD">
        <w:t>.</w:t>
      </w:r>
    </w:p>
    <w:p w14:paraId="28912499" w14:textId="77777777" w:rsidR="001A35FD" w:rsidRDefault="001A35FD" w:rsidP="001A35FD">
      <w:pPr>
        <w:keepNext/>
        <w:ind w:firstLine="0"/>
      </w:pPr>
      <w:r w:rsidRPr="001A35FD">
        <w:drawing>
          <wp:inline distT="0" distB="0" distL="0" distR="0" wp14:anchorId="05DD06BD" wp14:editId="3C20F049">
            <wp:extent cx="5400040" cy="1841732"/>
            <wp:effectExtent l="0" t="0" r="0" b="635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400040" cy="1841732"/>
                    </a:xfrm>
                    <a:prstGeom prst="rect">
                      <a:avLst/>
                    </a:prstGeom>
                  </pic:spPr>
                </pic:pic>
              </a:graphicData>
            </a:graphic>
          </wp:inline>
        </w:drawing>
      </w:r>
    </w:p>
    <w:p w14:paraId="45490AFE" w14:textId="2B8E24E8" w:rsidR="001A35FD" w:rsidRDefault="001A35FD" w:rsidP="001A35FD">
      <w:pPr>
        <w:pStyle w:val="Kpalrs"/>
      </w:pPr>
      <w:fldSimple w:instr=" SEQ ábra \* ARABIC ">
        <w:r w:rsidR="00BF0643">
          <w:rPr>
            <w:noProof/>
          </w:rPr>
          <w:t>7</w:t>
        </w:r>
      </w:fldSimple>
      <w:r>
        <w:t>. ábra Különböző kutatások során más-más eredményeket kaptak</w:t>
      </w:r>
      <w:sdt>
        <w:sdtPr>
          <w:id w:val="1089281439"/>
          <w:citation/>
        </w:sdtPr>
        <w:sdtContent>
          <w:r w:rsidR="00F9225B">
            <w:fldChar w:fldCharType="begin"/>
          </w:r>
          <w:r w:rsidR="00F9225B">
            <w:instrText xml:space="preserve"> CITATION ZFa01 \l 1038 </w:instrText>
          </w:r>
          <w:r w:rsidR="00F9225B">
            <w:fldChar w:fldCharType="separate"/>
          </w:r>
          <w:r w:rsidR="00EF5016">
            <w:rPr>
              <w:noProof/>
            </w:rPr>
            <w:t xml:space="preserve"> [12]</w:t>
          </w:r>
          <w:r w:rsidR="00F9225B">
            <w:fldChar w:fldCharType="end"/>
          </w:r>
        </w:sdtContent>
      </w:sdt>
    </w:p>
    <w:p w14:paraId="797CDE1E" w14:textId="77777777" w:rsidR="00B5127E" w:rsidRDefault="00985F06" w:rsidP="00037481">
      <w:r>
        <w:t>Az egyetemen nincs abból probléma, hogy valamire várakozni kell, de haladni</w:t>
      </w:r>
      <w:r w:rsidR="00537453">
        <w:t xml:space="preserve"> is</w:t>
      </w:r>
      <w:r>
        <w:t xml:space="preserve"> kell. Amíg vannak a teremben, addig nem kell bemenni oda.</w:t>
      </w:r>
      <w:r w:rsidR="00037481">
        <w:t xml:space="preserve"> </w:t>
      </w:r>
      <w:r>
        <w:t>Ha el akarjuk hagyni az épületet, vagy a termet, azt szabadon megtehetjük. Mindig halad a tömeg, maximum a szűkületek szabnak határt a sebességnek.</w:t>
      </w:r>
      <w:r w:rsidR="00037481">
        <w:t xml:space="preserve"> Kevés</w:t>
      </w:r>
      <w:r>
        <w:t xml:space="preserve"> szituációban lehet</w:t>
      </w:r>
      <w:r w:rsidR="00537453">
        <w:t xml:space="preserve"> valóban</w:t>
      </w:r>
      <w:r>
        <w:t xml:space="preserve"> érdemes várakozni, </w:t>
      </w:r>
      <w:r w:rsidR="00537453">
        <w:t xml:space="preserve">például </w:t>
      </w:r>
      <w:r>
        <w:t>ha a lift használatáról van szó</w:t>
      </w:r>
      <w:r w:rsidR="00037481">
        <w:t xml:space="preserve"> vagy egy ajtót kell kinyitnunk</w:t>
      </w:r>
      <w:r>
        <w:t>. A liftek előtt gyűlő tömeg ritkán éri el azt a kritikus szintet, hogy komolyan zavaró, és kifejezetten akadályozó legyen jelenlétük.</w:t>
      </w:r>
      <w:r w:rsidR="00037481">
        <w:t xml:space="preserve"> </w:t>
      </w:r>
    </w:p>
    <w:p w14:paraId="493A782B" w14:textId="41AC395B" w:rsidR="00B5127E" w:rsidRDefault="00B5127E" w:rsidP="00B5127E">
      <w:pPr>
        <w:pStyle w:val="Cmsor3"/>
      </w:pPr>
      <w:bookmarkStart w:id="21" w:name="_Toc121191397"/>
      <w:r>
        <w:t>Vészhelyzet kezelése</w:t>
      </w:r>
      <w:bookmarkEnd w:id="21"/>
    </w:p>
    <w:p w14:paraId="788DF29A" w14:textId="01CDEF70" w:rsidR="00985F06" w:rsidRDefault="00B5127E" w:rsidP="00B5127E">
      <w:r>
        <w:t>P</w:t>
      </w:r>
      <w:r w:rsidR="00985F06">
        <w:t>rogramomat nem tervezem arra, hogy váratlan okokból nem lehet valahol haladni, például le</w:t>
      </w:r>
      <w:r w:rsidR="00537453">
        <w:t>omlott a mennyezet vagy pánik tör ki az emberek között.</w:t>
      </w:r>
      <w:r>
        <w:t xml:space="preserve"> </w:t>
      </w:r>
      <w:r w:rsidR="00985F06">
        <w:t xml:space="preserve">Tűz esetén sem </w:t>
      </w:r>
      <w:r w:rsidR="00537453">
        <w:t>tör ki pánik</w:t>
      </w:r>
      <w:r w:rsidR="00985F06">
        <w:t xml:space="preserve"> az emberek</w:t>
      </w:r>
      <w:r w:rsidR="00537453">
        <w:t xml:space="preserve"> között</w:t>
      </w:r>
      <w:r w:rsidR="00985F06">
        <w:t>. Ezt rengeteg épülettűzből levont tap</w:t>
      </w:r>
      <w:r w:rsidR="00037481">
        <w:t>a</w:t>
      </w:r>
      <w:r w:rsidR="00985F06">
        <w:t xml:space="preserve">sztalat alapján </w:t>
      </w:r>
      <w:r w:rsidR="001A2A37">
        <w:lastRenderedPageBreak/>
        <w:t>ki lehet</w:t>
      </w:r>
      <w:r w:rsidR="00985F06">
        <w:t xml:space="preserve"> </w:t>
      </w:r>
      <w:r w:rsidR="00537453">
        <w:t>ki</w:t>
      </w:r>
      <w:r w:rsidR="0014443C">
        <w:t>jelenteni.</w:t>
      </w:r>
      <w:sdt>
        <w:sdtPr>
          <w:id w:val="212855273"/>
          <w:citation/>
        </w:sdtPr>
        <w:sdtContent>
          <w:r w:rsidR="0014443C">
            <w:fldChar w:fldCharType="begin"/>
          </w:r>
          <w:r w:rsidR="0014443C">
            <w:instrText xml:space="preserve"> CITATION Phi02 \l 1038 </w:instrText>
          </w:r>
          <w:r w:rsidR="0014443C">
            <w:fldChar w:fldCharType="separate"/>
          </w:r>
          <w:r w:rsidR="00EF5016">
            <w:rPr>
              <w:noProof/>
            </w:rPr>
            <w:t xml:space="preserve"> [13]</w:t>
          </w:r>
          <w:r w:rsidR="0014443C">
            <w:fldChar w:fldCharType="end"/>
          </w:r>
        </w:sdtContent>
      </w:sdt>
      <w:r w:rsidR="00037481">
        <w:t xml:space="preserve"> </w:t>
      </w:r>
      <w:r w:rsidR="00985F06">
        <w:t>Az emberek ugyan úgy higgadtak maradnak, és nagy</w:t>
      </w:r>
      <w:r w:rsidR="00037481">
        <w:t xml:space="preserve"> részük fel sem </w:t>
      </w:r>
      <w:proofErr w:type="gramStart"/>
      <w:r w:rsidR="00037481">
        <w:t>fogja</w:t>
      </w:r>
      <w:proofErr w:type="gramEnd"/>
      <w:r w:rsidR="00037481">
        <w:t xml:space="preserve"> kezdetben</w:t>
      </w:r>
      <w:r w:rsidR="00985F06">
        <w:t xml:space="preserve"> vagy el sem hiszi, hogy baj van.</w:t>
      </w:r>
      <w:r w:rsidR="00037481">
        <w:t xml:space="preserve"> </w:t>
      </w:r>
      <w:r w:rsidR="00985F06">
        <w:t>Mikor realizálódik bennük, hogy tényleges a veszély, akkor sem vesztik el higgadtságukat és próbálják a megfelelő lépéseket megtenni.</w:t>
      </w:r>
      <w:r w:rsidR="00037481">
        <w:t xml:space="preserve"> </w:t>
      </w:r>
      <w:r w:rsidR="00537453">
        <w:t>Nem tapossák el egymást, hanem</w:t>
      </w:r>
      <w:r w:rsidR="00985F06">
        <w:t xml:space="preserve"> kifejezetten figyelnek másokra és segítenek is másoknak, ha rászorulnak. Kifejezetten ritkán kerül sor arra, hogy pánik törjön ki az egész épületben.</w:t>
      </w:r>
    </w:p>
    <w:p w14:paraId="11A2E88C" w14:textId="77777777" w:rsidR="00F9225B" w:rsidRDefault="00F9225B" w:rsidP="00F9225B">
      <w:pPr>
        <w:keepNext/>
        <w:jc w:val="center"/>
      </w:pPr>
      <w:r w:rsidRPr="00F9225B">
        <w:drawing>
          <wp:inline distT="0" distB="0" distL="0" distR="0" wp14:anchorId="4683268B" wp14:editId="306A75F8">
            <wp:extent cx="3315163" cy="5077534"/>
            <wp:effectExtent l="0" t="0" r="0" b="8890"/>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3315163" cy="5077534"/>
                    </a:xfrm>
                    <a:prstGeom prst="rect">
                      <a:avLst/>
                    </a:prstGeom>
                  </pic:spPr>
                </pic:pic>
              </a:graphicData>
            </a:graphic>
          </wp:inline>
        </w:drawing>
      </w:r>
    </w:p>
    <w:p w14:paraId="326AC9DB" w14:textId="7E9EEF6D" w:rsidR="00F9225B" w:rsidRDefault="00F9225B" w:rsidP="00F9225B">
      <w:pPr>
        <w:pStyle w:val="Kpalrs"/>
      </w:pPr>
      <w:fldSimple w:instr=" SEQ ábra \* ARABIC ">
        <w:r w:rsidR="00BF0643">
          <w:rPr>
            <w:noProof/>
          </w:rPr>
          <w:t>8</w:t>
        </w:r>
      </w:fldSimple>
      <w:r>
        <w:t>. ábra Táblázat az emberek cselekedeteinek sorrendjéről egy szállodai tűz esetén</w:t>
      </w:r>
    </w:p>
    <w:p w14:paraId="4FD19AC3" w14:textId="4DB2F3B5" w:rsidR="00985F06" w:rsidRDefault="00985F06" w:rsidP="00985F06">
      <w:r>
        <w:t>Arra viszont tervezem a programomat, hogy az emberek egymástól tartsanak kellő távolságot, és enged</w:t>
      </w:r>
      <w:r w:rsidR="00037481">
        <w:t>jék el</w:t>
      </w:r>
      <w:r>
        <w:t xml:space="preserve"> egymást, ha a normák úgy diktálják.</w:t>
      </w:r>
      <w:r w:rsidR="00037481">
        <w:t xml:space="preserve"> </w:t>
      </w:r>
      <w:r>
        <w:t>Legyenek figyelmesek arra, hogy ők éppen a ter</w:t>
      </w:r>
      <w:r w:rsidR="00037481">
        <w:t>e</w:t>
      </w:r>
      <w:r>
        <w:t>mből kijönnek, azaz elsőbbségük van, vagy a terembe terveznek bemenni</w:t>
      </w:r>
      <w:r w:rsidR="00AD4412">
        <w:t>, így elsőbbséget kell adniuk</w:t>
      </w:r>
      <w:r>
        <w:t>.</w:t>
      </w:r>
    </w:p>
    <w:p w14:paraId="0B2558F1" w14:textId="2BCB3A21" w:rsidR="00985F06" w:rsidRDefault="00985F06" w:rsidP="00985F06">
      <w:r>
        <w:t>Fontos tényező az is, hogy az emberek a mozgásuk közben</w:t>
      </w:r>
      <w:r w:rsidR="007303B1">
        <w:t>,</w:t>
      </w:r>
      <w:r>
        <w:t xml:space="preserve"> ha befordulnak egy sarkon, akkor nem ismerik a sarkon túli környezetet, továbbá a sarokhoz közeledve </w:t>
      </w:r>
      <w:r>
        <w:lastRenderedPageBreak/>
        <w:t>sebességük le is csökken.</w:t>
      </w:r>
      <w:r w:rsidR="00037481">
        <w:t xml:space="preserve"> </w:t>
      </w:r>
      <w:r>
        <w:t>Ennek megoldása komplex feladat, és csak próbálkozást teszek a programomban ennek figyelembe vételére.</w:t>
      </w:r>
    </w:p>
    <w:p w14:paraId="7EFA7F5D" w14:textId="043801C7" w:rsidR="008A3762" w:rsidRDefault="004B4168" w:rsidP="005244B3">
      <w:pPr>
        <w:pStyle w:val="Cmsor3"/>
      </w:pPr>
      <w:bookmarkStart w:id="22" w:name="_Toc121191398"/>
      <w:r>
        <w:t>Az i</w:t>
      </w:r>
      <w:r w:rsidR="00F9225B">
        <w:t>rodalomkutatás eredménye</w:t>
      </w:r>
      <w:bookmarkEnd w:id="22"/>
    </w:p>
    <w:p w14:paraId="56879984" w14:textId="0B60FCD7" w:rsidR="005244B3" w:rsidRPr="005244B3" w:rsidRDefault="00C336D7" w:rsidP="005244B3">
      <w:r>
        <w:t>Sok munkát olvastam át, amelyekkel nem értettem egyet és nem találtam hasznosnak. Vagy a problémakörbe nem ásták bele kellően magukat</w:t>
      </w:r>
      <w:r w:rsidR="00F9225B">
        <w:t xml:space="preserve"> a szerzők</w:t>
      </w:r>
      <w:r>
        <w:t>, vagy meg</w:t>
      </w:r>
      <w:r w:rsidR="00F9225B">
        <w:t>elégedtek részeredménnyel és</w:t>
      </w:r>
      <w:r>
        <w:t xml:space="preserve"> ennek okán az eredményük helytelen, vagy pontatlan lett, amit nem kí</w:t>
      </w:r>
      <w:r w:rsidR="00F9225B">
        <w:t xml:space="preserve">vántam felhasználni. Sok </w:t>
      </w:r>
      <w:r>
        <w:t>kérdés és terve</w:t>
      </w:r>
      <w:r w:rsidR="00F9225B">
        <w:t>zési feladat maradt meg számomra, de</w:t>
      </w:r>
      <w:r w:rsidR="00AD4412">
        <w:t xml:space="preserve"> a</w:t>
      </w:r>
      <w:r w:rsidR="00F9225B">
        <w:t xml:space="preserve"> kezdeti</w:t>
      </w:r>
      <w:r w:rsidR="00AD4412">
        <w:t xml:space="preserve"> problémakört tudtam szélesíteni, és az ismereteimet bővíteni.</w:t>
      </w:r>
    </w:p>
    <w:p w14:paraId="67B8AB75" w14:textId="3865A728" w:rsidR="00877820" w:rsidRDefault="00037481" w:rsidP="005334AD">
      <w:pPr>
        <w:pStyle w:val="Cmsor1"/>
      </w:pPr>
      <w:bookmarkStart w:id="23" w:name="_Toc121191399"/>
      <w:r>
        <w:lastRenderedPageBreak/>
        <w:t>Saját munka bemutatása</w:t>
      </w:r>
      <w:bookmarkEnd w:id="23"/>
    </w:p>
    <w:p w14:paraId="3042F028" w14:textId="1D863F58" w:rsidR="00C336D7" w:rsidRPr="00C336D7" w:rsidRDefault="00A22A5D" w:rsidP="00C336D7">
      <w:r>
        <w:t>Egy program elkészítésénél első lépésként specifikálni kell az elvárt működését</w:t>
      </w:r>
      <w:r w:rsidR="007303B1">
        <w:t>,</w:t>
      </w:r>
      <w:r>
        <w:t xml:space="preserve"> majd ezt követi a megtervezése és lefejlesztése. Elő kívánom segít</w:t>
      </w:r>
      <w:r w:rsidR="007303B1">
        <w:t>en</w:t>
      </w:r>
      <w:r>
        <w:t>i</w:t>
      </w:r>
      <w:r w:rsidR="00C336D7">
        <w:t xml:space="preserve"> azt, hogy minél gyorsabban menjen a program fejlesztése, és minél kevesebb hiba lehessen benne. Ne kelljen a tervezést követően a fejlesztés során új funkciókkal bővíteni vagy új esetekre felkészíteni a programot, mert akkor már késő ezzel foglalkozni. Időigényesebb és gyakran a minőségre is rossz hatással van. Ezért a „nagy könyv” szerint próbálom a programomat </w:t>
      </w:r>
      <w:r w:rsidR="007303B1">
        <w:t>fejleszteni</w:t>
      </w:r>
      <w:r w:rsidR="00C336D7">
        <w:t>. Ennek első lépése, hogy specifikációt készítsek. Azaz írjam le, mit kell tudnia majd a program</w:t>
      </w:r>
      <w:r w:rsidR="00147034">
        <w:t>omnak, mit kell megvalósítanom a tervezés során.</w:t>
      </w:r>
    </w:p>
    <w:p w14:paraId="4990E621" w14:textId="57C1AC9C" w:rsidR="008A3762" w:rsidRDefault="00037481" w:rsidP="008A3762">
      <w:pPr>
        <w:pStyle w:val="Cmsor2"/>
      </w:pPr>
      <w:bookmarkStart w:id="24" w:name="_Toc121191400"/>
      <w:r>
        <w:t>A program elvárt működése</w:t>
      </w:r>
      <w:bookmarkEnd w:id="24"/>
    </w:p>
    <w:p w14:paraId="4F98E4C3" w14:textId="02422C9F" w:rsidR="008A3762" w:rsidRDefault="00147034" w:rsidP="008A3762">
      <w:r>
        <w:t>Kutatómunkát elvégezve sok problémával sikerült találkoznom a témán belül. Ezeket összegyűjtve ki tudom alakítani azt, hogy mit kell megvalósítanom és mikre kell külön figyelmet fordítanom. A következőket várom el a programtól. Legyen működőképes és használható</w:t>
      </w:r>
      <w:r w:rsidR="00A22A5D">
        <w:t xml:space="preserve"> és tilos váratlanul leállnia</w:t>
      </w:r>
      <w:r>
        <w:t xml:space="preserve"> vagy a külső beavatkozás</w:t>
      </w:r>
      <w:r w:rsidR="00A22A5D">
        <w:t>ok</w:t>
      </w:r>
      <w:r>
        <w:t>ra nem reagálnia. Alapvető követelmény egy programnál, hogy megbíz</w:t>
      </w:r>
      <w:r w:rsidR="00903B60">
        <w:t>h</w:t>
      </w:r>
      <w:r>
        <w:t xml:space="preserve">ató legyen a működése, de mint követelmény, fontos megemlíteni. </w:t>
      </w:r>
    </w:p>
    <w:p w14:paraId="258D3CDB" w14:textId="7F628300" w:rsidR="00147034" w:rsidRPr="008A3762" w:rsidRDefault="00147034" w:rsidP="008A3762">
      <w:r>
        <w:t>Legyen a program felkészítve arra, hogy valamilyen módon, például a beviteli eszközök segítségével vagy fájlból beolvasva képes legyen új helyszín alaprajzá</w:t>
      </w:r>
      <w:r w:rsidR="00F97B98">
        <w:t>val dolgozni. Legyen képes létrehozni olyan gráfot, amelyet használni képes az kutatómunka során kifejtett algoritmusok valamelyikével, vagy egy továbbfejlesztett változatával. Lehetőleg optimális és a lehető legrövidebb utat számítsa ki emberenként a program, ami elegendő, hogy csak pontok sorozata legyen. Legyen grafikus megjelenítése, ami a szimulációt úgy mutat</w:t>
      </w:r>
      <w:r w:rsidR="00A22A5D">
        <w:t xml:space="preserve">ja be, hogy az adatokat szemmel könnyen felfoghatóan </w:t>
      </w:r>
      <w:r w:rsidR="00F97B98">
        <w:t>ábrázolja. Lehessen különböző paraméterű, például különböző szélességű és sebességű embereket h</w:t>
      </w:r>
      <w:r w:rsidR="00A22A5D">
        <w:t>asználni, de elegendő csak</w:t>
      </w:r>
      <w:r w:rsidR="00F97B98">
        <w:t xml:space="preserve"> valós helyzetekre felkészíteni a szimulációt. Nem kell dolgoznia váratlan eseményekkel, min</w:t>
      </w:r>
      <w:r w:rsidR="00A22A5D">
        <w:t>t hogy kidől egy fal a helyéről</w:t>
      </w:r>
      <w:r w:rsidR="00F97B98">
        <w:t xml:space="preserve"> és elállja az utat, ahogy az egyetemen rohanó emberekkel sem.</w:t>
      </w:r>
      <w:r w:rsidR="00A478F3">
        <w:t xml:space="preserve"> Legyen szempont a program hatékonysága is.</w:t>
      </w:r>
    </w:p>
    <w:p w14:paraId="2312D4E2" w14:textId="74A85BE9" w:rsidR="008A3762" w:rsidRDefault="00903C3D" w:rsidP="00903B60">
      <w:pPr>
        <w:pStyle w:val="Cmsor2"/>
      </w:pPr>
      <w:bookmarkStart w:id="25" w:name="_Toc121191401"/>
      <w:r>
        <w:lastRenderedPageBreak/>
        <w:t>Emberek ütközésének elkerülése</w:t>
      </w:r>
      <w:bookmarkEnd w:id="25"/>
    </w:p>
    <w:p w14:paraId="17E5F6C3" w14:textId="3573577D" w:rsidR="008A3762" w:rsidRDefault="00A478F3" w:rsidP="008A3762">
      <w:r>
        <w:t>A valósághű szimuláció megalkotása nehéz feladat. Hatékony megoldást tal</w:t>
      </w:r>
      <w:r w:rsidR="00A22A5D">
        <w:t>álni rá még bonyolultabb. A feladatot jobban át kívántam látni</w:t>
      </w:r>
      <w:r>
        <w:t xml:space="preserve"> saját magam </w:t>
      </w:r>
      <w:r w:rsidR="00A22A5D">
        <w:t>is, nem csak papíron olvasott tapasztalatokra alapozni a programomat. E</w:t>
      </w:r>
      <w:r>
        <w:t>lőször egy szűkebb problémakört kívántam megoldani, és ehhez egy</w:t>
      </w:r>
      <w:r w:rsidR="004617EB">
        <w:t xml:space="preserve"> megkötésekkel</w:t>
      </w:r>
      <w:r>
        <w:t xml:space="preserve"> </w:t>
      </w:r>
      <w:r w:rsidR="004617EB">
        <w:t>megalkotott környezetben dolgoztam.</w:t>
      </w:r>
    </w:p>
    <w:p w14:paraId="196CDA6F" w14:textId="04C2825C" w:rsidR="004617EB" w:rsidRDefault="004617EB" w:rsidP="008A3762">
      <w:r>
        <w:t>Azt a problémát kívántam megoldani, hogy az emberek miként fognak nem összeütközni a programban. Ugyanis ennek a megoldása még teljes mértékben kérdéses. Mi az, amitől a szimulációban az emberek nem csak egyedül lesznek képesek természetes képet adni, hanem tömegben is. Jelenleg a használni tervezett</w:t>
      </w:r>
      <w:r w:rsidR="00A22A5D">
        <w:t xml:space="preserve"> </w:t>
      </w:r>
      <w:proofErr w:type="gramStart"/>
      <w:r w:rsidR="00A22A5D">
        <w:t>A</w:t>
      </w:r>
      <w:proofErr w:type="gramEnd"/>
      <w:r w:rsidR="00A22A5D">
        <w:t>*</w:t>
      </w:r>
      <w:r>
        <w:t xml:space="preserve"> algoritmus csak a legrövidebb útvonalat biztosítja. Nem számol azzal, hogy az adott útvonalon hányan kívánnak szintén végighaladni. </w:t>
      </w:r>
      <w:r w:rsidR="00A22A5D">
        <w:t>Az esetleges</w:t>
      </w:r>
      <w:r>
        <w:t xml:space="preserve"> szembe fogalommal is </w:t>
      </w:r>
      <w:r w:rsidR="00A22A5D">
        <w:t>számolnia</w:t>
      </w:r>
      <w:r>
        <w:t xml:space="preserve"> kellene a programnak, továbbá </w:t>
      </w:r>
      <w:r w:rsidR="00A22A5D">
        <w:t>hogy ezt</w:t>
      </w:r>
      <w:r>
        <w:t xml:space="preserve"> milyen szinten kell figyelembe venni.</w:t>
      </w:r>
    </w:p>
    <w:p w14:paraId="6E44F904" w14:textId="3D91E3AA" w:rsidR="004617EB" w:rsidRDefault="004617EB" w:rsidP="008A3762">
      <w:r>
        <w:t>Fontos, hogy inkonzisztens állapotba ne lépjen a szimuláci</w:t>
      </w:r>
      <w:r w:rsidR="00A22A5D">
        <w:t>ó sosem. Ne lógjon egyik ember se a másikba</w:t>
      </w:r>
      <w:r>
        <w:t xml:space="preserve">, és nem mozoghat át </w:t>
      </w:r>
      <w:r w:rsidR="00A22A5D">
        <w:t xml:space="preserve">ember kis időre sem </w:t>
      </w:r>
      <w:r>
        <w:t>falakon. Ez elengedhetetlen ahhoz,</w:t>
      </w:r>
      <w:r w:rsidR="00A22A5D">
        <w:t xml:space="preserve"> hogy</w:t>
      </w:r>
      <w:r>
        <w:t xml:space="preserve"> a valóságot minél jobban megközelítse a megoldásom. Ezért minden pillanatban bármi is történik, például torlódás alakul ki ajtóknál, nem szabad, hogy </w:t>
      </w:r>
      <w:r w:rsidR="009E32CB">
        <w:t>a figyelembe vett normák és forgalmi szituációk ezeket az alapvető szabályokat megszegjék</w:t>
      </w:r>
      <w:r>
        <w:t>.</w:t>
      </w:r>
    </w:p>
    <w:p w14:paraId="47124B58" w14:textId="0E0EC917" w:rsidR="00903B60" w:rsidRDefault="00903B60" w:rsidP="00903B60">
      <w:pPr>
        <w:pStyle w:val="Cmsor2"/>
      </w:pPr>
      <w:bookmarkStart w:id="26" w:name="_Toc121191402"/>
      <w:r w:rsidRPr="00903B60">
        <w:t xml:space="preserve">Első program </w:t>
      </w:r>
      <w:r w:rsidR="0094148E">
        <w:t>korlátai</w:t>
      </w:r>
      <w:bookmarkEnd w:id="26"/>
    </w:p>
    <w:p w14:paraId="33012805" w14:textId="6AC57DBF" w:rsidR="004617EB" w:rsidRDefault="004617EB" w:rsidP="008A3762">
      <w:r>
        <w:t xml:space="preserve">Az első programomat ennek a megoldására alkottam meg. </w:t>
      </w:r>
      <w:r w:rsidR="00C0443D">
        <w:t xml:space="preserve">Korlátozásokkal alkottam meg a szabályrendszerét, hogy fókuszálni tudjak a járókelők egymás </w:t>
      </w:r>
      <w:r w:rsidR="009E32CB">
        <w:t>kikerülésére</w:t>
      </w:r>
      <w:r w:rsidR="00C0443D">
        <w:t>. Az embereknek kiterjedésük volt ebben a megoldáso</w:t>
      </w:r>
      <w:r w:rsidR="009E32CB">
        <w:t xml:space="preserve">mban már, viszont mindenki egyenlős </w:t>
      </w:r>
      <w:r w:rsidR="00C0443D">
        <w:t xml:space="preserve">széles volt. A helyszínt lehetett tetszőlegesen paraméterezni, statikus és mozgó falakat is le lehetett helyezni benne. Az embereknek csak egyszerű </w:t>
      </w:r>
      <w:proofErr w:type="spellStart"/>
      <w:r w:rsidR="00C0443D">
        <w:t>tehe</w:t>
      </w:r>
      <w:r w:rsidR="009E32CB">
        <w:t>ndőjük</w:t>
      </w:r>
      <w:proofErr w:type="spellEnd"/>
      <w:r w:rsidR="009E32CB">
        <w:t xml:space="preserve"> volt, el kellett jutniuk </w:t>
      </w:r>
      <w:proofErr w:type="gramStart"/>
      <w:r w:rsidR="00C0443D">
        <w:t>A</w:t>
      </w:r>
      <w:proofErr w:type="gramEnd"/>
      <w:r w:rsidR="00C0443D">
        <w:t xml:space="preserve"> pontból B pontba. </w:t>
      </w:r>
      <w:r w:rsidR="009E32CB">
        <w:t xml:space="preserve">A </w:t>
      </w:r>
      <w:r w:rsidR="00C0443D">
        <w:t>helyszín leegyszerűsített volt annak okán, hogy négyzet</w:t>
      </w:r>
      <w:r w:rsidR="00903B60">
        <w:t>rácson</w:t>
      </w:r>
      <w:r w:rsidR="00C0443D">
        <w:t xml:space="preserve"> lehetett csak haladni. Mezőkből állt a környezet, így csak diszkrét értékekkel és állapotokkal dolgoztam.</w:t>
      </w:r>
    </w:p>
    <w:p w14:paraId="6F326AFE" w14:textId="25870244" w:rsidR="00C0443D" w:rsidRDefault="00C0443D" w:rsidP="008A3762">
      <w:r>
        <w:t xml:space="preserve">Mivel minden ember vagy </w:t>
      </w:r>
      <w:r w:rsidR="007D0529">
        <w:t>az egyik</w:t>
      </w:r>
      <w:r>
        <w:t xml:space="preserve"> mezőn áll, vagy egy másikon, így a programomban egy ütemezőt alkottam meg. Az ütemezőt arra alkalmaztam, hogy az </w:t>
      </w:r>
      <w:r>
        <w:lastRenderedPageBreak/>
        <w:t>eseményeket pillanatokra osszam. Ennek okán az kifejleszt</w:t>
      </w:r>
      <w:r w:rsidR="007D0529">
        <w:t>ett algoritmusok olyan útvonalakat</w:t>
      </w:r>
      <w:r w:rsidR="00F66F48">
        <w:t xml:space="preserve"> adnak</w:t>
      </w:r>
      <w:r>
        <w:t xml:space="preserve"> vissza, amelyek </w:t>
      </w:r>
      <w:r w:rsidR="00F66F48">
        <w:t xml:space="preserve">olyan </w:t>
      </w:r>
      <w:r>
        <w:t>kezdő és végpontok listájából álltak</w:t>
      </w:r>
      <w:r w:rsidR="007D0529">
        <w:t xml:space="preserve">, </w:t>
      </w:r>
      <w:r w:rsidR="00903B60">
        <w:t>a</w:t>
      </w:r>
      <w:r w:rsidR="007D0529">
        <w:t>melyekhez egy</w:t>
      </w:r>
      <w:r w:rsidR="00F66F48">
        <w:t xml:space="preserve"> időpillanat is társítva lépésenként</w:t>
      </w:r>
      <w:r w:rsidR="007D0529">
        <w:t>. Azt a program fejlesztése során alakítottam ki, hogy a megadott időpillanat az érkezés idejét írja le az adott mezőre, vagy az indulás idejét az adott mezőről. Ezeket mind alkalmaztam a dinamikus falakra is.</w:t>
      </w:r>
    </w:p>
    <w:p w14:paraId="55B86CCA" w14:textId="284B5B39" w:rsidR="007D0529" w:rsidRDefault="007D0529" w:rsidP="008A3762">
      <w:r>
        <w:t xml:space="preserve">Ebben a megoldásban arra is kívántam figyelni, hogy az emberek minél okosabban járják be az útjukat, és nem csak magukat, hanem a többi közlekedésben résztvevőt is vegyék figyelembe. </w:t>
      </w:r>
    </w:p>
    <w:p w14:paraId="6A21A888" w14:textId="480BE589" w:rsidR="007D0529" w:rsidRDefault="007D0529" w:rsidP="008A3762">
      <w:r>
        <w:t>Sok probléma van azzal, hogy a többi résztvevőre</w:t>
      </w:r>
      <w:r w:rsidR="00903B60">
        <w:t xml:space="preserve"> is figyelemmel</w:t>
      </w:r>
      <w:r w:rsidR="001A2A37">
        <w:t xml:space="preserve"> legyenek</w:t>
      </w:r>
      <w:r>
        <w:t>. Ha a valóságban egy vonulás van, akkor azon keresztül jutni szinte lehetetlen. Ha az embernek nem adok meg minden tudást, még a jövőről is, akkor úgy is gondolhatja, hogy ez olyan</w:t>
      </w:r>
      <w:r w:rsidR="00903B60">
        <w:t>,</w:t>
      </w:r>
      <w:r>
        <w:t xml:space="preserve"> mint egy liftből kilépő ember csoport, hogy egyszer elfogy, így érdemes várakozni. Ez azt a problémát veti fel, hogy egy-egy embernek, azaz az algoritmusnak milyen paramétereket adjak meg, milyen információkkal </w:t>
      </w:r>
      <w:proofErr w:type="gramStart"/>
      <w:r>
        <w:t>engedjem</w:t>
      </w:r>
      <w:proofErr w:type="gramEnd"/>
      <w:r w:rsidR="0094148E">
        <w:t xml:space="preserve"> hogy dolgozni</w:t>
      </w:r>
      <w:r>
        <w:t>. Tudhat-e mindenről, láthat-e a jövőbe, vagy csak a közvetlen környezetéből megszer</w:t>
      </w:r>
      <w:r w:rsidR="00903C3D">
        <w:t>e</w:t>
      </w:r>
      <w:r w:rsidR="0094148E">
        <w:t>zhető információval dolgozhat</w:t>
      </w:r>
      <w:r w:rsidR="00903C3D">
        <w:t xml:space="preserve">. Ebben a megoldásomban </w:t>
      </w:r>
      <w:r w:rsidR="00B4340F">
        <w:t>nem csak a közvetlen környezetéből levonható információkból engedem dolgozni az algoritmusoknak</w:t>
      </w:r>
      <w:r w:rsidR="00903C3D">
        <w:t xml:space="preserve">, </w:t>
      </w:r>
      <w:r w:rsidR="00B4340F">
        <w:t>és törekszem arra, hogy</w:t>
      </w:r>
      <w:r w:rsidR="00903C3D">
        <w:t xml:space="preserve"> minden információt megad</w:t>
      </w:r>
      <w:r w:rsidR="00B4340F">
        <w:t>jak</w:t>
      </w:r>
      <w:r w:rsidR="00903C3D">
        <w:t xml:space="preserve"> az útvonalkereséshez.</w:t>
      </w:r>
    </w:p>
    <w:p w14:paraId="60D40923" w14:textId="12022EE2" w:rsidR="00903C3D" w:rsidRDefault="00903C3D" w:rsidP="00903C3D">
      <w:r>
        <w:t xml:space="preserve">Minden információ tudatában </w:t>
      </w:r>
      <w:r w:rsidR="0094148E">
        <w:t xml:space="preserve">elég </w:t>
      </w:r>
      <w:r>
        <w:t xml:space="preserve">csak egyszer kell az útvonalat kiszámítani, és onnantól el van rendeltetve a kimenetele az eseményeknek. Ehhez szükséges az, hogy valóban tudjon mindenről minden résztvevő, és a jövőről is. Ennek okán ebbe nem fér bele váratlan helyzet, egy fal hirtelen megjelenése, vagy egy kiszámított útvonalról való letérés, mert minden útvonal elrendeltetett. Az elrendeltetett útvonal előnye, hogy a lehető leghatékonyabb áthaladást tudja biztosítani, viszont a dinamikusság rovására megy. </w:t>
      </w:r>
    </w:p>
    <w:p w14:paraId="6206544D" w14:textId="46024A1D" w:rsidR="00463BC0" w:rsidRDefault="0094148E" w:rsidP="00903B60">
      <w:pPr>
        <w:pStyle w:val="Cmsor3"/>
      </w:pPr>
      <w:bookmarkStart w:id="27" w:name="_Toc121191403"/>
      <w:r>
        <w:t>Mezők összeszervezése</w:t>
      </w:r>
      <w:bookmarkEnd w:id="27"/>
    </w:p>
    <w:p w14:paraId="608DAA0B" w14:textId="103FBC1B" w:rsidR="00463BC0" w:rsidRDefault="00903C3D" w:rsidP="00463BC0">
      <w:r>
        <w:t xml:space="preserve">A bejárható tér négyzethálójának megvalósítását egy </w:t>
      </w:r>
      <w:proofErr w:type="gramStart"/>
      <w:r>
        <w:t>két dimenziós</w:t>
      </w:r>
      <w:proofErr w:type="gramEnd"/>
      <w:r>
        <w:t xml:space="preserve"> tömbbel valósítottam meg, melynek elemei a mezők. A tömbben a pozíciójuk megfel</w:t>
      </w:r>
      <w:r w:rsidR="00F85655">
        <w:t>el a valóságnak, ami a mezők esetében nem teszi szükségessé, a szomszédolási viszonyok eltárolását, hiszen a négyzetrác</w:t>
      </w:r>
      <w:r w:rsidR="00903B60">
        <w:t>s</w:t>
      </w:r>
      <w:r w:rsidR="00F85655">
        <w:t xml:space="preserve">ból következik ez, és többletinformációval </w:t>
      </w:r>
      <w:r w:rsidR="00B4340F">
        <w:t>s</w:t>
      </w:r>
      <w:r w:rsidR="00F85655">
        <w:t>em rendelkezn</w:t>
      </w:r>
      <w:r w:rsidR="00B4340F">
        <w:t>éne</w:t>
      </w:r>
      <w:r w:rsidR="00F85655">
        <w:t xml:space="preserve">k ezen adatok. Ezzel az algoritmusok kisebb memóriaigényűek lehetnek, </w:t>
      </w:r>
      <w:r w:rsidR="00F85655">
        <w:lastRenderedPageBreak/>
        <w:t xml:space="preserve">és nem kerül számítási időben lekérdezni a szomszédjait, hanem tudni lehet a mező adatai nélkül </w:t>
      </w:r>
      <w:r w:rsidR="00B4340F">
        <w:t>is őket</w:t>
      </w:r>
      <w:r w:rsidR="00F85655">
        <w:t>. Itt a terület széleire kellett figyelnem, hibás eredmény és a túlindexelés ellen.</w:t>
      </w:r>
    </w:p>
    <w:p w14:paraId="60E223CF" w14:textId="53933968" w:rsidR="0094148E" w:rsidRDefault="0094148E" w:rsidP="0094148E">
      <w:pPr>
        <w:pStyle w:val="Cmsor3"/>
      </w:pPr>
      <w:bookmarkStart w:id="28" w:name="_Toc121191404"/>
      <w:r>
        <w:t>Útvonal és mozgás megtervezése</w:t>
      </w:r>
      <w:bookmarkEnd w:id="28"/>
    </w:p>
    <w:p w14:paraId="45D997DA" w14:textId="1B9F913B" w:rsidR="00F85655" w:rsidRDefault="00F85655" w:rsidP="00463BC0">
      <w:r>
        <w:t xml:space="preserve">Az embereknek aktuális pozíciójuk van, de fontosabb, hogy </w:t>
      </w:r>
      <w:r w:rsidR="00B93428">
        <w:t xml:space="preserve">van </w:t>
      </w:r>
      <w:r w:rsidR="00B4340F">
        <w:t>útpont</w:t>
      </w:r>
      <w:r>
        <w:t xml:space="preserve"> láncolatuk is. A járókelők létrehozásánál kiszámítom az útvonalukat, és a k</w:t>
      </w:r>
      <w:r w:rsidR="0094148E">
        <w:t>ezdeti pozícióból kiindulva ezek láncolatán</w:t>
      </w:r>
      <w:r>
        <w:t xml:space="preserve"> halad végig egyesével a megadott időpillanatokban.</w:t>
      </w:r>
      <w:r w:rsidR="00B93428">
        <w:t xml:space="preserve"> Ez igaz a</w:t>
      </w:r>
      <w:r w:rsidR="00B4340F">
        <w:t xml:space="preserve"> dinamikus</w:t>
      </w:r>
      <w:r w:rsidR="00B93428">
        <w:t xml:space="preserve"> falakra is. Itt az embereknek egyéni sebességet nem adtam meg paraméterül, így az útvonal kereső algoritmust még optimálisabbra dolgozhattam ki. Ekkor a négyzethálót a térnek pontos lenyomataként használva felhasználható az, hogy egy </w:t>
      </w:r>
      <w:proofErr w:type="spellStart"/>
      <w:r w:rsidR="00B93428">
        <w:t>élszomszédos</w:t>
      </w:r>
      <w:proofErr w:type="spellEnd"/>
      <w:r w:rsidR="00B93428">
        <w:t xml:space="preserve"> négyzetre történő átjutás egy embernek egy időegységbe telik, </w:t>
      </w:r>
      <w:r w:rsidR="00B4340F">
        <w:t xml:space="preserve">és </w:t>
      </w:r>
      <w:r w:rsidR="00B93428">
        <w:t xml:space="preserve">csak egy közös csúccsal rendelkező mezőre ez az érték </w:t>
      </w:r>
      <m:oMath>
        <m:rad>
          <m:radPr>
            <m:degHide m:val="1"/>
            <m:ctrlPr>
              <w:rPr>
                <w:rFonts w:ascii="Cambria Math" w:hAnsi="Cambria Math"/>
                <w:i/>
              </w:rPr>
            </m:ctrlPr>
          </m:radPr>
          <m:deg/>
          <m:e>
            <w:proofErr w:type="gramStart"/>
            <m:r>
              <w:rPr>
                <w:rFonts w:ascii="Cambria Math" w:hAnsi="Cambria Math"/>
              </w:rPr>
              <m:t>2</m:t>
            </m:r>
          </m:e>
        </m:rad>
      </m:oMath>
      <w:r w:rsidR="00B93428">
        <w:t xml:space="preserve">  időegység</w:t>
      </w:r>
      <w:proofErr w:type="gramEnd"/>
      <w:r w:rsidR="00B4340F">
        <w:t>, az átlós mozgás okán</w:t>
      </w:r>
      <w:r w:rsidR="00B93428">
        <w:t xml:space="preserve">. </w:t>
      </w:r>
    </w:p>
    <w:p w14:paraId="54715505" w14:textId="1D9A6BDB" w:rsidR="00311128" w:rsidRDefault="00B93428" w:rsidP="00463BC0">
      <w:r>
        <w:t>Az időegység minél kisebbnek való megválasztás</w:t>
      </w:r>
      <w:r w:rsidR="00B4340F">
        <w:t>ával</w:t>
      </w:r>
      <w:r>
        <w:t xml:space="preserve"> a szimuláció részletességét és pontosságát lehet növelni. A pontossághoz szükséges lenne az, hogy egyik időpillanatban még az egyik mezőn lehessen az illető, a másikban meg már a következőn. Viszont egy irracionális számmal dolgozni ezen esetben nehéz, mert számolni kéne azzal, hogy abban az időpillanatban ott volt már harmad időegységnyit, viszont tovább is állt már.</w:t>
      </w:r>
      <w:r w:rsidR="00311128">
        <w:t xml:space="preserve"> Ezzel való számolást felesleges komplexitásnak véltem, mert megfelelő időegység megválasztásával ez mind kiküszöbölhető. Három megoldást fontoltam meg ebben a helyzetben. </w:t>
      </w:r>
    </w:p>
    <w:p w14:paraId="482875F1" w14:textId="3F4D1271" w:rsidR="00B4340F" w:rsidRDefault="00B4340F" w:rsidP="00B4340F">
      <w:pPr>
        <w:pStyle w:val="Cmsor3"/>
      </w:pPr>
      <w:bookmarkStart w:id="29" w:name="_Toc121191405"/>
      <w:r>
        <w:t>Időegység nagyságának megválasztása</w:t>
      </w:r>
      <w:bookmarkEnd w:id="29"/>
    </w:p>
    <w:p w14:paraId="124822F3" w14:textId="520F1596" w:rsidR="00B93428" w:rsidRDefault="00311128" w:rsidP="00463BC0">
      <w:r>
        <w:t xml:space="preserve">A három megoldás közül a végső választást az az információ segítette elő, hogy ha egy ember a négyzethálón, csak </w:t>
      </w:r>
      <w:proofErr w:type="spellStart"/>
      <w:r w:rsidR="00B4340F">
        <w:t>él</w:t>
      </w:r>
      <w:r>
        <w:t>szomszédokra</w:t>
      </w:r>
      <w:proofErr w:type="spellEnd"/>
      <w:r>
        <w:t xml:space="preserve">, vagy átlósan léphet, mint a sakkban a király, akkor száz időegység alatt nem egy száz időegység alatt megtehető távolságnak megfelelő sugarú, négyzetekből álló „kör” valamely </w:t>
      </w:r>
      <w:r w:rsidR="006974E7">
        <w:t>mezőjére</w:t>
      </w:r>
      <w:r>
        <w:t xml:space="preserve"> lehet eljutni. Az átlós és a szomszédos lépés </w:t>
      </w:r>
      <w:r w:rsidR="006974E7">
        <w:t xml:space="preserve">időszükséglet szerinti </w:t>
      </w:r>
      <w:r>
        <w:t>arányának függvényében</w:t>
      </w:r>
      <w:r w:rsidR="00B4340F">
        <w:t xml:space="preserve"> más-más al</w:t>
      </w:r>
      <w:r w:rsidR="00696476">
        <w:t>a</w:t>
      </w:r>
      <w:r w:rsidR="001A2A37">
        <w:t>kzatot ad</w:t>
      </w:r>
      <w:r w:rsidR="00B4340F">
        <w:t xml:space="preserve"> bejárható térként. Ha</w:t>
      </w:r>
      <w:r>
        <w:t xml:space="preserve"> ez az </w:t>
      </w:r>
      <w:r w:rsidR="00B4340F">
        <w:t>arány</w:t>
      </w:r>
      <w:r>
        <w:t xml:space="preserve"> 1 és 2 között található, akkor egy nyolcszöget </w:t>
      </w:r>
      <w:r w:rsidR="001A2A37">
        <w:t>ad</w:t>
      </w:r>
      <w:r>
        <w:t xml:space="preserve"> eredményül. Ezen nyolcszög csúcsai a következők</w:t>
      </w:r>
      <w:r w:rsidR="00B4340F">
        <w:t>. A</w:t>
      </w:r>
      <w:r>
        <w:t xml:space="preserve"> négy főégtájban száz időegységnyit halad </w:t>
      </w:r>
      <w:proofErr w:type="spellStart"/>
      <w:r>
        <w:t>élszomszédos</w:t>
      </w:r>
      <w:proofErr w:type="spellEnd"/>
      <w:r>
        <w:t xml:space="preserve"> mezőkön</w:t>
      </w:r>
      <w:r w:rsidR="00B4340F">
        <w:t xml:space="preserve"> egyenesen</w:t>
      </w:r>
      <w:r>
        <w:t>, továbbá a fő</w:t>
      </w:r>
      <w:r w:rsidR="004176AB">
        <w:t xml:space="preserve"> </w:t>
      </w:r>
      <w:r>
        <w:t>mellékégtájak irányában száz időegységnyit halad átlósan</w:t>
      </w:r>
      <w:r w:rsidR="00B4340F">
        <w:t xml:space="preserve"> szintén egyenesen, ekkor 8 mezőre jut el a </w:t>
      </w:r>
      <w:r w:rsidR="006974E7">
        <w:lastRenderedPageBreak/>
        <w:t>kezdeti mezőről a király, és ezek a</w:t>
      </w:r>
      <w:r w:rsidR="00B4340F">
        <w:t xml:space="preserve"> mező</w:t>
      </w:r>
      <w:r w:rsidR="006974E7">
        <w:t>k, mint csúcsai a síkidomnak</w:t>
      </w:r>
      <w:r w:rsidR="00B4340F">
        <w:t xml:space="preserve"> alkotják a nyolcszöget</w:t>
      </w:r>
      <w:r>
        <w:t xml:space="preserve">. </w:t>
      </w:r>
      <w:r w:rsidR="006974E7">
        <w:t>A</w:t>
      </w:r>
      <w:r w:rsidR="008D2C49">
        <w:t xml:space="preserve"> nyolcszög alak azzal magyarázható, hogy a nyolc irányon kívül nem lehet más pontját a körnek elérni</w:t>
      </w:r>
      <w:r w:rsidR="00B4340F">
        <w:t xml:space="preserve"> egyenes vonalú mozgással</w:t>
      </w:r>
      <w:r w:rsidR="006974E7">
        <w:t>, csak</w:t>
      </w:r>
      <w:r w:rsidR="008D2C49">
        <w:t xml:space="preserve"> </w:t>
      </w:r>
      <w:r w:rsidR="006974E7">
        <w:t>t</w:t>
      </w:r>
      <w:r w:rsidR="008D2C49">
        <w:t>örtvonalat leíró mozgással</w:t>
      </w:r>
      <w:r w:rsidR="006974E7">
        <w:t>. Ez esetben a király</w:t>
      </w:r>
      <w:r w:rsidR="008D2C49">
        <w:t xml:space="preserve"> több utat tesz meg, mint légtávolságban nézve az út végére, ezzel a kör alakja torzul és egy nyolcszöggé alakul.</w:t>
      </w:r>
    </w:p>
    <w:p w14:paraId="46140ABB" w14:textId="39C7F3A7" w:rsidR="008D2C49" w:rsidRDefault="008D2C49" w:rsidP="00463BC0">
      <w:r>
        <w:t xml:space="preserve">Ezen okból kifolyólag tetszőleges pontossággal megközelíthettem a </w:t>
      </w:r>
      <m:oMath>
        <m:rad>
          <m:radPr>
            <m:degHide m:val="1"/>
            <m:ctrlPr>
              <w:rPr>
                <w:rFonts w:ascii="Cambria Math" w:hAnsi="Cambria Math"/>
                <w:i/>
              </w:rPr>
            </m:ctrlPr>
          </m:radPr>
          <m:deg/>
          <m:e>
            <m:r>
              <w:rPr>
                <w:rFonts w:ascii="Cambria Math" w:hAnsi="Cambria Math"/>
              </w:rPr>
              <m:t>2</m:t>
            </m:r>
          </m:e>
        </m:rad>
      </m:oMath>
      <w:r>
        <w:t xml:space="preserve"> –t</w:t>
      </w:r>
      <w:r w:rsidR="00BC1DE3">
        <w:t xml:space="preserve">, mint az </w:t>
      </w:r>
      <w:proofErr w:type="spellStart"/>
      <w:r w:rsidR="00BC1DE3">
        <w:t>élszomszédos</w:t>
      </w:r>
      <w:proofErr w:type="spellEnd"/>
      <w:r w:rsidR="00BC1DE3">
        <w:t xml:space="preserve"> és sarokszomszédos mezőkre történő áthaladáshoz szükséges idő arányát,</w:t>
      </w:r>
      <w:r>
        <w:t xml:space="preserve"> viszont nem értem volna el vele különösebb javulást</w:t>
      </w:r>
      <w:r w:rsidR="00B4340F">
        <w:t>, mindig csak nyolcszög</w:t>
      </w:r>
      <w:r w:rsidR="00BC1DE3">
        <w:t>e</w:t>
      </w:r>
      <w:r w:rsidR="00B4340F">
        <w:t>t kapnék bejárható területnek</w:t>
      </w:r>
      <w:r w:rsidR="006974E7">
        <w:t xml:space="preserve"> egy</w:t>
      </w:r>
      <w:r w:rsidR="00B4340F">
        <w:t xml:space="preserve"> adott időn belül</w:t>
      </w:r>
      <w:r w:rsidR="006974E7">
        <w:t>. A</w:t>
      </w:r>
      <w:r>
        <w:t xml:space="preserve"> részletes, például 10.000-es időfelbontásról, ahol 10.000 időegységbe kerül egy </w:t>
      </w:r>
      <w:proofErr w:type="spellStart"/>
      <w:r w:rsidR="00BC1DE3">
        <w:t>él</w:t>
      </w:r>
      <w:r>
        <w:t>szomszédos</w:t>
      </w:r>
      <w:proofErr w:type="spellEnd"/>
      <w:r>
        <w:t xml:space="preserve"> mezőre áthaladni, és 14.142 időegységbe kerül egy átlós mezőre történő átmozgás</w:t>
      </w:r>
      <w:r w:rsidR="00BC1DE3">
        <w:t>, n</w:t>
      </w:r>
      <w:r>
        <w:t xml:space="preserve">agyságrendekkel </w:t>
      </w:r>
      <w:r w:rsidR="006974E7">
        <w:t>több ideig futna az algoritmus, de szemmel l</w:t>
      </w:r>
      <w:r w:rsidR="00BC1DE3">
        <w:t>átható javulást nem eredményezne.</w:t>
      </w:r>
      <w:r w:rsidR="004176AB">
        <w:t xml:space="preserve"> </w:t>
      </w:r>
      <w:r w:rsidR="00BC1DE3">
        <w:t xml:space="preserve">Többi járókelő mozgását is figyelembe kell venni időegységenként. </w:t>
      </w:r>
      <w:r w:rsidR="004176AB">
        <w:t>Ezt az útvonal számításánál kifejezetten számításigényes vizsgálni, mert minden egyes időpillanatban felszabadulhat a s</w:t>
      </w:r>
      <w:r w:rsidR="006974E7">
        <w:t>zomszédos mező, amire át kívánna</w:t>
      </w:r>
      <w:r w:rsidR="004176AB">
        <w:t>k haladni a cél érdekében. Ezért egy kisebb, 10x10-es négyzethálón keresztbe áthaladni, még ha csak kis forgalom van 1.4 millió időpillanatot át kell</w:t>
      </w:r>
      <w:r w:rsidR="00E4417C">
        <w:t>ene</w:t>
      </w:r>
      <w:r w:rsidR="004176AB">
        <w:t xml:space="preserve"> vizsgálni. </w:t>
      </w:r>
      <w:r w:rsidR="00E4417C">
        <w:t>A</w:t>
      </w:r>
      <w:r w:rsidR="004176AB">
        <w:t>mint egy ember</w:t>
      </w:r>
      <w:r w:rsidR="00BC1DE3">
        <w:t xml:space="preserve"> vagy fal</w:t>
      </w:r>
      <w:r w:rsidR="004176AB">
        <w:t xml:space="preserve"> elállja valamelyik időpillanatban a</w:t>
      </w:r>
      <w:r w:rsidR="00BC1DE3">
        <w:t xml:space="preserve"> legrövidebb</w:t>
      </w:r>
      <w:r w:rsidR="004176AB">
        <w:t xml:space="preserve"> ú</w:t>
      </w:r>
      <w:r w:rsidR="00E4417C">
        <w:t>tját, akkor őt meg kell várni</w:t>
      </w:r>
      <w:r w:rsidR="00BC1DE3">
        <w:t xml:space="preserve"> vagy alternatív útvonalat kellene kiszámítani</w:t>
      </w:r>
      <w:r w:rsidR="004176AB">
        <w:t xml:space="preserve">. </w:t>
      </w:r>
      <w:r w:rsidR="00BC1DE3">
        <w:t xml:space="preserve">Várakozás </w:t>
      </w:r>
      <w:r w:rsidR="004176AB">
        <w:t>során lehet, hogy egy következőt, és egy</w:t>
      </w:r>
      <w:r w:rsidR="00E4417C">
        <w:t xml:space="preserve"> azt </w:t>
      </w:r>
      <w:r w:rsidR="004176AB">
        <w:t>követő</w:t>
      </w:r>
      <w:r w:rsidR="00BC1DE3">
        <w:t xml:space="preserve"> embert is </w:t>
      </w:r>
      <w:r w:rsidR="00E4417C">
        <w:t>meg kell várni</w:t>
      </w:r>
      <w:r w:rsidR="00BC1DE3">
        <w:t>, vagy egy statikus falra a szimuláció végéig</w:t>
      </w:r>
      <w:r w:rsidR="004176AB">
        <w:t>.</w:t>
      </w:r>
      <w:r w:rsidR="00E4417C">
        <w:t xml:space="preserve"> Ekkor a többi embertől</w:t>
      </w:r>
      <w:r w:rsidR="00BC1DE3">
        <w:t xml:space="preserve"> vagy faltól</w:t>
      </w:r>
      <w:r w:rsidR="00E4417C">
        <w:t xml:space="preserve"> tudnánk meg azt, hogy ők mikor terveznek </w:t>
      </w:r>
      <w:r w:rsidR="00BC1DE3">
        <w:t>tovább haladni</w:t>
      </w:r>
      <w:r w:rsidR="00E4417C">
        <w:t>. Ezt azért kívántam elvetni, mert nem tette lehetővé ennek a környezetnek a maximális kihasználtságát.</w:t>
      </w:r>
    </w:p>
    <w:p w14:paraId="3E06C1B2" w14:textId="20DDE6AD" w:rsidR="00E4417C" w:rsidRDefault="00E4417C" w:rsidP="00463BC0">
      <w:r>
        <w:t xml:space="preserve">Fontos megjegyezni, hogy csak akkor érkezhet meg egy ember a mezőre, hogy ha az üres és az első lehetséges </w:t>
      </w:r>
      <w:r w:rsidR="00BC1DE3">
        <w:t>tovább haladási lehetőségéig</w:t>
      </w:r>
      <w:r>
        <w:t xml:space="preserve"> legalább még üres is marad, és út közben nem ütközik senkivel. Nem természetes az</w:t>
      </w:r>
      <w:r w:rsidR="00BC1DE3">
        <w:t xml:space="preserve"> kimondani</w:t>
      </w:r>
      <w:r>
        <w:t xml:space="preserve">, hogy </w:t>
      </w:r>
      <w:r w:rsidR="00BC1DE3">
        <w:t xml:space="preserve">egy ember mozgása során </w:t>
      </w:r>
      <w:r>
        <w:t>nem ütközik senkivel. Ugyanis ezen embereknek adtam kiterjedést, köröknek vettem őket. Ekkor az egyik mezőről a másikra történő áthaladás estében meg tudom, és meg is vizsgálom azt, hogy történ</w:t>
      </w:r>
      <w:r w:rsidR="00BC1DE3">
        <w:t>ik-e</w:t>
      </w:r>
      <w:r>
        <w:t xml:space="preserve"> ütközés. Erre részlete</w:t>
      </w:r>
      <w:r w:rsidR="0005092C">
        <w:t>sebben kitérek</w:t>
      </w:r>
      <w:r w:rsidR="00BC1DE3">
        <w:t xml:space="preserve"> később. J</w:t>
      </w:r>
      <w:r w:rsidR="0005092C">
        <w:t>elenleg</w:t>
      </w:r>
      <w:r>
        <w:t xml:space="preserve"> kisebb időegy</w:t>
      </w:r>
      <w:r w:rsidR="0005092C">
        <w:t>s</w:t>
      </w:r>
      <w:r>
        <w:t>égnek kívánom választani</w:t>
      </w:r>
      <w:r w:rsidR="0005092C">
        <w:t xml:space="preserve"> az </w:t>
      </w:r>
      <w:proofErr w:type="spellStart"/>
      <w:r w:rsidR="0005092C">
        <w:t>élszomszédos</w:t>
      </w:r>
      <w:proofErr w:type="spellEnd"/>
      <w:r w:rsidR="0005092C">
        <w:t xml:space="preserve"> mezőre való áthaladás időszükségét. Hogy pontos legyen viszonylag a végeredmény, fontos, hogy az átlós lépés időigényét ne kerekítsem sokat. Ez a gondolat szülte a 0.2-es időegységgel dolgozó megoldást, hogy mind az 1, mind az 1.4 egész </w:t>
      </w:r>
      <w:r w:rsidR="0005092C">
        <w:lastRenderedPageBreak/>
        <w:t>számú többszöröse legyen. Egy ennek egy változata az</w:t>
      </w:r>
      <w:r w:rsidR="00BC1DE3">
        <w:t xml:space="preserve"> az, hogy</w:t>
      </w:r>
      <w:r w:rsidR="0005092C">
        <w:t xml:space="preserve"> 5 időegységbe kerül az </w:t>
      </w:r>
      <w:proofErr w:type="spellStart"/>
      <w:r w:rsidR="0005092C">
        <w:t>élszomszédos</w:t>
      </w:r>
      <w:proofErr w:type="spellEnd"/>
      <w:r w:rsidR="0005092C">
        <w:t xml:space="preserve"> mezőre történő </w:t>
      </w:r>
      <w:r w:rsidR="00BC1DE3">
        <w:t xml:space="preserve">átmozgás </w:t>
      </w:r>
      <w:r w:rsidR="0005092C">
        <w:t>mozgás és 7-be az átlós. Ezen kerekítés nem hagyható figyelmen kívül, de a jelen környezetben elengedhető pontatlanság a nyolcszög alakú bejárható terület miatt.</w:t>
      </w:r>
    </w:p>
    <w:p w14:paraId="29833051" w14:textId="21FBA607" w:rsidR="0005092C" w:rsidRDefault="0005092C" w:rsidP="00463BC0">
      <w:r>
        <w:t xml:space="preserve">Ez nagyságrendekkel kevesebb számításigényt követel már meg magának, de még ezt is gyorsítani </w:t>
      </w:r>
      <w:proofErr w:type="gramStart"/>
      <w:r>
        <w:t>kívántam</w:t>
      </w:r>
      <w:proofErr w:type="gramEnd"/>
      <w:r>
        <w:t xml:space="preserve"> mert egy ügyeskedő megoldással kívántam felváltani az emberek kérdezgetését a </w:t>
      </w:r>
      <w:r w:rsidR="0035473A">
        <w:t>tovább haladással</w:t>
      </w:r>
      <w:r>
        <w:t xml:space="preserve"> kapcsolatban. Ekkor véglegesítettem, hogy a </w:t>
      </w:r>
      <m:oMath>
        <m:rad>
          <m:radPr>
            <m:degHide m:val="1"/>
            <m:ctrlPr>
              <w:rPr>
                <w:rFonts w:ascii="Cambria Math" w:hAnsi="Cambria Math"/>
                <w:i/>
              </w:rPr>
            </m:ctrlPr>
          </m:radPr>
          <m:deg/>
          <m:e>
            <m:r>
              <w:rPr>
                <w:rFonts w:ascii="Cambria Math" w:hAnsi="Cambria Math"/>
              </w:rPr>
              <m:t>2</m:t>
            </m:r>
          </m:e>
        </m:rad>
      </m:oMath>
      <w:r>
        <w:t xml:space="preserve"> –t 1.5-nek veszem. Ez már komolyabb kerekítés, viszont ezzel a szomszédos mezőre az áthaladás csak 2 időegységbe, az átlósba meg három időegységbe kerül.</w:t>
      </w:r>
      <w:r w:rsidR="00B95DB9">
        <w:t xml:space="preserve"> Ennél egyszerűbb az 1 és 2 vagy az 1 és </w:t>
      </w:r>
      <w:r w:rsidR="0035473A">
        <w:t>1</w:t>
      </w:r>
      <w:r w:rsidR="00B95DB9">
        <w:t xml:space="preserve"> lenne, de az még a nyolcszög alakot is tönkre teszi, és négyzetté alakítaná át, amit eredetileg körnek szántam</w:t>
      </w:r>
      <w:r w:rsidR="0035473A">
        <w:t>, így elvetettem ezen egyszerűbb lehetőségeket</w:t>
      </w:r>
      <w:r w:rsidR="00B95DB9">
        <w:t>. Az, hogy egy 10x10-es négyzethálón az átlós áthaladás</w:t>
      </w:r>
      <w:r w:rsidR="0035473A">
        <w:t xml:space="preserve"> időpillanat igényét</w:t>
      </w:r>
      <w:r w:rsidR="00B95DB9">
        <w:t xml:space="preserve"> 1.4 millióról, 70-en keresztül 30-ra csökkentettem, utat engedett annak a megoldásnak, hogy minden időpillanatot leképezhessek külön.</w:t>
      </w:r>
    </w:p>
    <w:p w14:paraId="4E1D1FA0" w14:textId="0B3FAA52" w:rsidR="0035473A" w:rsidRDefault="0035473A" w:rsidP="0035473A">
      <w:pPr>
        <w:pStyle w:val="Cmsor3"/>
      </w:pPr>
      <w:bookmarkStart w:id="30" w:name="_Toc121191406"/>
      <w:r>
        <w:t>Időpillanatonként állapotképek</w:t>
      </w:r>
      <w:bookmarkEnd w:id="30"/>
    </w:p>
    <w:p w14:paraId="63C41674" w14:textId="391578FB" w:rsidR="00B95DB9" w:rsidRDefault="00B95DB9" w:rsidP="00463BC0">
      <w:r>
        <w:t xml:space="preserve">Azzal, hogy minden időpillanatnak külön van egy állapota, azzal lehetőségem nyílt arra, hogy megadjam azt minden egyes mezőre, hogy abban a pillanatban melyik mezőkre lehet onnan </w:t>
      </w:r>
      <w:r w:rsidR="0035473A">
        <w:t>tovább haladni</w:t>
      </w:r>
      <w:r>
        <w:t xml:space="preserve">. Fontos, hogy </w:t>
      </w:r>
      <w:r w:rsidR="0035473A">
        <w:t>az ember cselekedete</w:t>
      </w:r>
      <w:r>
        <w:t xml:space="preserve"> nem mindig jár mozgással, célszerű lehet egy vagy több időegységnyit várakozni is. A várakozás az emberek útvonalában szintén útpont. Nem igényel sok számítást az, hogy két mozgás közötti idő</w:t>
      </w:r>
      <w:r w:rsidR="0035473A">
        <w:t>t</w:t>
      </w:r>
      <w:r>
        <w:t xml:space="preserve"> vizsgáljam meg, vagy el legyen tárolva az, hogy csak áll abban az időpillanatban, így eltároltam. Az</w:t>
      </w:r>
      <w:r w:rsidR="0065566A">
        <w:t xml:space="preserve"> útvonal kiszámítása után nem</w:t>
      </w:r>
      <w:r>
        <w:t xml:space="preserve"> foglalkozom</w:t>
      </w:r>
      <w:r w:rsidR="0065566A">
        <w:t xml:space="preserve"> tovább</w:t>
      </w:r>
      <w:r>
        <w:t xml:space="preserve"> az </w:t>
      </w:r>
      <w:r w:rsidR="0065566A">
        <w:t>adott járókelővel</w:t>
      </w:r>
      <w:r>
        <w:t xml:space="preserve">, így már csak a megjelenítésnél </w:t>
      </w:r>
      <w:r w:rsidR="0065566A">
        <w:t>használtam fel újra az útvonalát</w:t>
      </w:r>
      <w:r>
        <w:t xml:space="preserve">, amelynél segítség volt </w:t>
      </w:r>
      <w:r w:rsidR="0065566A">
        <w:t>a várakozást is eltárolni.</w:t>
      </w:r>
    </w:p>
    <w:p w14:paraId="3B421DEE" w14:textId="5C4B1E25" w:rsidR="008F1EF0" w:rsidRDefault="00636F56" w:rsidP="00463BC0">
      <w:r>
        <w:t>Minden egyes mezőhöz minden egyes időpillanatban hozzárendeltem egy 3x3-as táblá</w:t>
      </w:r>
      <w:r w:rsidR="0035473A">
        <w:t>zatot</w:t>
      </w:r>
      <w:r>
        <w:t xml:space="preserve">, </w:t>
      </w:r>
      <w:r w:rsidR="0035473A">
        <w:t>a</w:t>
      </w:r>
      <w:r>
        <w:t xml:space="preserve">melyben igaz vagy hamis értékeket tárolok el. Arra használtam, hogy minden időpillanatban el legyen tárolva mezőnként, hogy melyik irányba szabad a </w:t>
      </w:r>
      <w:r w:rsidR="0035473A">
        <w:t>tovább haladás</w:t>
      </w:r>
      <w:r>
        <w:t>, vagy még lehetséges-e az egyhelyben várakozás. Ez memóriát igényel. Egy kisebb, 10x10-es pályán egyetlen ember keresztbe történő áthaladásához 30 időpillanat kell</w:t>
      </w:r>
      <w:r w:rsidR="0035473A">
        <w:t xml:space="preserve"> legalább</w:t>
      </w:r>
      <w:r>
        <w:t xml:space="preserve">. Azaz körülbelül 30 pillanatkép szükséges minimum a játéktérről, </w:t>
      </w:r>
      <w:r w:rsidR="0035473A">
        <w:t xml:space="preserve">és </w:t>
      </w:r>
      <w:r>
        <w:t>annak minden mezőjéről, így már 30x10x10, 3000 mezőt tárolok el</w:t>
      </w:r>
      <w:r w:rsidR="0035473A">
        <w:t xml:space="preserve"> különböző időpillanatokból, továbbá</w:t>
      </w:r>
      <w:r>
        <w:t xml:space="preserve"> mezőnként eltárolom mind a 3x3 igaz agy hamis </w:t>
      </w:r>
      <w:r>
        <w:lastRenderedPageBreak/>
        <w:t xml:space="preserve">értéket. Ez 27.000 </w:t>
      </w:r>
      <w:proofErr w:type="spellStart"/>
      <w:r>
        <w:t>bool</w:t>
      </w:r>
      <w:proofErr w:type="spellEnd"/>
      <w:r w:rsidR="0035473A">
        <w:t xml:space="preserve"> (igaz/hamis)</w:t>
      </w:r>
      <w:r>
        <w:t xml:space="preserve"> típusú érték, ami 27 kB</w:t>
      </w:r>
      <w:r w:rsidR="008F1EF0">
        <w:t xml:space="preserve"> (kilóbájt)</w:t>
      </w:r>
      <w:r>
        <w:t xml:space="preserve"> memóriát foglal le, </w:t>
      </w:r>
      <w:r w:rsidR="0035473A">
        <w:t xml:space="preserve">és ez </w:t>
      </w:r>
      <w:r>
        <w:t xml:space="preserve">csak a nyers adat. Sajnos a pálya méretével, és a szimuláció hosszával a memóriaszükséglet exponenciálisan nő. </w:t>
      </w:r>
      <w:r w:rsidR="008F1EF0">
        <w:t xml:space="preserve">A szimuláció hosszát érdemesnek tartottam a pálya méretéhez </w:t>
      </w:r>
      <w:r w:rsidR="0035473A">
        <w:t>megválasztani</w:t>
      </w:r>
      <w:r w:rsidR="008F1EF0">
        <w:t xml:space="preserve">, mert a mérete adja meg, hogy mennyi időegységbe kerül átérni </w:t>
      </w:r>
      <w:r w:rsidR="0035473A">
        <w:t>átlósan minimum</w:t>
      </w:r>
      <w:r w:rsidR="008F1EF0">
        <w:t xml:space="preserve">. Ezért a nagyobb oldalát vettem a játéktérnek, mint téglalapnak, és azt szoroztam be 3-mal, az átlós mozgás időigényével, és ezt szoroztam meg 10-zel, hogy legyen elegendő idő a közlekedésnek kialakulni, és erősödő, illetve csillapodó forgalmat is jól kivehetően vizsgálni. </w:t>
      </w:r>
    </w:p>
    <w:p w14:paraId="0A6A6542" w14:textId="4BB08751" w:rsidR="00636F56" w:rsidRDefault="008F1EF0" w:rsidP="00463BC0">
      <w:r>
        <w:t>A szimulációt futtatni már egy 9x9-es négyzet alakú pályán is érdemes, mert annak mérete már elegendő ahhoz, hogy a járókelők ki tudják egymást kerülni, és már vizsgálni lehessen a járókelők mozgását. Egy 100x100-as pálya 270 MB</w:t>
      </w:r>
      <w:r w:rsidR="000F7112">
        <w:t xml:space="preserve"> (megabájt) nyers adatot igényel. Ezen méret</w:t>
      </w:r>
      <w:r w:rsidR="0035473A">
        <w:t>et a felső határnak vettem</w:t>
      </w:r>
      <w:r w:rsidR="000F7112">
        <w:t>, így maximum 100 egység széles vagy magas</w:t>
      </w:r>
      <w:r w:rsidR="00AD20C1">
        <w:t xml:space="preserve"> pályákkal dolgoztam legfeljebb. Ezen pályákat már önmagukban nem szimuláltam, mert temérdeknyi embert igényelt volna ahhoz, hogy komolyabb kerülőutakat kelljen kiszámolnia az útvonalkereső algoritmusnak. Ezért a négyzetalak megtörése érdekében falakat helyeztem le a játéktérbe.</w:t>
      </w:r>
    </w:p>
    <w:p w14:paraId="4E43FCBA" w14:textId="7902AF18" w:rsidR="0035473A" w:rsidRDefault="0035473A" w:rsidP="0035473A">
      <w:pPr>
        <w:pStyle w:val="Cmsor3"/>
      </w:pPr>
      <w:bookmarkStart w:id="31" w:name="_Toc121191407"/>
      <w:r>
        <w:t>Falak a játéktérben</w:t>
      </w:r>
      <w:bookmarkEnd w:id="31"/>
    </w:p>
    <w:p w14:paraId="4D3A0402" w14:textId="0FE73857" w:rsidR="00AD20C1" w:rsidRDefault="00AD20C1" w:rsidP="00463BC0">
      <w:r>
        <w:t>A falak olyanok</w:t>
      </w:r>
      <w:r w:rsidR="0035473A">
        <w:t>,</w:t>
      </w:r>
      <w:r>
        <w:t xml:space="preserve"> mint az emberek, tudnak akár mozogni is, például ha egy forgóajtóról </w:t>
      </w:r>
      <w:r w:rsidR="00696476">
        <w:t>van</w:t>
      </w:r>
      <w:r>
        <w:t xml:space="preserve"> szó. Nem ütközhetnek ebbe sem az emberek. Két típusa van, egy kerek, ami mellett átlósan el lehet haladni, és egy szögletes, ami mellett nem lehet ezt megvalósítani. Az áthaladás korlátozását úgy oldottam, meg, hogy a játéktér statikus falai az összes időpillanatban a szomszédos mezőkön letiltja a fal irányába történő haladást, és a fal mezőjéről történő bármilyen haladást is. Ezzel az útvonal kereső algoritmus nem kíván a falakba belevezetni embereket, mert az adott mezőről tilos arra tovább haladni, minden időpillanatban. A nem lek</w:t>
      </w:r>
      <w:r w:rsidR="00071F25">
        <w:t xml:space="preserve">erekített oszlopok több </w:t>
      </w:r>
      <w:proofErr w:type="gramStart"/>
      <w:r w:rsidR="00071F25">
        <w:t xml:space="preserve">tiltást </w:t>
      </w:r>
      <w:r>
        <w:t>eszközölnek</w:t>
      </w:r>
      <w:proofErr w:type="gramEnd"/>
      <w:r>
        <w:t xml:space="preserve">, ugyanis az </w:t>
      </w:r>
      <w:proofErr w:type="spellStart"/>
      <w:r>
        <w:t>élszomszédos</w:t>
      </w:r>
      <w:proofErr w:type="spellEnd"/>
      <w:r>
        <w:t xml:space="preserve"> mezők </w:t>
      </w:r>
      <w:r w:rsidR="00FF1112">
        <w:t xml:space="preserve">feléjük irányuló </w:t>
      </w:r>
      <w:r>
        <w:t>két átlós mozgását is letiltják külön, mi</w:t>
      </w:r>
      <w:r w:rsidR="00FF1112">
        <w:t xml:space="preserve">nden időpillanatra. Ezt lehet úgy tekinteni, mintha egy lenyomatot hagyna a fal a játéktérnek a pillanatképein. A dinamikus lekerekített falaknak, és az embereknek </w:t>
      </w:r>
      <w:proofErr w:type="gramStart"/>
      <w:r w:rsidR="00FF1112">
        <w:t>ezen</w:t>
      </w:r>
      <w:proofErr w:type="gramEnd"/>
      <w:r w:rsidR="00FF1112">
        <w:t xml:space="preserve"> lenyomatai viszont nem triviálisak. Ezen tiltó lenyomatai összefügg</w:t>
      </w:r>
      <w:r w:rsidR="0035473A">
        <w:t>e</w:t>
      </w:r>
      <w:r w:rsidR="00FF1112">
        <w:t>nek az emberek szélességével. Ha túl hatalmasak lennének, akkor nem lehetne átlósan ütközés nélkül egymás mellett elhaladni. Akkorára választottam a szélességüket, hogy az átlós elhaladás lehetséges legyen, és annál valamivel kisebbre.</w:t>
      </w:r>
    </w:p>
    <w:p w14:paraId="11C7F130" w14:textId="6CB620E0" w:rsidR="00F84FB3" w:rsidRDefault="00F84FB3" w:rsidP="00F84FB3">
      <w:pPr>
        <w:pStyle w:val="Cmsor3"/>
      </w:pPr>
      <w:bookmarkStart w:id="32" w:name="_Toc121191408"/>
      <w:r>
        <w:lastRenderedPageBreak/>
        <w:t>Ütközések elkerülésének megvalósítása</w:t>
      </w:r>
      <w:bookmarkEnd w:id="32"/>
    </w:p>
    <w:p w14:paraId="5133AC37" w14:textId="45DC5BE9" w:rsidR="00F84FB3" w:rsidRPr="00F84FB3" w:rsidRDefault="00F84FB3" w:rsidP="00F84FB3">
      <w:r>
        <w:t>Az időpillanatokra osztott megvalósításban mindenképp meg akartam valósítani, hogy folyamatos is lehessen a mozgásuk, azaz a mozgásuk nem egy pillanat alatt történjen meg, hanem a megjelenítésnél ezt folyamatosnak is lehessen ábrázolni. Ekkor az átmozgások során ütközések megtörténhetnének. Ezen ütközéseket kívánom feloldani.</w:t>
      </w:r>
    </w:p>
    <w:p w14:paraId="02643F9A" w14:textId="1E9572CA" w:rsidR="00FF1112" w:rsidRDefault="00FF1112" w:rsidP="00463BC0">
      <w:r>
        <w:t>Azért terveztem kisebbre az emberek szélességét, hogy nem csak az átlós haladást könnyítse meg, hanem a mások helyére érkezését is. Ne kelljen megvárni azt, hogy a másik ember a mezőről teljesen ellépjen, hanem elegendő az is, hogy már félig kint van, mert akkor szomszédos mezőről megkezdhetem az áthaladást. Ha ugyan abba az irányba tervezek haladni, mint a másik ember, és a szomszédos mezőről lépek a helyére, akkor még egy időpillanattal korábban is megkezdhetem az áthaladást, ha az emberek szélességét fél egységnek választom. Ezért fontos, az ember szélességének meghatározása, mert ezek alapján kell elkészítenem a mozgásuknak tiltólenyomatát.</w:t>
      </w:r>
    </w:p>
    <w:p w14:paraId="334D20D6" w14:textId="5BEDE57A" w:rsidR="00E0775E" w:rsidRDefault="00CA03AE" w:rsidP="00463BC0">
      <w:r>
        <w:t>A 9.</w:t>
      </w:r>
      <w:r w:rsidR="00E0775E">
        <w:t xml:space="preserve"> ábrán az átlós mozgást, a vízszintes vagy függőleges áthaladást, és a várakozást mutatom be, hogy nekik milyen tiltólenyomatuk van</w:t>
      </w:r>
      <w:r w:rsidR="00F84FB3">
        <w:t xml:space="preserve"> a mozgás megkezdéséhez képest</w:t>
      </w:r>
      <w:r w:rsidR="00E0775E">
        <w:t xml:space="preserve"> egyes időpillanatokban.</w:t>
      </w:r>
    </w:p>
    <w:p w14:paraId="503D1339" w14:textId="12887D34" w:rsidR="00CA03AE" w:rsidRDefault="00D605C6" w:rsidP="009D4F1F">
      <w:pPr>
        <w:keepNext/>
        <w:ind w:firstLine="0"/>
      </w:pPr>
      <w:r>
        <w:rPr>
          <w:noProof/>
          <w:lang w:eastAsia="hu-HU"/>
        </w:rPr>
        <w:drawing>
          <wp:inline distT="0" distB="0" distL="0" distR="0" wp14:anchorId="6687348A" wp14:editId="134328FF">
            <wp:extent cx="5401310" cy="3072765"/>
            <wp:effectExtent l="0" t="0" r="8890" b="0"/>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1310" cy="3072765"/>
                    </a:xfrm>
                    <a:prstGeom prst="rect">
                      <a:avLst/>
                    </a:prstGeom>
                    <a:noFill/>
                    <a:ln>
                      <a:noFill/>
                    </a:ln>
                  </pic:spPr>
                </pic:pic>
              </a:graphicData>
            </a:graphic>
          </wp:inline>
        </w:drawing>
      </w:r>
    </w:p>
    <w:p w14:paraId="52175DFB" w14:textId="28A0969B" w:rsidR="00CA03AE" w:rsidRDefault="00CA03AE" w:rsidP="00CA03AE">
      <w:pPr>
        <w:pStyle w:val="Kpalrs"/>
      </w:pPr>
      <w:fldSimple w:instr=" SEQ ábra \* ARABIC ">
        <w:r w:rsidR="00BF0643">
          <w:rPr>
            <w:noProof/>
          </w:rPr>
          <w:t>9</w:t>
        </w:r>
      </w:fldSimple>
      <w:r>
        <w:t>. ábra Tiltólenyomatok adott időpillanatban adott irányú mozgás esetén</w:t>
      </w:r>
    </w:p>
    <w:p w14:paraId="1395214A" w14:textId="00FBA030" w:rsidR="00E0775E" w:rsidRDefault="009136DA" w:rsidP="00463BC0">
      <w:r>
        <w:t xml:space="preserve">Az ábrán az látható, hogy a különböző mozgások során a mozgás megkezdésének időpillanatát megelőzően és követően mely mezők mely irányait tiltja le </w:t>
      </w:r>
      <w:r>
        <w:lastRenderedPageBreak/>
        <w:t>a mozgás tiltó lenyomata. A végső programban csak a mozgási folyamatok lenyomatai közül csak a mozgás megkezdése előtti lenyomattól vettem csak használatba a lenyomatokat. Itt a lenyomatok tervezése során</w:t>
      </w:r>
      <w:r w:rsidR="00CB0E8A">
        <w:t xml:space="preserve"> figyelnem kellett arra, hogy letiltsam azokat a mozgásokat is, amelyek ugyan azon célmezőre történtek volna. Vagy csak olyan szögből közelítsék meg, ahonnan legalább egy időpillanatuk még van </w:t>
      </w:r>
      <w:r w:rsidR="00F84FB3">
        <w:t>tovább állni</w:t>
      </w:r>
      <w:r w:rsidR="00CB0E8A">
        <w:t>. Ezen lenyomatok kialakítása után a kiszámolt útvonalak már nem metszették egymást.</w:t>
      </w:r>
    </w:p>
    <w:p w14:paraId="33074043" w14:textId="1F3D5F45" w:rsidR="00F84FB3" w:rsidRDefault="00F84FB3" w:rsidP="00F84FB3">
      <w:pPr>
        <w:pStyle w:val="Cmsor3"/>
      </w:pPr>
      <w:bookmarkStart w:id="33" w:name="_Toc121191409"/>
      <w:r>
        <w:t>Útvonalkereső algoritmus megalkotás</w:t>
      </w:r>
      <w:bookmarkEnd w:id="33"/>
    </w:p>
    <w:p w14:paraId="7626843D" w14:textId="4D1ABF14" w:rsidR="00CB0E8A" w:rsidRDefault="00314D1A" w:rsidP="00463BC0">
      <w:r>
        <w:t>Az útvonal</w:t>
      </w:r>
      <w:r w:rsidR="00CB0E8A">
        <w:t>kereső algoritmus</w:t>
      </w:r>
      <w:r>
        <w:t>,</w:t>
      </w:r>
      <w:r w:rsidR="00CB0E8A">
        <w:t xml:space="preserve"> amit itt használtam, az az </w:t>
      </w:r>
      <w:proofErr w:type="gramStart"/>
      <w:r w:rsidR="00CB0E8A">
        <w:t>A</w:t>
      </w:r>
      <w:proofErr w:type="gramEnd"/>
      <w:r w:rsidR="00CB0E8A">
        <w:t xml:space="preserve">* tovább gondolt változata. Az </w:t>
      </w:r>
      <w:proofErr w:type="gramStart"/>
      <w:r w:rsidR="00CB0E8A">
        <w:t>A</w:t>
      </w:r>
      <w:proofErr w:type="gramEnd"/>
      <w:r w:rsidR="00CB0E8A">
        <w:t>* egy gráffal dolgozik, viszont itt időpillanatonként van egy</w:t>
      </w:r>
      <w:r w:rsidR="00F84FB3">
        <w:t>-egy külön</w:t>
      </w:r>
      <w:r w:rsidR="00CB0E8A">
        <w:t xml:space="preserve"> gráf, azaz akár több száz gráffal kell dolgoznia</w:t>
      </w:r>
      <w:r w:rsidR="00F84FB3">
        <w:t xml:space="preserve"> egy útvonal kiszámítása során</w:t>
      </w:r>
      <w:r w:rsidR="00CB0E8A">
        <w:t xml:space="preserve">. </w:t>
      </w:r>
      <w:r w:rsidR="00F84FB3">
        <w:t>A</w:t>
      </w:r>
      <w:r w:rsidR="00CB0E8A">
        <w:t xml:space="preserve"> </w:t>
      </w:r>
      <w:r w:rsidR="00F84FB3">
        <w:t>szomszédságok</w:t>
      </w:r>
      <w:r w:rsidR="00CB0E8A">
        <w:t xml:space="preserve"> nem mindig ugyan azok a</w:t>
      </w:r>
      <w:r w:rsidR="00F84FB3">
        <w:t xml:space="preserve"> különböző időpillanatból leképzett</w:t>
      </w:r>
      <w:r w:rsidR="00CB0E8A">
        <w:t xml:space="preserve"> gráfban és az adott élek súlyozottak.</w:t>
      </w:r>
      <w:r w:rsidR="00F84FB3">
        <w:t xml:space="preserve"> Megoldandó</w:t>
      </w:r>
      <w:r w:rsidR="00CB0E8A">
        <w:t xml:space="preserve"> probléma volt megoldani az </w:t>
      </w:r>
      <w:proofErr w:type="gramStart"/>
      <w:r w:rsidR="00CB0E8A">
        <w:t>A</w:t>
      </w:r>
      <w:proofErr w:type="gramEnd"/>
      <w:r w:rsidR="00CB0E8A">
        <w:t xml:space="preserve">* algoritmushoz, hogy ha a játékteret gráfnak veszem, akkor van </w:t>
      </w:r>
      <w:proofErr w:type="spellStart"/>
      <w:r w:rsidR="00CB0E8A">
        <w:t>hurokél</w:t>
      </w:r>
      <w:proofErr w:type="spellEnd"/>
      <w:r w:rsidR="00CB0E8A">
        <w:t xml:space="preserve"> is benne, lehet egy helyben várakozni, továbbá lehet, hogy nem az egyhelyben állás segít a </w:t>
      </w:r>
      <w:r w:rsidR="00F84FB3">
        <w:t>tovább haladáson</w:t>
      </w:r>
      <w:r w:rsidR="00CB0E8A">
        <w:t xml:space="preserve">, hanem egy oda és egy visszalépés az embertömegben, hogy valakit elengedjen például. Ezért nem old meg minden problémát csak a célmező légvonalbeli távolságával számolni, többek között azért, mert egy csúcsát a gráfnak lehet többször is be kell járni ahhoz, hogy </w:t>
      </w:r>
      <w:r w:rsidR="00071F25">
        <w:t>időben a legrövidebb utat adja</w:t>
      </w:r>
      <w:r w:rsidR="00CB0E8A">
        <w:t xml:space="preserve"> meg. Ettől a heurisztikát teljesen át kellett gondolnom és az algoritmus leállításának okát szintén.</w:t>
      </w:r>
    </w:p>
    <w:p w14:paraId="090F6599" w14:textId="713CA2B9" w:rsidR="00CB0E8A" w:rsidRDefault="00CB0E8A" w:rsidP="00463BC0">
      <w:r>
        <w:t xml:space="preserve">Az </w:t>
      </w:r>
      <w:proofErr w:type="gramStart"/>
      <w:r>
        <w:t>A</w:t>
      </w:r>
      <w:proofErr w:type="gramEnd"/>
      <w:r>
        <w:t>* algoritmus</w:t>
      </w:r>
      <w:r w:rsidR="00F84FB3">
        <w:t xml:space="preserve"> akkor áll le megfelelő heurisztika esetén</w:t>
      </w:r>
      <w:r>
        <w:t>, amikor kifejti</w:t>
      </w:r>
      <w:r w:rsidR="00E97B39">
        <w:t xml:space="preserve"> vagy kifejtené</w:t>
      </w:r>
      <w:r>
        <w:t xml:space="preserve"> a célmező csúcsát. Viszont erre</w:t>
      </w:r>
      <w:r w:rsidR="00E97B39">
        <w:t xml:space="preserve"> itt nagyon sokára kerülhet sor, akár sohasem, ha nincs lehetőség </w:t>
      </w:r>
      <w:proofErr w:type="gramStart"/>
      <w:r w:rsidR="00E97B39">
        <w:t>A</w:t>
      </w:r>
      <w:proofErr w:type="gramEnd"/>
      <w:r w:rsidR="00E97B39">
        <w:t xml:space="preserve"> csúcsból B csúcsba eljutni.</w:t>
      </w:r>
      <w:r w:rsidR="00696476">
        <w:t xml:space="preserve"> Ennek meghatározása nem triviális, mert időben változik a játéktér.</w:t>
      </w:r>
      <w:r w:rsidR="00E97B39">
        <w:t xml:space="preserve"> </w:t>
      </w:r>
      <w:r w:rsidR="00696476">
        <w:t>Például</w:t>
      </w:r>
      <w:r w:rsidR="00E97B39">
        <w:t xml:space="preserve"> az utolsó pillanatig próbálkozni fog azzal, hogy hátha elsétál az embertömeg előtte, vagy a fal </w:t>
      </w:r>
      <w:r w:rsidR="00696476">
        <w:t xml:space="preserve">megszűnik előtte, ami </w:t>
      </w:r>
      <w:r w:rsidR="00E97B39">
        <w:t>nem statikus, hanem dinamikus, és odébb mozdul. Erre csak nagyon bonyolult megoldást sikerült kitalálnom, amely nem is oldotta meg minden esetben a problémát. Arra</w:t>
      </w:r>
      <w:r w:rsidR="00696476">
        <w:t xml:space="preserve"> jutottam</w:t>
      </w:r>
      <w:r w:rsidR="00E97B39">
        <w:t>, hogy vizsgálja meg</w:t>
      </w:r>
      <w:r w:rsidR="00696476">
        <w:t xml:space="preserve"> az algoritmus</w:t>
      </w:r>
      <w:r w:rsidR="00E97B39">
        <w:t xml:space="preserve">, hogy van-e egy olyan falnak tekinthető része a </w:t>
      </w:r>
      <w:r w:rsidR="00696476">
        <w:t>térnek</w:t>
      </w:r>
      <w:r w:rsidR="00E97B39">
        <w:t>, amin keresztül a szimuláció végéig nem lehet átjutni. Ennek felismerésére, kezelésére és eltárolására jó megoldást nem találtam, így próbáltam máshonnan megközelíteni a problémát.</w:t>
      </w:r>
    </w:p>
    <w:p w14:paraId="38A63F5C" w14:textId="5B809B2C" w:rsidR="00E97B39" w:rsidRDefault="00E97B39" w:rsidP="00463BC0">
      <w:r>
        <w:lastRenderedPageBreak/>
        <w:t>A heurisztikában próbáltam a megoldást meglelni. Az emberek vagy az idő, vagy a távolság vagy a költség szerint</w:t>
      </w:r>
      <w:r w:rsidR="00696476">
        <w:t>i</w:t>
      </w:r>
      <w:r>
        <w:t xml:space="preserve"> legkedvezőbb útvonalat keresik. Ahogyan a leggyorsabban átjutnak a csomópont túlsó pontjába, vagy fáradság okán inkább a rövidebb útvonalat preferálják, ahol lehet, hogy a tömegben sokat kell várakozni, de az út maga rövid, vagy a költségét próbálják minimalizálni. </w:t>
      </w:r>
      <w:r w:rsidR="00696476">
        <w:t>Az utolsóra</w:t>
      </w:r>
      <w:r>
        <w:t xml:space="preserve"> inkább nagyobb környezetekben kerülhet sor, mikor tömegközlekedési eszközöket vesz</w:t>
      </w:r>
      <w:r w:rsidR="00696476">
        <w:t xml:space="preserve"> igénybe</w:t>
      </w:r>
      <w:r>
        <w:t xml:space="preserve"> a járókel</w:t>
      </w:r>
      <w:r w:rsidR="00696476">
        <w:t>ő</w:t>
      </w:r>
      <w:r>
        <w:t>, de jellemzőbb a gépjárművel közlekedők</w:t>
      </w:r>
      <w:r w:rsidR="00696476">
        <w:t xml:space="preserve">re </w:t>
      </w:r>
      <w:proofErr w:type="gramStart"/>
      <w:r w:rsidR="00696476">
        <w:t>ezen</w:t>
      </w:r>
      <w:proofErr w:type="gramEnd"/>
      <w:r>
        <w:t xml:space="preserve"> szempont.</w:t>
      </w:r>
      <w:r w:rsidR="00B27A1F">
        <w:t xml:space="preserve"> Sajnos a leggyorsabb út nem volt kedvező megoldás megválasztani a heurisztika alapjának, mert akkor a kiindulási mezőhöz legközelebbi mezőket fejti ki először</w:t>
      </w:r>
      <w:r w:rsidR="00696476">
        <w:t>, hiszen azokra tud eljutni legkorábban</w:t>
      </w:r>
      <w:r w:rsidR="00B27A1F">
        <w:t xml:space="preserve">, amivel egy szélességi keresésre hasonlító algoritmust kaptam volna végül. </w:t>
      </w:r>
      <w:r w:rsidR="00696476">
        <w:t>Amikor a megtett út és a hátramaradó út</w:t>
      </w:r>
      <w:r w:rsidR="00B27A1F">
        <w:t xml:space="preserve"> becsült hosszával dolgoztam, </w:t>
      </w:r>
      <w:r w:rsidR="00696476">
        <w:t>az</w:t>
      </w:r>
      <w:r w:rsidR="00B27A1F">
        <w:t xml:space="preserve"> a helyben állást segítette elő, mint </w:t>
      </w:r>
      <w:r w:rsidR="00696476">
        <w:t xml:space="preserve">hogy </w:t>
      </w:r>
      <w:r w:rsidR="00B27A1F">
        <w:t>a járókelők kikerülését. Erre azt a megoldást adtam, hogy a helyben állás</w:t>
      </w:r>
      <w:r w:rsidR="00696476">
        <w:t>t</w:t>
      </w:r>
      <w:r w:rsidR="00B27A1F">
        <w:t xml:space="preserve"> is távolságnak számítom. </w:t>
      </w:r>
      <w:proofErr w:type="gramStart"/>
      <w:r w:rsidR="00B27A1F">
        <w:t>Ezzel</w:t>
      </w:r>
      <w:proofErr w:type="gramEnd"/>
      <w:r w:rsidR="00B27A1F">
        <w:t xml:space="preserve"> valamivel közelebb került az algori</w:t>
      </w:r>
      <w:r w:rsidR="00C179DD">
        <w:t xml:space="preserve">tmus az időt alapul vevő megoldáshoz, viszont mégsem ragadt le a kezdő mező környékén. Ezen megoldás az eltelt idő és a megtett, illetve a becsült </w:t>
      </w:r>
      <w:proofErr w:type="gramStart"/>
      <w:r w:rsidR="00C179DD">
        <w:t>hátramaradt</w:t>
      </w:r>
      <w:proofErr w:type="gramEnd"/>
      <w:r w:rsidR="00C179DD">
        <w:t xml:space="preserve"> távolság összegével dolgozott, aminek eredménye működőképes szimuláció lett.</w:t>
      </w:r>
    </w:p>
    <w:p w14:paraId="6FCDD2F4" w14:textId="1DE5A510" w:rsidR="00696476" w:rsidRDefault="00696476" w:rsidP="00696476">
      <w:pPr>
        <w:pStyle w:val="Cmsor3"/>
      </w:pPr>
      <w:bookmarkStart w:id="34" w:name="_Toc121191410"/>
      <w:r>
        <w:t>Megmaradt problémák orvoslása</w:t>
      </w:r>
      <w:bookmarkEnd w:id="34"/>
    </w:p>
    <w:p w14:paraId="0157983C" w14:textId="33768FD5" w:rsidR="00C179DD" w:rsidRDefault="00C179DD" w:rsidP="00463BC0">
      <w:r>
        <w:t xml:space="preserve">Ezen megoldás nem oldotta meg az el nem érhető mezők problémáját, arra egy maximális időlimitet és távolságlimitet adtam meg az algoritmusnak. Ezen megoldásom nem kibúvás a feladat alól, mert a valóságban is az emberek gyakran meggondolják magukat, ha ésszerűtlen útvonalat kéne bejárniuk, vagy forgalom nélkül az idejének többszörösét venné az, hogy megtegye ugyan azt az utat. Ezért az algoritmusnak megadtam a pálya </w:t>
      </w:r>
      <w:proofErr w:type="gramStart"/>
      <w:r>
        <w:t>mezőinek</w:t>
      </w:r>
      <w:proofErr w:type="gramEnd"/>
      <w:r>
        <w:t xml:space="preserve"> számának kétszeresét távolságlimitnek, és a háromszorosát időlimitnek.</w:t>
      </w:r>
      <w:r w:rsidR="00D1110C">
        <w:t xml:space="preserve"> Így teret engedtem komplex útvonalaknak is, de a feleslegesen bonyolultakat kiszűrtem.</w:t>
      </w:r>
    </w:p>
    <w:p w14:paraId="6678A423" w14:textId="0DDA724B" w:rsidR="003D1678" w:rsidRDefault="003D1678" w:rsidP="003D1678">
      <w:pPr>
        <w:pStyle w:val="Cmsor3"/>
      </w:pPr>
      <w:bookmarkStart w:id="35" w:name="_Toc121191411"/>
      <w:r>
        <w:t>Első program eredménye</w:t>
      </w:r>
      <w:bookmarkEnd w:id="35"/>
    </w:p>
    <w:p w14:paraId="5EB3F0C9" w14:textId="370907B6" w:rsidR="00314D1A" w:rsidRDefault="003D1678" w:rsidP="00463BC0">
      <w:r>
        <w:t>A kezdeti kikötések mind abban segítettek, hogy koncentráltan az ütközések elkerülésével tudjak foglalkozni. Erre az első program teljesen elégséges volt, viszont a mezőkre bontott térrel nem lehet valóságos szimulációt megoldani. Ezért a diszkrét értékeket el kell engednem a következő programban. Az útvonalkeresés eleve elrendeltetett a járókelő létrehozása során. Ez időpillanatokra osztott környezetben megvalósítható kis állapottéren, viszont a mezők me</w:t>
      </w:r>
      <w:r w:rsidR="00314D1A">
        <w:t xml:space="preserve">gszüntetésével ez az állapottér </w:t>
      </w:r>
      <w:proofErr w:type="gramStart"/>
      <w:r w:rsidR="00314D1A">
        <w:lastRenderedPageBreak/>
        <w:t>nagyságrendekkel</w:t>
      </w:r>
      <w:proofErr w:type="gramEnd"/>
      <w:r w:rsidR="00314D1A">
        <w:t xml:space="preserve"> </w:t>
      </w:r>
      <w:r>
        <w:t>több állapottal fog rendelkezni, amit memóriában eltárolni már nem lehetséges. A megalkotott algoritmus a mezőket használta fel gráfnak, így átemelni nehéz egy az egyben, viszont fontos tanulság volt számomra, hogy az ütközések elkerülésének megoldása komplex probléma globálisan, előre kiszámolni, ezért a következő programban időpillanatról időpillanatra, lokálisan tervezem megoldani a problémakört.</w:t>
      </w:r>
      <w:r w:rsidR="00314D1A">
        <w:t xml:space="preserve"> </w:t>
      </w:r>
    </w:p>
    <w:p w14:paraId="7079A20A" w14:textId="054A3A12" w:rsidR="00314D1A" w:rsidRDefault="00314D1A" w:rsidP="00314D1A">
      <w:pPr>
        <w:pStyle w:val="Cmsor3"/>
      </w:pPr>
      <w:bookmarkStart w:id="36" w:name="_Toc121191412"/>
      <w:r>
        <w:t>Megalkotott program grafikus felülete</w:t>
      </w:r>
      <w:bookmarkEnd w:id="36"/>
    </w:p>
    <w:p w14:paraId="08590E05" w14:textId="324F39ED" w:rsidR="00903B60" w:rsidRDefault="00314D1A" w:rsidP="00463BC0">
      <w:r>
        <w:t>A megalkotott program grafikus felületét is véglegesítettem. Az emberek színes</w:t>
      </w:r>
      <w:r w:rsidR="00071F25">
        <w:t xml:space="preserve"> körök</w:t>
      </w:r>
      <w:r w:rsidR="0000445A">
        <w:t>,</w:t>
      </w:r>
      <w:r>
        <w:t xml:space="preserve"> akik a színüknek megfelelő sarokba hala</w:t>
      </w:r>
      <w:r w:rsidR="0000445A">
        <w:t>dnak. A szürke körök a falak.</w:t>
      </w:r>
    </w:p>
    <w:p w14:paraId="3921D192" w14:textId="77777777" w:rsidR="00CA03AE" w:rsidRDefault="00CA03AE" w:rsidP="00CA03AE">
      <w:pPr>
        <w:keepNext/>
      </w:pPr>
      <w:r w:rsidRPr="00CA03AE">
        <w:drawing>
          <wp:inline distT="0" distB="0" distL="0" distR="0" wp14:anchorId="2BE8A0C8" wp14:editId="166CD414">
            <wp:extent cx="4534533" cy="4515480"/>
            <wp:effectExtent l="0" t="0" r="0" b="0"/>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534533" cy="4515480"/>
                    </a:xfrm>
                    <a:prstGeom prst="rect">
                      <a:avLst/>
                    </a:prstGeom>
                  </pic:spPr>
                </pic:pic>
              </a:graphicData>
            </a:graphic>
          </wp:inline>
        </w:drawing>
      </w:r>
    </w:p>
    <w:p w14:paraId="6A282D10" w14:textId="0A0ABD1B" w:rsidR="00CA03AE" w:rsidRDefault="00CA03AE" w:rsidP="00314D1A">
      <w:pPr>
        <w:pStyle w:val="Kpalrs"/>
      </w:pPr>
      <w:fldSimple w:instr=" SEQ ábra \* ARABIC ">
        <w:r w:rsidR="00BF0643">
          <w:rPr>
            <w:noProof/>
          </w:rPr>
          <w:t>10</w:t>
        </w:r>
      </w:fldSimple>
      <w:r>
        <w:t xml:space="preserve">. ábra </w:t>
      </w:r>
      <w:r w:rsidR="0000445A">
        <w:t xml:space="preserve">Kékek a jobb alsó sarokba haladnak, a pirosak a bal felsőbe, a feketék bal alsó sarokba és a zöldek jobb felsőbe </w:t>
      </w:r>
    </w:p>
    <w:p w14:paraId="7BA4B207" w14:textId="1839B9A0" w:rsidR="0003322C" w:rsidRDefault="0003322C" w:rsidP="00CA03AE">
      <w:pPr>
        <w:pStyle w:val="Cmsor1"/>
      </w:pPr>
      <w:bookmarkStart w:id="37" w:name="_Toc121191413"/>
      <w:r>
        <w:lastRenderedPageBreak/>
        <w:t>Második program</w:t>
      </w:r>
      <w:r w:rsidR="0000445A">
        <w:t>,</w:t>
      </w:r>
      <w:bookmarkEnd w:id="37"/>
      <w:r w:rsidR="0000445A">
        <w:t xml:space="preserve"> </w:t>
      </w:r>
    </w:p>
    <w:p w14:paraId="02FF379B" w14:textId="1F46FC73" w:rsidR="00566EAC" w:rsidRDefault="0003322C" w:rsidP="00566EAC">
      <w:r>
        <w:t xml:space="preserve">Ezen programomat </w:t>
      </w:r>
      <w:r w:rsidR="0000445A">
        <w:t>négy</w:t>
      </w:r>
      <w:r>
        <w:t xml:space="preserve"> jól elkülöníthető részre lehet osztani. A navigációs háló csúcsainak, azaz a teret határoló síki</w:t>
      </w:r>
      <w:r w:rsidR="0000445A">
        <w:t>domok létrehozásáért felelős</w:t>
      </w:r>
      <w:r>
        <w:t xml:space="preserve"> rész</w:t>
      </w:r>
      <w:r w:rsidR="0000445A">
        <w:t>e az első rész</w:t>
      </w:r>
      <w:r>
        <w:t xml:space="preserve">, amely az alaprajzot </w:t>
      </w:r>
      <w:proofErr w:type="spellStart"/>
      <w:r>
        <w:t>figyelembevéve</w:t>
      </w:r>
      <w:proofErr w:type="spellEnd"/>
      <w:r>
        <w:t xml:space="preserve"> képes megalkotni ezen </w:t>
      </w:r>
      <w:proofErr w:type="spellStart"/>
      <w:r>
        <w:t>határló</w:t>
      </w:r>
      <w:proofErr w:type="spellEnd"/>
      <w:r>
        <w:t xml:space="preserve"> síkidomokat. A második része az, ami a határoló síkidomok által alkotott teret háromszögekre bontja. A harmadik rész</w:t>
      </w:r>
      <w:r w:rsidR="0000445A">
        <w:t>e</w:t>
      </w:r>
      <w:r>
        <w:t xml:space="preserve"> az, ami keretet ad </w:t>
      </w:r>
      <w:proofErr w:type="gramStart"/>
      <w:r>
        <w:t>ezen</w:t>
      </w:r>
      <w:proofErr w:type="gramEnd"/>
      <w:r>
        <w:t xml:space="preserve"> háromszöghálónak, helyiségeket köt össze és tárol el róluk különböző adatokat. Továbbá van a fő feladatot megvalósító</w:t>
      </w:r>
      <w:r w:rsidR="0000445A">
        <w:t xml:space="preserve"> negyedik</w:t>
      </w:r>
      <w:r>
        <w:t xml:space="preserve"> rés</w:t>
      </w:r>
      <w:r w:rsidR="0000445A">
        <w:t>ze a programnak, amely a járókelők eltárolásáért, és a mozgatásuk</w:t>
      </w:r>
      <w:r>
        <w:t xml:space="preserve">ért felelős. </w:t>
      </w:r>
      <w:r w:rsidR="0000445A">
        <w:t>Az</w:t>
      </w:r>
      <w:r>
        <w:t xml:space="preserve"> utolsó kettő szorosabban összetartozik, és komplexitásában megegyezik az első két résszel.</w:t>
      </w:r>
    </w:p>
    <w:p w14:paraId="475EEA15" w14:textId="64C4956B" w:rsidR="00566EAC" w:rsidRDefault="00566EAC" w:rsidP="00566EAC">
      <w:pPr>
        <w:spacing w:after="0" w:line="240" w:lineRule="auto"/>
        <w:ind w:firstLine="0"/>
        <w:jc w:val="left"/>
      </w:pPr>
      <w:r>
        <w:br w:type="page"/>
      </w:r>
    </w:p>
    <w:p w14:paraId="68E3A7E0" w14:textId="57A3569B" w:rsidR="00463BC0" w:rsidRDefault="0003322C" w:rsidP="0000445A">
      <w:pPr>
        <w:pStyle w:val="Cmsor2"/>
      </w:pPr>
      <w:bookmarkStart w:id="38" w:name="_Toc121191414"/>
      <w:r>
        <w:lastRenderedPageBreak/>
        <w:t>Navigációs hálót határoló síkidomok létrehozása</w:t>
      </w:r>
      <w:bookmarkEnd w:id="38"/>
    </w:p>
    <w:p w14:paraId="67BCEC8B" w14:textId="53046585" w:rsidR="00463BC0" w:rsidRDefault="00D23D90" w:rsidP="00463BC0">
      <w:r>
        <w:t>A határoló síkidomok azon sokszögek lesznek a hely</w:t>
      </w:r>
      <w:r w:rsidR="0000445A">
        <w:t>sz</w:t>
      </w:r>
      <w:r>
        <w:t>ín síkjára vetítve, amelyeken a járókelők középpontja tartózkodhat. Ennek okán a járókelők szél</w:t>
      </w:r>
      <w:r w:rsidR="0000445A">
        <w:t>ességével ez szorosan összefügg, u</w:t>
      </w:r>
      <w:r>
        <w:t xml:space="preserve">gyanis az alaprajz csak a falakat tartalmazza, a járókelők szélességével nem számol. </w:t>
      </w:r>
      <w:r w:rsidR="0000445A">
        <w:t>Ezért a</w:t>
      </w:r>
      <w:r>
        <w:t xml:space="preserve"> létrehozott határoló</w:t>
      </w:r>
      <w:r w:rsidR="0042696D">
        <w:t xml:space="preserve"> </w:t>
      </w:r>
      <w:r>
        <w:t>síkidomok a különböző s</w:t>
      </w:r>
      <w:r w:rsidR="0042696D">
        <w:t>zélességű járókelőkre mind mások</w:t>
      </w:r>
      <w:r>
        <w:t>. A létrehozott síkidomokat a falakat leíró síkidomoktól pontosan egy megadott távolságra lévő pontok ha</w:t>
      </w:r>
      <w:r w:rsidR="0042696D">
        <w:t xml:space="preserve">lmaza képzi. Egy kör alakú fal - </w:t>
      </w:r>
      <w:r>
        <w:t>például egy oszlop</w:t>
      </w:r>
      <w:r w:rsidR="0042696D">
        <w:t xml:space="preserve"> -</w:t>
      </w:r>
      <w:r>
        <w:t xml:space="preserve"> esetében az létrehozott síkidom egy nagyobb sugarú kör lenne. Egy téglalap alakú fal esetében egy téglalapot ad vissza, viszont széleseb</w:t>
      </w:r>
      <w:r w:rsidR="0042696D">
        <w:t>b</w:t>
      </w:r>
      <w:r>
        <w:t>et, és hosszabbat, de minden toldását a sarkoknál lekerekíti</w:t>
      </w:r>
      <w:r w:rsidR="0042696D">
        <w:t xml:space="preserve"> (11. ábra)</w:t>
      </w:r>
      <w:r>
        <w:t xml:space="preserve">. Ennek két megoldását alkottam meg. Először én adtam meg ezt a létrehozott csúcshálót, és ahhoz rendeltem a falakat, ami remekül működött, de nem ez az elvárt iránya </w:t>
      </w:r>
      <w:r w:rsidR="0042696D">
        <w:t xml:space="preserve">a </w:t>
      </w:r>
      <w:r>
        <w:t>folyamatnak, és kézzel kellett volna megalkotnom különböző szélességű járókelőkre minden egyes ilyen csúcspont halmazt.</w:t>
      </w:r>
    </w:p>
    <w:p w14:paraId="23779749" w14:textId="3999291D" w:rsidR="0042696D" w:rsidRDefault="00566EAC" w:rsidP="00566EAC">
      <w:pPr>
        <w:keepNext/>
        <w:ind w:firstLine="0"/>
        <w:jc w:val="center"/>
      </w:pPr>
      <w:r>
        <w:rPr>
          <w:noProof/>
          <w:lang w:eastAsia="hu-HU"/>
        </w:rPr>
        <w:drawing>
          <wp:inline distT="0" distB="0" distL="0" distR="0" wp14:anchorId="5867DD86" wp14:editId="44ED8AB2">
            <wp:extent cx="3933825" cy="3821027"/>
            <wp:effectExtent l="0" t="0" r="0" b="8255"/>
            <wp:docPr id="9" name="Kép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933825" cy="3821027"/>
                    </a:xfrm>
                    <a:prstGeom prst="rect">
                      <a:avLst/>
                    </a:prstGeom>
                    <a:noFill/>
                    <a:ln>
                      <a:noFill/>
                    </a:ln>
                  </pic:spPr>
                </pic:pic>
              </a:graphicData>
            </a:graphic>
          </wp:inline>
        </w:drawing>
      </w:r>
    </w:p>
    <w:p w14:paraId="4FA9D2FF" w14:textId="29CB7769" w:rsidR="0042696D" w:rsidRDefault="0042696D" w:rsidP="0042696D">
      <w:pPr>
        <w:pStyle w:val="Kpalrs"/>
      </w:pPr>
      <w:fldSimple w:instr=" SEQ ábra \* ARABIC ">
        <w:r w:rsidR="00BF0643">
          <w:rPr>
            <w:noProof/>
          </w:rPr>
          <w:t>11</w:t>
        </w:r>
      </w:fldSimple>
      <w:r>
        <w:t xml:space="preserve">. ábra Téglalap esetén a határoló síkidom alakja </w:t>
      </w:r>
      <w:proofErr w:type="gramStart"/>
      <w:r>
        <w:t>lekerekített</w:t>
      </w:r>
      <w:proofErr w:type="gramEnd"/>
      <w:r w:rsidR="00566EAC">
        <w:t xml:space="preserve"> ha a síkidom belseje a nem bejárható, míg ha a szoba határát jelzi, azaz kívülről nem járható be a síkidom, akkor téglalap lesz a határoló </w:t>
      </w:r>
      <w:proofErr w:type="spellStart"/>
      <w:r w:rsidR="00566EAC">
        <w:t>síkidomja</w:t>
      </w:r>
      <w:proofErr w:type="spellEnd"/>
    </w:p>
    <w:p w14:paraId="18B7177A" w14:textId="77777777" w:rsidR="00566EAC" w:rsidRDefault="00566EAC">
      <w:pPr>
        <w:spacing w:after="0" w:line="240" w:lineRule="auto"/>
        <w:ind w:firstLine="0"/>
        <w:jc w:val="left"/>
      </w:pPr>
      <w:r>
        <w:br w:type="page"/>
      </w:r>
    </w:p>
    <w:p w14:paraId="430C5CB7" w14:textId="3F75B565" w:rsidR="00566EAC" w:rsidRDefault="00566EAC" w:rsidP="00566EAC">
      <w:pPr>
        <w:pStyle w:val="Cmsor3"/>
      </w:pPr>
      <w:bookmarkStart w:id="39" w:name="_Toc121191415"/>
      <w:r>
        <w:lastRenderedPageBreak/>
        <w:t>A navigációs háló háromszögeinek létrehozása</w:t>
      </w:r>
      <w:bookmarkEnd w:id="39"/>
    </w:p>
    <w:p w14:paraId="4BF1C25D" w14:textId="66C46343" w:rsidR="00D23D90" w:rsidRDefault="00D23D90" w:rsidP="00463BC0">
      <w:r>
        <w:t xml:space="preserve">Második megoldásom során ezt automatizáltam. A programrész paraméterül kap egy alaprajzot és egy </w:t>
      </w:r>
      <w:r w:rsidR="0041405C">
        <w:t xml:space="preserve">hosszt, ami a járókelő szélességét írja le. Ennek alapján legenerálok különböző határoló síkidomokat, és ezeket adom tovább a második részének a programnak, ahol </w:t>
      </w:r>
      <w:r w:rsidR="0042696D">
        <w:t>ezekkel a paraméterekkel a</w:t>
      </w:r>
      <w:r w:rsidR="0041405C">
        <w:t xml:space="preserve"> síkidomok közötti rész</w:t>
      </w:r>
      <w:r w:rsidR="0042696D">
        <w:t>t</w:t>
      </w:r>
      <w:r w:rsidR="0041405C">
        <w:t xml:space="preserve"> háromszögekre feldarabolja</w:t>
      </w:r>
      <w:r w:rsidR="0042696D">
        <w:t xml:space="preserve"> és hézagmentesen és </w:t>
      </w:r>
      <w:proofErr w:type="spellStart"/>
      <w:r w:rsidR="0042696D">
        <w:t>átlapolódásmentesen</w:t>
      </w:r>
      <w:proofErr w:type="spellEnd"/>
      <w:r w:rsidR="0042696D">
        <w:t xml:space="preserve"> lefedi.</w:t>
      </w:r>
    </w:p>
    <w:p w14:paraId="3ED0BD13" w14:textId="77777777" w:rsidR="00392895" w:rsidRDefault="00392895" w:rsidP="00392895">
      <w:pPr>
        <w:keepNext/>
        <w:ind w:firstLine="0"/>
      </w:pPr>
      <w:r w:rsidRPr="00392895">
        <w:drawing>
          <wp:inline distT="0" distB="0" distL="0" distR="0" wp14:anchorId="3104F186" wp14:editId="3F67123B">
            <wp:extent cx="5400040" cy="3984869"/>
            <wp:effectExtent l="0" t="0" r="0" b="0"/>
            <wp:docPr id="11" name="Kép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400040" cy="3984869"/>
                    </a:xfrm>
                    <a:prstGeom prst="rect">
                      <a:avLst/>
                    </a:prstGeom>
                  </pic:spPr>
                </pic:pic>
              </a:graphicData>
            </a:graphic>
          </wp:inline>
        </w:drawing>
      </w:r>
    </w:p>
    <w:p w14:paraId="78E4B08E" w14:textId="06F1F578" w:rsidR="00392895" w:rsidRDefault="00392895" w:rsidP="00392895">
      <w:pPr>
        <w:pStyle w:val="Kpalrs"/>
      </w:pPr>
      <w:fldSimple w:instr=" SEQ ábra \* ARABIC ">
        <w:r w:rsidR="00BF0643">
          <w:rPr>
            <w:noProof/>
          </w:rPr>
          <w:t>12</w:t>
        </w:r>
      </w:fldSimple>
      <w:r>
        <w:t xml:space="preserve">. ábra Az IB413-as terem határoló </w:t>
      </w:r>
      <w:proofErr w:type="spellStart"/>
      <w:r>
        <w:t>síkidomjai</w:t>
      </w:r>
      <w:proofErr w:type="spellEnd"/>
      <w:r>
        <w:t xml:space="preserve"> és falai</w:t>
      </w:r>
    </w:p>
    <w:p w14:paraId="473B2852" w14:textId="77777777" w:rsidR="00E0445D" w:rsidRDefault="0041405C" w:rsidP="00463BC0">
      <w:r>
        <w:t>A síkidomok oldalait követve alkotja meg az itt alkalmazott algoritmus a navigációs háló szélét alkotó csúcsokat. Két szabályt alkalmaztam. Az új pontok a következő vizsgált két oldal szögfelezőjén helyezkedjen el, és az oldalaktól a megadott távolságra. Ez egy geometriai probléma, amire képletet hoztam létre.</w:t>
      </w:r>
    </w:p>
    <w:p w14:paraId="2861CCFF" w14:textId="77777777" w:rsidR="00E0445D" w:rsidRPr="00B93A7F" w:rsidRDefault="00E0445D" w:rsidP="00E0445D">
      <w:pPr>
        <w:rPr>
          <w:rFonts w:eastAsiaTheme="minorEastAsia"/>
        </w:rPr>
      </w:pPr>
      <m:oMathPara>
        <m:oMath>
          <m:sSup>
            <m:sSupPr>
              <m:ctrlPr>
                <w:rPr>
                  <w:rFonts w:ascii="Cambria Math" w:hAnsi="Cambria Math"/>
                </w:rPr>
              </m:ctrlPr>
            </m:sSupPr>
            <m:e>
              <m:rad>
                <m:radPr>
                  <m:degHide m:val="1"/>
                  <m:ctrlPr>
                    <w:rPr>
                      <w:rFonts w:ascii="Cambria Math" w:hAnsi="Cambria Math"/>
                    </w:rPr>
                  </m:ctrlPr>
                </m:radPr>
                <m:deg/>
                <m:e>
                  <m:r>
                    <w:rPr>
                      <w:rFonts w:ascii="Cambria Math" w:hAnsi="Cambria Math"/>
                    </w:rPr>
                    <m:t>-</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2c</m:t>
                                  </m:r>
                                </m:den>
                              </m:f>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e>
                  </m:d>
                </m:e>
              </m:rad>
            </m:e>
            <m:sup>
              <m:r>
                <w:rPr>
                  <w:rFonts w:ascii="Cambria Math" w:hAnsi="Cambria Math"/>
                </w:rPr>
                <m:t xml:space="preserve"> </m:t>
              </m:r>
            </m:sup>
          </m:sSup>
          <m:r>
            <w:rPr>
              <w:rFonts w:ascii="Cambria Math" w:hAnsi="Cambria Math"/>
            </w:rPr>
            <m:t>=x</m:t>
          </m:r>
        </m:oMath>
      </m:oMathPara>
    </w:p>
    <w:p w14:paraId="221F5DE5" w14:textId="10206903" w:rsidR="00E0445D" w:rsidRDefault="00E0445D" w:rsidP="00463BC0">
      <w:r>
        <w:t>Itt a szakasz két végpontjától mért távolsága a pontnak „a” és „b”. A szakasz hossza „c” és a pont távolsága a szakaszra illeszkedő egyenestől a kapott „x” érték.</w:t>
      </w:r>
    </w:p>
    <w:p w14:paraId="56484D03" w14:textId="4386B6CB" w:rsidR="0041405C" w:rsidRDefault="0041405C" w:rsidP="00463BC0">
      <w:r>
        <w:lastRenderedPageBreak/>
        <w:t xml:space="preserve"> A másik szabály az az, hogy kiszögelléseknél a síkidomnak körívet kellene tartalmaznia. Ezt én három csúccsal cseréltem fel, a csúcsszám minimalizálása érdekében. A három csúcs közül a középső az előző szabály alkotta csúcs, a másik kettő meg a </w:t>
      </w:r>
      <w:r w:rsidR="00F2047A">
        <w:t xml:space="preserve">két oldal közös csúcsától az oldalakra merőlegesen adott távolságra elhelyezkedő pontok adják. </w:t>
      </w:r>
      <w:r w:rsidR="00E0445D">
        <w:t xml:space="preserve">(11. ábra belső téglalap határoló </w:t>
      </w:r>
      <w:proofErr w:type="spellStart"/>
      <w:r w:rsidR="00E0445D">
        <w:t>síkidomjának</w:t>
      </w:r>
      <w:proofErr w:type="spellEnd"/>
      <w:r w:rsidR="00E0445D">
        <w:t xml:space="preserve"> sarkai)</w:t>
      </w:r>
    </w:p>
    <w:p w14:paraId="78605B80" w14:textId="4275CFEB" w:rsidR="00F2047A" w:rsidRDefault="00F2047A" w:rsidP="00463BC0">
      <w:r>
        <w:t>Ezen szabályo</w:t>
      </w:r>
      <w:r w:rsidR="00E0445D">
        <w:t>k alapján egy emelet alaprajzát fel tudja dolgozni helyesen</w:t>
      </w:r>
      <w:r>
        <w:t xml:space="preserve"> a program. Nagyon széles emberek esetében lehetne ezzel csak probléma. Ugyanis akkor fel kéne készítenem olyan esetekre is</w:t>
      </w:r>
      <w:r w:rsidR="00E0445D">
        <w:t xml:space="preserve"> a programot</w:t>
      </w:r>
      <w:r>
        <w:t>, amikor egy szoba elérhetetlen az illető számára, mert az ajtón nem fér be. Ekkor a létrehozott síkidomok metszenék e</w:t>
      </w:r>
      <w:r w:rsidR="00E0445D">
        <w:t xml:space="preserve">gymást, és megfelelő vágást kellene </w:t>
      </w:r>
      <w:proofErr w:type="gramStart"/>
      <w:r w:rsidR="00E0445D">
        <w:t>eszközölni</w:t>
      </w:r>
      <w:proofErr w:type="gramEnd"/>
      <w:r w:rsidR="00E0445D">
        <w:t xml:space="preserve"> közöttük</w:t>
      </w:r>
      <w:r>
        <w:t xml:space="preserve">. Erre nem tértem ki a munkám során, mert a 30 és 50 cm széles emberek esetében erre nem volt szükségem. Egy emelt alaprajzát emberekre tervezik, ezért nem merülnek fel szélsőséges esetek. Egyetlen esetre készítettem fel a programom ezen részét csak, amikor ajtókeretekről van szó, amelyek csak keskenyen </w:t>
      </w:r>
      <w:proofErr w:type="spellStart"/>
      <w:r>
        <w:t>szögellnek</w:t>
      </w:r>
      <w:proofErr w:type="spellEnd"/>
      <w:r>
        <w:t xml:space="preserve"> ki a falból. Ekkor a ki</w:t>
      </w:r>
      <w:r w:rsidR="00E0445D">
        <w:t>szögelléseknél lévő első és</w:t>
      </w:r>
      <w:r>
        <w:t xml:space="preserve"> utolsó csúcs lehet, hogy közelebb kerül a falhoz, mint az ember </w:t>
      </w:r>
      <w:r w:rsidR="00FA6187">
        <w:t>szélessége</w:t>
      </w:r>
      <w:r>
        <w:t>. Ezt a problémát ennek külön ellenőrzésével oldottam meg, azaz nem csak a két vizsgált oldal távolságát vettem alapul, hanem az azt megelőzőt</w:t>
      </w:r>
      <w:r w:rsidR="00FA6187">
        <w:t xml:space="preserve"> is</w:t>
      </w:r>
      <w:r>
        <w:t xml:space="preserve"> és az azt követőt is. Ezzel a vizsgálattal megoldottam minden felmerült problémát az egyetem I épület 4. emeletének lemodellezésénél.</w:t>
      </w:r>
    </w:p>
    <w:p w14:paraId="777AEE81" w14:textId="6F846889" w:rsidR="00F2047A" w:rsidRDefault="00F2047A" w:rsidP="00F2047A">
      <w:pPr>
        <w:pStyle w:val="Cmsor3"/>
      </w:pPr>
      <w:bookmarkStart w:id="40" w:name="_Toc121191416"/>
      <w:r>
        <w:t>A bejárható tér háromszögekre bontása</w:t>
      </w:r>
      <w:bookmarkEnd w:id="40"/>
    </w:p>
    <w:p w14:paraId="45AB3D3D" w14:textId="00CB6B95" w:rsidR="00F2047A" w:rsidRDefault="00392895" w:rsidP="00F2047A">
      <w:r>
        <w:t>Az irodalom</w:t>
      </w:r>
      <w:r w:rsidR="00F2047A">
        <w:t xml:space="preserve">kutatás során </w:t>
      </w:r>
      <w:r w:rsidR="00004B12">
        <w:t xml:space="preserve">kifejtettem, hogy miként lehet ezt a problémát megoldani könnyen. Azt abban a részben nem fejtettem ki, hogy nem annyira </w:t>
      </w:r>
      <w:proofErr w:type="gramStart"/>
      <w:r w:rsidR="00004B12">
        <w:t>könnyű</w:t>
      </w:r>
      <w:proofErr w:type="gramEnd"/>
      <w:r w:rsidR="00004B12">
        <w:t xml:space="preserve"> mint a leírtak. A „fülező” módszer </w:t>
      </w:r>
      <w:r w:rsidR="00AB7261">
        <w:t>– (13. ábra)</w:t>
      </w:r>
      <w:r w:rsidR="00004B12">
        <w:t xml:space="preserve"> amit leírtam, de itt röviden újra leírom - csak leírva egyszerű elgondolás. a módszer során két szomszédos oldalt kívánok mindig kiválasztani a határoló síkidomokból, és megnézem, hogy a nem közös csúcsukat összekötő szakasszal alkotott háromszög jó-e a tér lefedésére. Ha igen,</w:t>
      </w:r>
      <w:r w:rsidR="00071F25">
        <w:t xml:space="preserve"> akkor az új szakaszt hozzáadja</w:t>
      </w:r>
      <w:r w:rsidR="00004B12">
        <w:t xml:space="preserve"> a határoló síkidomokhoz a két kiválasztott szakasz helyére illesztve. Így minden behú</w:t>
      </w:r>
      <w:r w:rsidR="001A2A37">
        <w:t>zott szakasszal kettőt kitöröl</w:t>
      </w:r>
      <w:r w:rsidR="00004B12">
        <w:t xml:space="preserve">, azaz lépésenként egyre kevesebb él lesz, így véges számú </w:t>
      </w:r>
      <w:proofErr w:type="spellStart"/>
      <w:r w:rsidR="00004B12">
        <w:t>kezdőél</w:t>
      </w:r>
      <w:proofErr w:type="spellEnd"/>
      <w:r w:rsidR="00004B12">
        <w:t xml:space="preserve"> esetén véges futás idejű az algoritmus. Ez az algoritmus akkor nem jó, ha a </w:t>
      </w:r>
      <w:proofErr w:type="spellStart"/>
      <w:r w:rsidR="00004B12">
        <w:t>határolósíkidomokból</w:t>
      </w:r>
      <w:proofErr w:type="spellEnd"/>
      <w:r w:rsidR="00004B12">
        <w:t xml:space="preserve"> több is van, ekkor ugyanis össze kell őket olvasztani eggyé. Ha nem tenné meg az algoritmus az elején ezt a lépést, akkor nem találna akár egyetlen egy megfelelő behúzható szakaszt.</w:t>
      </w:r>
      <w:r w:rsidR="004D17B0">
        <w:t xml:space="preserve"> Példa erre egy négyzet alakú ajtó nélküli </w:t>
      </w:r>
      <w:r w:rsidR="004D17B0">
        <w:lastRenderedPageBreak/>
        <w:t xml:space="preserve">szoba, amelyből egy </w:t>
      </w:r>
      <w:r w:rsidR="00FA6187">
        <w:t>téglalap</w:t>
      </w:r>
      <w:r w:rsidR="004D17B0">
        <w:t xml:space="preserve"> ki van vágva.</w:t>
      </w:r>
      <w:r w:rsidR="00FA6187">
        <w:t xml:space="preserve"> (11. ábra) E</w:t>
      </w:r>
      <w:r w:rsidR="004D17B0">
        <w:t xml:space="preserve">kkor semelyik két szomszédos élből nem alkotható olyan háromszög, ami azt a teret fedi le, és csak is azt, amit kívánnánk lefedni. </w:t>
      </w:r>
    </w:p>
    <w:p w14:paraId="6E0DE414" w14:textId="77777777" w:rsidR="00AB7261" w:rsidRDefault="00AB7261" w:rsidP="00AB7261">
      <w:pPr>
        <w:keepNext/>
        <w:ind w:firstLine="0"/>
      </w:pPr>
      <w:r w:rsidRPr="00AB7261">
        <w:drawing>
          <wp:inline distT="0" distB="0" distL="0" distR="0" wp14:anchorId="28EDBA4E" wp14:editId="2D4434A2">
            <wp:extent cx="5400040" cy="2690834"/>
            <wp:effectExtent l="0" t="0" r="0" b="0"/>
            <wp:docPr id="1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400040" cy="2690834"/>
                    </a:xfrm>
                    <a:prstGeom prst="rect">
                      <a:avLst/>
                    </a:prstGeom>
                  </pic:spPr>
                </pic:pic>
              </a:graphicData>
            </a:graphic>
          </wp:inline>
        </w:drawing>
      </w:r>
    </w:p>
    <w:p w14:paraId="4E82DE09" w14:textId="26132B20" w:rsidR="004D17B0" w:rsidRDefault="00AB7261" w:rsidP="00AB7261">
      <w:pPr>
        <w:pStyle w:val="Kpalrs"/>
      </w:pPr>
      <w:fldSimple w:instr=" SEQ ábra \* ARABIC ">
        <w:r w:rsidR="00BF0643">
          <w:rPr>
            <w:noProof/>
          </w:rPr>
          <w:t>13</w:t>
        </w:r>
      </w:fldSimple>
      <w:r>
        <w:t>. ábra „fülező” módszer, egy-egy háromszög leválasztása a síkidomból</w:t>
      </w:r>
    </w:p>
    <w:p w14:paraId="596C1B02" w14:textId="56804AB2" w:rsidR="004D17B0" w:rsidRDefault="00AB7261" w:rsidP="004D17B0">
      <w:r>
        <w:t>Ha a határoló síkidomokat nem dolgozza egybe az algoritmus, akkor e</w:t>
      </w:r>
      <w:r w:rsidR="004D17B0">
        <w:t>llenőrizni kell, hogy az új háromszög minden pontja a síkidomon belül van-e. Kiszögellés esetén nem a belső, hanem a külső teret fedné le. Egyéb esetben felmerülhet az is, hogy a szakasz elmetszi a síkidomnak egy másik szakaszát. Ez azt jelenti, hogy átlépi a falat valamilyen módon, ami szintén nem helyes. Ezen kívül viszont nem találtam problémát a megoldással. Az összeolvasztásnak a megoldása, és az egész helyett egy másik megoldást hoztam létre.</w:t>
      </w:r>
    </w:p>
    <w:p w14:paraId="4F7EA725" w14:textId="4C626E75" w:rsidR="004D17B0" w:rsidRDefault="004D17B0" w:rsidP="004D17B0">
      <w:r>
        <w:t xml:space="preserve">Itt először a </w:t>
      </w:r>
      <w:proofErr w:type="spellStart"/>
      <w:r>
        <w:t>határolósíkidomok</w:t>
      </w:r>
      <w:proofErr w:type="spellEnd"/>
      <w:r>
        <w:t xml:space="preserve"> oldalain iteráltam végig. Mindegyik oldalhoz kerestem valamelyik másik síkidom olyan csúcsát, amellyel alkalmas háromszöget képes alkotni. Ekkor ezen háromszög azon két szakaszát eltároltam, amelyik nem a síkidom oldalát képezi. Ezt követően csak nagyon ritka esetben </w:t>
      </w:r>
      <w:r w:rsidR="008D4E4B">
        <w:t xml:space="preserve">fordult elő olyan, hogy nem minden oldal esetében </w:t>
      </w:r>
      <w:r w:rsidR="00AB7261">
        <w:t>hozott létre</w:t>
      </w:r>
      <w:r w:rsidR="008D4E4B">
        <w:t xml:space="preserve"> egy háromszöget. Ezt kö</w:t>
      </w:r>
      <w:r w:rsidR="00AB7261">
        <w:t>vetően azon háromszögeket hozza</w:t>
      </w:r>
      <w:r w:rsidR="008D4E4B">
        <w:t xml:space="preserve"> létre</w:t>
      </w:r>
      <w:r w:rsidR="00AB7261">
        <w:t>,</w:t>
      </w:r>
      <w:r w:rsidR="008D4E4B">
        <w:t xml:space="preserve"> amit csak egy síkidom csúcsaival lehet létrehozni. </w:t>
      </w:r>
      <w:r w:rsidR="00AB7261">
        <w:t xml:space="preserve">Ez a </w:t>
      </w:r>
      <w:r w:rsidR="00827942">
        <w:t>konkáv</w:t>
      </w:r>
      <w:r w:rsidR="00AB7261">
        <w:t xml:space="preserve"> síkidomokra jellemző.</w:t>
      </w:r>
    </w:p>
    <w:p w14:paraId="01CD57F8" w14:textId="3B97C15F" w:rsidR="008D4E4B" w:rsidRDefault="008D4E4B" w:rsidP="004D17B0">
      <w:r>
        <w:t xml:space="preserve">Ezt követően azon hátramaradó háromszögeket hozom létre, amelyek egyike sem szomszédos a másikkal a határoló síkidomok között. Itt az volt segítségemre, hogy a létrehozott háromszögek egyes oldalai mindig kétszer szerepelnek az adatok között. Mert minden háromszög oldala egy másik háromszögével közös, vagy egy </w:t>
      </w:r>
      <w:proofErr w:type="spellStart"/>
      <w:r>
        <w:lastRenderedPageBreak/>
        <w:t>határolósíkidom</w:t>
      </w:r>
      <w:proofErr w:type="spellEnd"/>
      <w:r>
        <w:t xml:space="preserve"> oldal. Mind a kettő esetben kétszer kell szerepelnie az összes szakasznak. Amely nem szerepel kétszer, az biztos, hogy lefedetlen területeket határol.</w:t>
      </w:r>
    </w:p>
    <w:p w14:paraId="6C6AE1A7" w14:textId="77777777" w:rsidR="00392895" w:rsidRDefault="00392895" w:rsidP="00392895">
      <w:pPr>
        <w:keepNext/>
        <w:ind w:firstLine="0"/>
      </w:pPr>
      <w:r w:rsidRPr="00566EAC">
        <w:drawing>
          <wp:inline distT="0" distB="0" distL="0" distR="0" wp14:anchorId="01B98CE8" wp14:editId="465F5149">
            <wp:extent cx="5400040" cy="3932625"/>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400040" cy="3932625"/>
                    </a:xfrm>
                    <a:prstGeom prst="rect">
                      <a:avLst/>
                    </a:prstGeom>
                  </pic:spPr>
                </pic:pic>
              </a:graphicData>
            </a:graphic>
          </wp:inline>
        </w:drawing>
      </w:r>
    </w:p>
    <w:p w14:paraId="5B5FB542" w14:textId="77777777" w:rsidR="00392895" w:rsidRDefault="00392895" w:rsidP="00392895">
      <w:pPr>
        <w:pStyle w:val="Kpalrs"/>
      </w:pPr>
      <w:fldSimple w:instr=" SEQ ábra \* ARABIC ">
        <w:r w:rsidR="00BF0643">
          <w:rPr>
            <w:noProof/>
          </w:rPr>
          <w:t>14</w:t>
        </w:r>
      </w:fldSimple>
      <w:r>
        <w:t>. ábra Az IB413-as terem navigációs hálójának háromszögei</w:t>
      </w:r>
    </w:p>
    <w:p w14:paraId="226E8E3B" w14:textId="4D097255" w:rsidR="00553CC8" w:rsidRDefault="008D4E4B" w:rsidP="00553CC8">
      <w:r>
        <w:t xml:space="preserve">Sajnos a számítások valamennyire pontatlanok, olyan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nagyságrendű számítási pontatlansággal kellett néha dolgoznom. Ezt epszilonnak megválasztottam, és ez volt az a maximális eltérés, amikor még két értéket egyenlőnek véltem. </w:t>
      </w:r>
      <w:r w:rsidR="00B831A1">
        <w:t>A pontatlanság komoly problémát okozott, főképp közeli, és közel párhuzamos szakaszok esetében</w:t>
      </w:r>
      <w:r w:rsidR="00553CC8">
        <w:t>. Ekkor ugyanis téves</w:t>
      </w:r>
      <w:r w:rsidR="00827942">
        <w:t>en metszőnek vélte a szakaszokat</w:t>
      </w:r>
      <w:r w:rsidR="00553CC8">
        <w:t xml:space="preserve">. Sajnos ezt kiküszöbölni nem tudtam, ezért plusz egy utolsó háromszögelést végzek. A megmaradó nem lefedett területeken már nem háromszögeket hozok létre, hanem csak néhány átlót adok eredményül, amelyek nem metszik egymást, és több átlót nem is lehet behúzni rajtuk kívül. Ekkor minden a síkot – egy módon – lefedő háromszög szakaszát ismerem. Ezen szakaszok halmaza elégséges ahhoz, hogy létrehozzam a háromszögeket, vagy csak az útvonalkereséshez szükséges navigációs hálót. Ahhoz külön el kell tárolni a határoló síkidomok oldalait is, ami a kiindulási adata volt </w:t>
      </w:r>
      <w:proofErr w:type="gramStart"/>
      <w:r w:rsidR="00553CC8">
        <w:t>ezen</w:t>
      </w:r>
      <w:proofErr w:type="gramEnd"/>
      <w:r w:rsidR="00553CC8">
        <w:t xml:space="preserve"> résznek, így azzal nincs külön probléma.</w:t>
      </w:r>
    </w:p>
    <w:p w14:paraId="7E74031D" w14:textId="5796A452" w:rsidR="00827942" w:rsidRDefault="00827942" w:rsidP="00553CC8">
      <w:r>
        <w:lastRenderedPageBreak/>
        <w:t xml:space="preserve">A megoldás hatékonysága abban rejlik, hogy szobánként végzem a háromszögelést. Ezzel a teljes emelet hálóját fel tudtam darabolni kisebb részekre. Kisebb részekre darabolva egyszerre kevesebb csúcs között kellett háromszögeket alkotnom, ami a bemeneti paramétere lényegében az algoritmusnak és az </w:t>
      </w:r>
      <w:proofErr w:type="spellStart"/>
      <w:r>
        <w:t>időkomplexitás</w:t>
      </w:r>
      <w:proofErr w:type="spellEnd"/>
      <w:r>
        <w:t xml:space="preserve"> függvényének paraméter így.</w:t>
      </w:r>
      <w:r w:rsidR="00C76D19">
        <w:t xml:space="preserve"> Ezért ezt csökkentve az algoritmus futásidejét csökkentettem, ezzel nem az algoritmus, hanem az algoritmus használatának hatékonyságát növeltem meg.</w:t>
      </w:r>
    </w:p>
    <w:p w14:paraId="1735AFDF" w14:textId="373930A1" w:rsidR="00553CC8" w:rsidRDefault="00F57397" w:rsidP="00553CC8">
      <w:pPr>
        <w:pStyle w:val="Cmsor3"/>
      </w:pPr>
      <w:bookmarkStart w:id="41" w:name="_Toc121191417"/>
      <w:r>
        <w:t xml:space="preserve">A szobák </w:t>
      </w:r>
      <w:r w:rsidR="00553CC8">
        <w:t>emeletté alakítása</w:t>
      </w:r>
      <w:bookmarkEnd w:id="41"/>
    </w:p>
    <w:p w14:paraId="14D1C833" w14:textId="62BFB78D" w:rsidR="00553CC8" w:rsidRDefault="008A2757" w:rsidP="00553CC8">
      <w:r>
        <w:t>Fontos, hogy az útvonalkeresés során ne a teljes emeletet adjam meg a bejárható térnek az algoritmusnak, hanem lehetőleg szobákra bontva legyen ez megoldva.</w:t>
      </w:r>
      <w:r w:rsidR="00C7718C">
        <w:t xml:space="preserve"> A szobák kapcsolati rendszerén keresztül nem kell foglalkozni más helyiségek háromszöghálójával.</w:t>
      </w:r>
      <w:r>
        <w:t xml:space="preserve"> Egy szobának van egy alaprajza, egy azonosítója, az alaprajzához hozzárendelt</w:t>
      </w:r>
      <w:r w:rsidR="00AB2BA3">
        <w:t xml:space="preserve"> néhány</w:t>
      </w:r>
      <w:r>
        <w:t xml:space="preserve"> kijárata, </w:t>
      </w:r>
      <w:r w:rsidR="00AB2BA3">
        <w:t xml:space="preserve">és </w:t>
      </w:r>
      <w:r>
        <w:t xml:space="preserve">hogy azok melyik másik helyiségekbe vezetnek. Ezen kívül a szobának van egy kapacitása, amely nem egy szám, hanem a szobában a diákoknak és </w:t>
      </w:r>
      <w:r w:rsidR="00827942">
        <w:t>az oktatóknak van külön helyük, ami a kapacitását adja a szobának</w:t>
      </w:r>
      <w:r>
        <w:t xml:space="preserve">. Továbbá a helyiségnek van egy tulajdonsága, ami azt mondja meg, hogy átjárásra használható-e. A szobákban a helyeknek </w:t>
      </w:r>
      <w:r w:rsidR="00827942">
        <w:t>van</w:t>
      </w:r>
      <w:r>
        <w:t xml:space="preserve"> egy pozíciójuk és</w:t>
      </w:r>
      <w:r w:rsidR="00827942">
        <w:t xml:space="preserve"> egy igaz/hamis értékük</w:t>
      </w:r>
      <w:r>
        <w:t xml:space="preserve">, hogy foglalt-e. </w:t>
      </w:r>
    </w:p>
    <w:p w14:paraId="7A6EFC90" w14:textId="1261A43D" w:rsidR="0066693F" w:rsidRDefault="008A2757" w:rsidP="00553CC8">
      <w:r>
        <w:t>Ezt követően a szobákat össze kell kötni</w:t>
      </w:r>
      <w:r w:rsidR="00827942">
        <w:t xml:space="preserve">e a program </w:t>
      </w:r>
      <w:proofErr w:type="gramStart"/>
      <w:r w:rsidR="00827942">
        <w:t>ezen</w:t>
      </w:r>
      <w:proofErr w:type="gramEnd"/>
      <w:r w:rsidR="00827942">
        <w:t xml:space="preserve"> részének</w:t>
      </w:r>
      <w:r>
        <w:t xml:space="preserve">. A szobák kijáratait egymáshoz rendeli az emelet. Az emelet a szobákat a helyükre illeszti, ehhez alkalmasan elforgatja és eltolja őket, majd a szobák közti kijáratokat </w:t>
      </w:r>
      <w:r w:rsidR="00D6331B">
        <w:t>összeköti. Ezen összeköttetések falak</w:t>
      </w:r>
      <w:r w:rsidR="00AB2BA3">
        <w:t xml:space="preserve">, </w:t>
      </w:r>
      <w:r w:rsidR="00D6331B">
        <w:t>ajtófélfák, és a köztes területet két háromszöggel lefedi, mint bejárható tér. Ezen háromszögeket hozzáadja a navigációs hálóhoz.</w:t>
      </w:r>
    </w:p>
    <w:p w14:paraId="46E679B9" w14:textId="77777777" w:rsidR="0066693F" w:rsidRDefault="0066693F">
      <w:pPr>
        <w:spacing w:after="0" w:line="240" w:lineRule="auto"/>
        <w:ind w:firstLine="0"/>
        <w:jc w:val="left"/>
      </w:pPr>
      <w:r>
        <w:br w:type="page"/>
      </w:r>
    </w:p>
    <w:p w14:paraId="544C68E9" w14:textId="77777777" w:rsidR="008A2757" w:rsidRPr="00553CC8" w:rsidRDefault="008A2757" w:rsidP="00553CC8"/>
    <w:p w14:paraId="76A7B87A" w14:textId="68E76D03" w:rsidR="00502632" w:rsidRDefault="00F57397" w:rsidP="00502632">
      <w:pPr>
        <w:pStyle w:val="Cmsor3"/>
      </w:pPr>
      <w:bookmarkStart w:id="42" w:name="_Toc121191418"/>
      <w:r>
        <w:t>Az úrvonal tervezése</w:t>
      </w:r>
      <w:bookmarkEnd w:id="42"/>
    </w:p>
    <w:p w14:paraId="5F595EFA" w14:textId="332F961A" w:rsidR="00502632" w:rsidRDefault="00F57397" w:rsidP="00502632">
      <w:r>
        <w:t xml:space="preserve">Az útvonal tervezéséhez a navigációs háló háromszögeit az </w:t>
      </w:r>
      <w:proofErr w:type="gramStart"/>
      <w:r>
        <w:t>A</w:t>
      </w:r>
      <w:proofErr w:type="gramEnd"/>
      <w:r>
        <w:t xml:space="preserve">* algoritmusnak </w:t>
      </w:r>
      <w:r w:rsidR="0066693F">
        <w:t>feldolgozható módon kell átadni. Ennek megoldására három lehetőséget találtam. (15. ábra)</w:t>
      </w:r>
    </w:p>
    <w:p w14:paraId="23BEED25" w14:textId="77777777" w:rsidR="0066693F" w:rsidRDefault="0066693F" w:rsidP="0066693F">
      <w:pPr>
        <w:keepNext/>
        <w:ind w:firstLine="0"/>
      </w:pPr>
      <w:r w:rsidRPr="0066693F">
        <w:drawing>
          <wp:inline distT="0" distB="0" distL="0" distR="0" wp14:anchorId="022A9E9E" wp14:editId="2D75A2DF">
            <wp:extent cx="5400040" cy="1383021"/>
            <wp:effectExtent l="0" t="0" r="0" b="8255"/>
            <wp:docPr id="19" name="Kép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400040" cy="1383021"/>
                    </a:xfrm>
                    <a:prstGeom prst="rect">
                      <a:avLst/>
                    </a:prstGeom>
                  </pic:spPr>
                </pic:pic>
              </a:graphicData>
            </a:graphic>
          </wp:inline>
        </w:drawing>
      </w:r>
    </w:p>
    <w:p w14:paraId="110FD7B9" w14:textId="439E2A8D" w:rsidR="0066693F" w:rsidRDefault="0066693F" w:rsidP="0066693F">
      <w:pPr>
        <w:pStyle w:val="Kpalrs"/>
      </w:pPr>
      <w:fldSimple w:instr=" SEQ ábra \* ARABIC ">
        <w:r w:rsidR="00BF0643">
          <w:rPr>
            <w:noProof/>
          </w:rPr>
          <w:t>15</w:t>
        </w:r>
      </w:fldSimple>
      <w:r>
        <w:t>. ábra Három lehetséges megoldás</w:t>
      </w:r>
    </w:p>
    <w:p w14:paraId="3B4FEAF2" w14:textId="734EF210" w:rsidR="0037340E" w:rsidRDefault="0066693F" w:rsidP="0066693F">
      <w:r>
        <w:t xml:space="preserve">Első megoldás során a háromszögek súlypontjait összekötő gráfot adom meg az </w:t>
      </w:r>
      <w:proofErr w:type="gramStart"/>
      <w:r>
        <w:t>A</w:t>
      </w:r>
      <w:proofErr w:type="gramEnd"/>
      <w:r>
        <w:t>* algoritmusnak. Ezt a megoldást azért nem választottam, mert a gráf élei kilóghatnak a síkidomon kívülre.</w:t>
      </w:r>
      <w:r w:rsidR="0037340E">
        <w:t xml:space="preserve"> Ezzel a gráf a valós távolságokat torzíthatja. Az ábrán a harmadik megoldást, a csúcspontok mentén haladást azért nem választottam, mert túl szögletes utat </w:t>
      </w:r>
      <w:r w:rsidR="001A2A37">
        <w:t>ad</w:t>
      </w:r>
      <w:r w:rsidR="0037340E">
        <w:t>, amivel dolgozni kellene, ami a csúcsszámot is megnövelheti. Ezért választottam a második megoldást, mert itt a háromszögek oldalainak felezőpontjai nem lógnak kis a síkidomon kívülre és több esetben egyenesebb útvonalat ad vissza kezdetben, mint a harmadik megoldás, így a kapott útvonal hossza nem nagyon torzul a valóságtól. Ezzel a megoldással a legbiztosabb, hogy az algoritmus futtatását követően a legrövidebb útvonalat találja meg.</w:t>
      </w:r>
    </w:p>
    <w:p w14:paraId="737EE808" w14:textId="6034192B" w:rsidR="00751C26" w:rsidRDefault="0037340E" w:rsidP="0066693F">
      <w:r>
        <w:t>Ekkor az útvonalat ki kel</w:t>
      </w:r>
      <w:r w:rsidR="00751C26">
        <w:t>l egyenesíteni, hogy ne egy tört vonalon történjen a járókelő mozgása, miközben végezhetné akár egyenesen is. Ennek megoldására a „</w:t>
      </w:r>
      <w:r w:rsidR="0003280F">
        <w:t>tölcsérező</w:t>
      </w:r>
      <w:r w:rsidR="00751C26">
        <w:t xml:space="preserve">” (angol nevén </w:t>
      </w:r>
      <w:proofErr w:type="spellStart"/>
      <w:r w:rsidR="00751C26">
        <w:t>funneling</w:t>
      </w:r>
      <w:proofErr w:type="spellEnd"/>
      <w:r w:rsidR="00751C26">
        <w:t xml:space="preserve">) algoritmust használtam. Az adott </w:t>
      </w:r>
      <w:r w:rsidR="00DA6154">
        <w:t>háromszög láncot</w:t>
      </w:r>
      <w:r w:rsidR="00751C26">
        <w:t xml:space="preserve"> végigkövetve az algoritmus visszaadja a</w:t>
      </w:r>
      <w:r w:rsidR="00DA6154">
        <w:t xml:space="preserve"> határoló</w:t>
      </w:r>
      <w:r w:rsidR="00751C26">
        <w:t xml:space="preserve"> síkidomokra simuló útvonalat. Ennek feltétele, hogy az útvonal szomszédos háromszögekből álljon, amit az előző megoldás biztosít.</w:t>
      </w:r>
    </w:p>
    <w:p w14:paraId="5E2DE117" w14:textId="3EB6D2A0" w:rsidR="00225F65" w:rsidRDefault="00751C26" w:rsidP="00225F65">
      <w:r>
        <w:t xml:space="preserve">Az algoritmus </w:t>
      </w:r>
      <w:r w:rsidR="00DA6154">
        <w:t>azért „tölcsérező” mert a háromszögek láncolatán lépdelve egy tölcsér al</w:t>
      </w:r>
      <w:r w:rsidR="007E5587">
        <w:t>akot képez a futása közben. E</w:t>
      </w:r>
      <w:r w:rsidR="00DA6154">
        <w:t xml:space="preserve">lső lépésben </w:t>
      </w:r>
      <w:r w:rsidR="007E5587">
        <w:t>a kiindulási pont</w:t>
      </w:r>
      <w:r w:rsidR="00DA6154">
        <w:t xml:space="preserve"> és a kiindulási háromszög azon szakaszána</w:t>
      </w:r>
      <w:r w:rsidR="007E5587">
        <w:t>k két végpontja által képzett két szakasz alkotja</w:t>
      </w:r>
      <w:r w:rsidR="00DA6154">
        <w:t xml:space="preserve"> az első tölcsér</w:t>
      </w:r>
      <w:r w:rsidR="007E5587">
        <w:t xml:space="preserve">t, amely oldalfelező pontja az útvonal részét képzi. Ezt követően a háromszögek </w:t>
      </w:r>
      <w:r w:rsidR="007E5587">
        <w:lastRenderedPageBreak/>
        <w:t xml:space="preserve">láncolatán végig halad. A háromszögekbe belép, majd másik oldalfelező pontján keresztül kilép az algoritmus. Minden háromszögből történő kilépés során csak az egyik csúcs képzi a kilépő oldal szakaszának egyik végpontját, az a </w:t>
      </w:r>
      <w:r w:rsidR="00E81D90">
        <w:t xml:space="preserve">csúcs, amelyik közös a háromszög belépő és a kilépő oldalának. Ekkor a másik csúcsot a kilépő szakasz másik végpontjának választja, ha ez nincs takarásban az utolsó közös ponthoz képest, akkor a tölcsér csúcsát módosítjuk csak. Ellenkező esetben a takarás okát - egy kiszögellés csúcsát </w:t>
      </w:r>
      <w:r w:rsidR="009E0C7E">
        <w:t>–</w:t>
      </w:r>
      <w:r w:rsidR="00E81D90">
        <w:t xml:space="preserve"> eltárolja</w:t>
      </w:r>
      <w:r w:rsidR="009E0C7E">
        <w:t>, és innentől ettől a ponthoz képest vizsgálja a takarást. Ezek az eltárolt csúcsok adják majd az útvonalat.</w:t>
      </w:r>
    </w:p>
    <w:p w14:paraId="558C0F0D" w14:textId="45ACA1D2" w:rsidR="009E0C7E" w:rsidRDefault="009E0C7E" w:rsidP="00225F65">
      <w:r>
        <w:t>Az algoritmus addig fut, amíg az összes háromszög kilépő oldalát meg nem vizsgálja.</w:t>
      </w:r>
      <w:r w:rsidR="001E1E83">
        <w:t xml:space="preserve"> Ekkor a tölcsér két oldalának elmentett csúcsait megvizsgálja, és a kezdő pontot, a két oldal elmentett közös csúcsait és a végpontot összefűzi, és kész van a kiegyenesített útvonal. Az algoritmus csak az érintett háromszögeken iterál végig és csak egyszer, így ez a része a lehető leghatékonyabb. Az iterálás közben vizsgálnia a kell a kiszögelléseket, ez </w:t>
      </w:r>
      <w:r w:rsidR="0060545E">
        <w:t xml:space="preserve">sem komplex feladat. A tölcsér oldalainak elmentett csúcsai okán könnyen eldönthető, hogy a tölcsér jobb oldala mikor cserélne helyet a bal oldalával vagy fordítva, illetve ha az oldal nem szűkíti a tölcsért, mert ekkor van takarásban a vizsgált csúcs és ekkor tárolja el az új közös csúcsot, ami majd az útvonalat képzi. </w:t>
      </w:r>
      <w:r w:rsidR="00A91E23">
        <w:t>Ezen második rész a tölcsér megfelelő oldalának és az új csúcsba vezető él közbezárt szögének vizsgálata nagyvonalakban, így az algoritmus egészre kimondható, hogy hatékony.</w:t>
      </w:r>
    </w:p>
    <w:p w14:paraId="0AC8CBAF" w14:textId="203ABD3E" w:rsidR="00A91E23" w:rsidRDefault="00001834" w:rsidP="00001834">
      <w:pPr>
        <w:pStyle w:val="Cmsor3"/>
      </w:pPr>
      <w:bookmarkStart w:id="43" w:name="_Toc121191419"/>
      <w:r>
        <w:t>Szobák</w:t>
      </w:r>
      <w:r w:rsidR="00723F5F">
        <w:t>ban generált útvonalak</w:t>
      </w:r>
      <w:r>
        <w:t xml:space="preserve"> összekötése</w:t>
      </w:r>
      <w:bookmarkEnd w:id="43"/>
    </w:p>
    <w:p w14:paraId="6DF133C0" w14:textId="688DBA8E" w:rsidR="00001834" w:rsidRDefault="00001834" w:rsidP="00001834">
      <w:r>
        <w:t xml:space="preserve">A szobánként kiszámított útvonalat össze kell fűzni. Ekkor </w:t>
      </w:r>
      <w:proofErr w:type="gramStart"/>
      <w:r>
        <w:t>az</w:t>
      </w:r>
      <w:proofErr w:type="gramEnd"/>
      <w:r>
        <w:t xml:space="preserve"> szobahatárokon törés lehetséges az útvonalban. Ezt a törést az útvonal összeillesztésekor megvizsgálja a program, hogy lehet-e egyenesíteni, és lehetőség szerint egyenesít is rajta, ha kell. Ezt sajnos költséges, de csak a törésnél kell megvizsgálni</w:t>
      </w:r>
      <w:r w:rsidR="00723F5F">
        <w:t xml:space="preserve"> és csak</w:t>
      </w:r>
      <w:r>
        <w:t xml:space="preserve"> egy szakasznál</w:t>
      </w:r>
      <w:r w:rsidR="00723F5F">
        <w:t>,</w:t>
      </w:r>
      <w:r>
        <w:t xml:space="preserve"> ezért elhanyagolható</w:t>
      </w:r>
      <w:r w:rsidR="00723F5F">
        <w:t xml:space="preserve"> számítási időt igényel</w:t>
      </w:r>
      <w:r>
        <w:t xml:space="preserve">. </w:t>
      </w:r>
    </w:p>
    <w:p w14:paraId="087ABD55" w14:textId="3BDDED83" w:rsidR="00723F5F" w:rsidRDefault="00723F5F" w:rsidP="00723F5F">
      <w:pPr>
        <w:pStyle w:val="Cmsor1"/>
      </w:pPr>
      <w:bookmarkStart w:id="44" w:name="_Toc121191420"/>
      <w:r>
        <w:lastRenderedPageBreak/>
        <w:t>Járókelők mozgásának szimulációja</w:t>
      </w:r>
      <w:bookmarkEnd w:id="44"/>
    </w:p>
    <w:p w14:paraId="33E38E7C" w14:textId="067718F7" w:rsidR="00723F5F" w:rsidRDefault="00723F5F" w:rsidP="00723F5F">
      <w:r>
        <w:t>A bejárható tér létrehozása kész. A szobák emeletté szervezése az ajtóik mentén megoldott. Az útvonal kiszámítása hatékony. A járókelő mozgásának szimulációjához minden adott,</w:t>
      </w:r>
      <w:r w:rsidR="003A2F1A">
        <w:t xml:space="preserve"> csak a mozgás nincs kifejtve. Szükséges kitérnem a </w:t>
      </w:r>
      <w:r>
        <w:t>járóke</w:t>
      </w:r>
      <w:r w:rsidR="003A2F1A">
        <w:t>lők paramétereinek megválasztására, mozgásuk megvalósítására és a mozgás megvalósításának sikerességére.</w:t>
      </w:r>
    </w:p>
    <w:p w14:paraId="448D9417" w14:textId="44B0FC05" w:rsidR="003A2F1A" w:rsidRDefault="003A2F1A" w:rsidP="003A2F1A">
      <w:pPr>
        <w:pStyle w:val="Cmsor3"/>
      </w:pPr>
      <w:bookmarkStart w:id="45" w:name="_Toc121191421"/>
      <w:r>
        <w:t xml:space="preserve">Járókelők </w:t>
      </w:r>
      <w:r w:rsidR="003E37B9">
        <w:t>sebességének megválasztása</w:t>
      </w:r>
      <w:bookmarkEnd w:id="45"/>
    </w:p>
    <w:p w14:paraId="168C6837" w14:textId="77777777" w:rsidR="003A2F1A" w:rsidRDefault="003A2F1A" w:rsidP="003A2F1A">
      <w:r>
        <w:t>A sebességük a kutatómunka eredményének megfelelően maximálisan 2 m/sec, és legalább 1.6 m/sec. Ez az a sebesség, amivel egy folyosón halad, ha nincs semmi gátló tényező. Ha sarkoknál lelassít vagy más emberek a mozgását zavarják, akkor a járókelő sebessége csökken.</w:t>
      </w:r>
    </w:p>
    <w:p w14:paraId="0393C9E5" w14:textId="6E409FF3" w:rsidR="003A2F1A" w:rsidRDefault="003A2F1A" w:rsidP="003A2F1A">
      <w:r>
        <w:t>A sebességét a környező emberek mennyisége alapján módosítom az egyénnek. Így a tömeg közepén lévő járókelő sűrű közegben mozog, így lassabbnak veszem a sebességét, míg a tömeg elején haladó</w:t>
      </w:r>
      <w:r w:rsidR="00CE3516">
        <w:t>k</w:t>
      </w:r>
      <w:r>
        <w:t xml:space="preserve"> mozgását </w:t>
      </w:r>
      <w:r w:rsidR="00CE3516">
        <w:t xml:space="preserve">kevésbé lassítom, ahogyan a kutatási eredmények mutatják. Fontos, hogy a haladási iránynak megfelelően vizsgáljam az emberek sűrűségét, mert hátrafele nem számít annyit az ember tömeg a sebességben, mint előre fele. Míg előrefele 100%-ban számít, addig a járókelő háta mögött lévő járókelők csak </w:t>
      </w:r>
      <w:r w:rsidR="00BF0643">
        <w:t>1</w:t>
      </w:r>
      <w:r w:rsidR="00CE3516">
        <w:t>5%-ban számítanak a tömeg sűrűségének kiszámításában egyes embereknél.</w:t>
      </w:r>
    </w:p>
    <w:p w14:paraId="2AEA3D45" w14:textId="0CB5EC5C" w:rsidR="00CE3516" w:rsidRDefault="00CE3516" w:rsidP="003A2F1A">
      <w:r>
        <w:t xml:space="preserve">Ezen kívül a mozgás során az éles kanyarokban, például sarkoknál lelassít az ember. A legnagyobb törés 90 foknál nem lehet nagyobb. Ebben az esetben egy teljes falat megkerül a járókelő és ekkor a fal végét három csúcs alakítja ki, amely két </w:t>
      </w:r>
      <w:r w:rsidR="00BF0643">
        <w:t>kisebb</w:t>
      </w:r>
      <w:r>
        <w:t xml:space="preserve"> és egy </w:t>
      </w:r>
      <w:r w:rsidR="00BF0643">
        <w:t>nagyobb</w:t>
      </w:r>
      <w:r>
        <w:t xml:space="preserve"> törést eredményez. Ekkor a törés akár </w:t>
      </w:r>
      <w:r w:rsidR="00BF0643">
        <w:t>90</w:t>
      </w:r>
      <w:r>
        <w:t xml:space="preserve"> fokos is lehet</w:t>
      </w:r>
      <w:r w:rsidR="00BF0643">
        <w:t xml:space="preserve"> (16.</w:t>
      </w:r>
      <w:r w:rsidR="003E37B9">
        <w:t xml:space="preserve"> </w:t>
      </w:r>
      <w:r w:rsidR="00BF0643">
        <w:t>ábra)</w:t>
      </w:r>
      <w:r>
        <w:t>, ezért ekkora törésre készítem fel a mozgás esetén a sarkoknál történő lassítást.</w:t>
      </w:r>
      <w:r w:rsidR="00BF0643">
        <w:t xml:space="preserve"> </w:t>
      </w:r>
      <w:r w:rsidR="003E37B9">
        <w:t xml:space="preserve">A lassítás nem lineáris a törés szögével, hanem szögfüggvény adja a tényleges lassítás értékét.  </w:t>
      </w:r>
    </w:p>
    <w:p w14:paraId="1AF9F096" w14:textId="77777777" w:rsidR="00BF0643" w:rsidRDefault="00BF0643" w:rsidP="00BF0643">
      <w:pPr>
        <w:pStyle w:val="Kp"/>
      </w:pPr>
      <w:r>
        <w:rPr>
          <w:noProof/>
          <w:lang w:eastAsia="hu-HU"/>
        </w:rPr>
        <w:lastRenderedPageBreak/>
        <w:drawing>
          <wp:inline distT="0" distB="0" distL="0" distR="0" wp14:anchorId="3DCB9A36" wp14:editId="6CE165EA">
            <wp:extent cx="4953000" cy="2095500"/>
            <wp:effectExtent l="0" t="0" r="0" b="0"/>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00" cy="2095500"/>
                    </a:xfrm>
                    <a:prstGeom prst="rect">
                      <a:avLst/>
                    </a:prstGeom>
                    <a:noFill/>
                    <a:ln>
                      <a:noFill/>
                    </a:ln>
                  </pic:spPr>
                </pic:pic>
              </a:graphicData>
            </a:graphic>
          </wp:inline>
        </w:drawing>
      </w:r>
    </w:p>
    <w:p w14:paraId="3625D345" w14:textId="740CDA6B" w:rsidR="00BF0643" w:rsidRDefault="00BF0643" w:rsidP="00BF0643">
      <w:pPr>
        <w:pStyle w:val="Kpalrs"/>
      </w:pPr>
      <w:fldSimple w:instr=" SEQ ábra \* ARABIC ">
        <w:r>
          <w:rPr>
            <w:noProof/>
          </w:rPr>
          <w:t>16</w:t>
        </w:r>
      </w:fldSimple>
      <w:r>
        <w:t>. ábra elvékonyodó fal megkerülése esetén 90 fokos törés is lehet az útvonalban</w:t>
      </w:r>
    </w:p>
    <w:p w14:paraId="2FA58BFA" w14:textId="77777777" w:rsidR="003E37B9" w:rsidRDefault="00BF0643" w:rsidP="00BF0643">
      <w:r>
        <w:t>A törés szögének függvényében a sebességét lelassítom, de a sebessége ennek okán nem érheti el a m</w:t>
      </w:r>
      <w:r w:rsidR="003E37B9">
        <w:t>aximális sebesség 22%-át. A haladási iránya az útvonalának következő útpontja, ennek okán, ha elkanyarodik az útvonala, akkor a haladási iránya is megváltozik, így a sebessége nem csökken, akkor kisodródna a kanyarokban. A kisodródás elkerülése érdekében lassítom le a járókelő sebességét. Azért nem alacsonyabbra, hogy valósághűen a sarkot megközelítse valami biztos sebességgel, és a fordulás során az ember más irányba kezd haladni, így gyorsulni fog kíván irányba, ami dominálja majd mozgását.</w:t>
      </w:r>
    </w:p>
    <w:p w14:paraId="66A12BF6" w14:textId="77777777" w:rsidR="003E37B9" w:rsidRDefault="003E37B9" w:rsidP="00BF0643">
      <w:r>
        <w:t xml:space="preserve"> Ezt a lassítást a saroktól csak bizonyos távolságra kezdi alkalmazni a járókelőn, és egyre erősebben.</w:t>
      </w:r>
    </w:p>
    <w:p w14:paraId="1C95F7F3" w14:textId="1011DB52" w:rsidR="003E37B9" w:rsidRDefault="003E37B9" w:rsidP="003E37B9">
      <w:pPr>
        <w:pStyle w:val="Cmsor3"/>
      </w:pPr>
      <w:bookmarkStart w:id="46" w:name="_Toc121191422"/>
      <w:r>
        <w:t>Normák betartása</w:t>
      </w:r>
      <w:bookmarkEnd w:id="46"/>
    </w:p>
    <w:p w14:paraId="005A6920" w14:textId="45E6B913" w:rsidR="00BF0643" w:rsidRDefault="003E37B9" w:rsidP="003E37B9">
      <w:r>
        <w:t xml:space="preserve"> A járókelők egymástól lehetőleg távolságot tartanak, ha lehetséges. Ezt a többi járókelőtől egy </w:t>
      </w:r>
      <w:r w:rsidR="007907E2">
        <w:t>taszító erővel írom le. Ennek az erőssége a közelséggel négyzetesen arányos, de nem gyakorolhat hatást ez egy adott erőnél erősebben. Az ajtóknál a kifele haladást végző emberek taszító erőt fejtenek ki a befelé haladni tervező emberekre. Ez az erő domináns a többi között, ugyanis ez az erő mindenkire viszonylag egységesen hat. Nem csak a terem előtti tömeg első sorát képző emberek a zavaróak, hanem az összes. Ezért nem elegendő csak a távolság szerint a közeli emberekre hatni, mert akár 40 diák között is utat kell találnia a kifele áramló tömegnek. A közeli emberekre nagyobb hatást gyakorolnak külön, de csak 0-25%-kal.</w:t>
      </w:r>
    </w:p>
    <w:p w14:paraId="0EC8BC26" w14:textId="40B1C9DD" w:rsidR="007907E2" w:rsidRDefault="007907E2" w:rsidP="007907E2">
      <w:pPr>
        <w:pStyle w:val="Cmsor3"/>
      </w:pPr>
      <w:bookmarkStart w:id="47" w:name="_Toc121191423"/>
      <w:r>
        <w:lastRenderedPageBreak/>
        <w:t>Útvonal követése</w:t>
      </w:r>
      <w:bookmarkEnd w:id="47"/>
    </w:p>
    <w:p w14:paraId="00E08743" w14:textId="1BE63FF7" w:rsidR="007907E2" w:rsidRDefault="007907E2" w:rsidP="007907E2">
      <w:r>
        <w:t xml:space="preserve">A járókelők az útvonalat követik, útponttól útpontig haladnak. Viszont probléma az, hogy mi történik, ha nem tud az útpontra lépni pontosan. Nem lehetséges pontosan erővezérelt mozgás során pontosan egy adott pontra lépni beavatkozás nélkül. Ezért szükséges valami </w:t>
      </w:r>
      <w:r w:rsidR="00520DB0">
        <w:t>terület, vagy határ, amit elegendő elérni, és onnantól feladata a járókelőnek a következő útpontot hasonlóan megközelítenie.</w:t>
      </w:r>
    </w:p>
    <w:p w14:paraId="7F9C009E" w14:textId="504B56E3" w:rsidR="00520DB0" w:rsidRDefault="00520DB0" w:rsidP="00520DB0">
      <w:r>
        <w:t xml:space="preserve">Az elérni kívánt útpontot egy adott távolságra, ha megközelíti a járókelő, akkor továbbhaladhat a következőhöz. Ezen megoldás helyesen működik, ha nincsen tömeg. Tömeg </w:t>
      </w:r>
      <w:proofErr w:type="gramStart"/>
      <w:r>
        <w:t>esetén</w:t>
      </w:r>
      <w:proofErr w:type="gramEnd"/>
      <w:r>
        <w:t xml:space="preserve"> egy sarkon befordulni nem lehetséges mindenki számára, lehet, hogy a külső ívét képzi az embertömegnek a kárókelő és a saroktól távol jut tovább az útján. Továbbá a haladási irány az adott pont felé folyton vonzaná az embereket, így szükséges, hogy egy folyosón párhuzamosan is képesek legyenek haladni. Erre megoldás, hogy ha a pontokat lehetőleg közelítse meg a járókelő, de a tömeg taszítóereje nagyobb lehessen adott távolság esetében. Ekkor a járókelő törekszik az útvonalának elérésére, de figyel a környezetére is. A párhuzamos haladás meg lett oldva így, viszont az útpont elérése nem. Az útpontot az útpontnál az útvonal törésének szögfelezőjén történő áthaladás is elegendő a továbbhaladáshoz. Ekkor a külső íven haladók is a kanyarban nem törekszenek visszafele haladni a tömegben. Ezzel folyamatos lesz a tömeg mozgása, és önmagát feleslegesen nem gátolja.</w:t>
      </w:r>
    </w:p>
    <w:p w14:paraId="755132B4" w14:textId="25F0837E" w:rsidR="00520DB0" w:rsidRDefault="00B9642A" w:rsidP="00B9642A">
      <w:pPr>
        <w:pStyle w:val="Cmsor3"/>
      </w:pPr>
      <w:bookmarkStart w:id="48" w:name="_Toc121191424"/>
      <w:r>
        <w:t>A járókelők napirendje</w:t>
      </w:r>
      <w:bookmarkEnd w:id="48"/>
    </w:p>
    <w:p w14:paraId="713C009D" w14:textId="414BF61B" w:rsidR="00B9642A" w:rsidRDefault="00B9642A" w:rsidP="00B9642A">
      <w:r>
        <w:t>A járókelőknek kell adni egy napirendet. Ez az egyetemen egy órarendnek feleltethető meg lényegében. A járókelőnek kell tudnia, hogy mikorra érkezzen meg az órájára, és hogy mikor hagyja azt el.</w:t>
      </w:r>
    </w:p>
    <w:p w14:paraId="16F14760" w14:textId="12155D0B" w:rsidR="00B9642A" w:rsidRDefault="00B9642A" w:rsidP="00B9642A">
      <w:r>
        <w:t>A szimulációban fontos, hogy néhány diák szembe haladjon a forgalommal, mert úgy természetes és a teljesség kedvéért is. Így az órára érkező diákok találkozhatnak az óráról távozó diákokkal. Ezt úgy oldottam meg, hogy a diákok az órarendjüket egy bizonyos mértékben követik csak. Igazodnak hozzá, de kisebb eltérésekkel csak. Valaki korábban érkezik, valaki később, így a járókelők célja keveredik, amiből közlekedési szituációk keletkeznek, ezzel valóságosabb képet ad a szimuláció.</w:t>
      </w:r>
    </w:p>
    <w:p w14:paraId="6274DB99" w14:textId="77777777" w:rsidR="00B6007B" w:rsidRDefault="00B9642A" w:rsidP="00B9642A">
      <w:r>
        <w:t xml:space="preserve">Napirendben egy elem a terem nevét, az óra kezdetét és az óra végének időpontját tartalmazza. Ezen elemek láncolata képzi a diákok napirendjét. </w:t>
      </w:r>
      <w:r w:rsidR="00B6007B">
        <w:t xml:space="preserve">A terembe </w:t>
      </w:r>
      <w:r w:rsidR="00B6007B">
        <w:lastRenderedPageBreak/>
        <w:t>érkezve a terem egyik helyét kiválasztja és lefoglalja magának. Távozásakor a helyet felszabadítja a következő csoport számára.</w:t>
      </w:r>
    </w:p>
    <w:p w14:paraId="025AC565" w14:textId="77777777" w:rsidR="00B6007B" w:rsidRDefault="00B6007B" w:rsidP="00B6007B">
      <w:pPr>
        <w:pStyle w:val="Cmsor3"/>
      </w:pPr>
      <w:bookmarkStart w:id="49" w:name="_Toc121191425"/>
      <w:r>
        <w:t>Járókelők létrehozása</w:t>
      </w:r>
      <w:bookmarkEnd w:id="49"/>
    </w:p>
    <w:p w14:paraId="5731FBB7" w14:textId="77777777" w:rsidR="00B6007B" w:rsidRDefault="00B6007B" w:rsidP="00B6007B">
      <w:r>
        <w:t>A járókelőket a program egy fájlból olvassa be, amiben a járókelők napirendje és paraméterei találhatóak. A fájl szerkesztésére létrehoztam egy segéd programot, ami legenerál adott termekhez egy órarendeket és azokhoz az órákhoz egy létszámot. Majd a járókelőkhöz rendeli és a járókelőket maximális sebességgel és szélességgel látja le. Ez segít a tesztelését a kész programnak.</w:t>
      </w:r>
    </w:p>
    <w:p w14:paraId="3BFFDB09" w14:textId="6DD49287" w:rsidR="005D1FAD" w:rsidRDefault="00B6007B" w:rsidP="005D1FAD">
      <w:r>
        <w:t>Ezen program minimálisan, de elégséges szinten paraméterezhető. Meg lehet adni az egyszerre tartott órák számának maximumát, a szimuláció kezdetének és a végének az idejét, hogy hány órát lehet</w:t>
      </w:r>
      <w:r w:rsidR="005D1FAD">
        <w:t xml:space="preserve"> addig megtartani a terembe. A termeknek külön meg lehet adni a nevét</w:t>
      </w:r>
      <w:r>
        <w:t xml:space="preserve"> </w:t>
      </w:r>
      <w:r w:rsidR="005D1FAD">
        <w:t xml:space="preserve">és az </w:t>
      </w:r>
      <w:r>
        <w:t>átlagos</w:t>
      </w:r>
      <w:r w:rsidR="005D1FAD">
        <w:t xml:space="preserve"> kihasználtságát és a maximális kapacitását</w:t>
      </w:r>
      <w:r>
        <w:t>. Szélső eseteiben képes tömeget is létrehozni</w:t>
      </w:r>
      <w:r w:rsidR="005D1FAD">
        <w:t xml:space="preserve"> megfelelő paraméterek esetén</w:t>
      </w:r>
      <w:r>
        <w:t>, ahogy szinte üres termeket is.</w:t>
      </w:r>
    </w:p>
    <w:p w14:paraId="334056DF" w14:textId="182DF238" w:rsidR="005D1FAD" w:rsidRDefault="005D1FAD" w:rsidP="005D1FAD">
      <w:pPr>
        <w:pStyle w:val="Cmsor3"/>
      </w:pPr>
      <w:bookmarkStart w:id="50" w:name="_Toc121191426"/>
      <w:r>
        <w:t>A járókelők életciklusa és az emelet létrehozása</w:t>
      </w:r>
      <w:bookmarkEnd w:id="50"/>
    </w:p>
    <w:p w14:paraId="4651651B" w14:textId="35B204D1" w:rsidR="005D1FAD" w:rsidRDefault="005D1FAD" w:rsidP="005D1FAD">
      <w:r>
        <w:t>A járókelők a lépcsőházban „jönnek létre”, ott indulnak el útjukra. A napirendjük végeztével ide térnek vissza, és itt megszűnnek létezni. Ez a belépési terület az emelethez van eltárolva.</w:t>
      </w:r>
    </w:p>
    <w:p w14:paraId="096FA1CB" w14:textId="6BE06F14" w:rsidR="005D1FAD" w:rsidRDefault="005D1FAD" w:rsidP="005D1FAD">
      <w:r>
        <w:t>Az emelet adatait fájlból olvassa be a program, de lehetőség van beolvasás nélkül is az I épület 4. emeletének használatára is. Ebben a fájlban a betöltendő szobák, az emelet belépési területe és a szobák szomszédságai vannak eltárolva.</w:t>
      </w:r>
      <w:r w:rsidR="008D50F9">
        <w:t xml:space="preserve"> Az emelet ezek eltárolását követően képes betölteni a szobákat, azokat szomszédolni, majd a járókelőket létrehozni az adott időpillanatban a belépési terület valamelyik pontján. Ezen járókelőknek biztosítja az emelet navigációs hálójának használatát.</w:t>
      </w:r>
    </w:p>
    <w:p w14:paraId="3FBB74FD" w14:textId="1248F7A1" w:rsidR="001E52B9" w:rsidRDefault="00C76D19" w:rsidP="001E52B9">
      <w:pPr>
        <w:pStyle w:val="Cmsor1"/>
      </w:pPr>
      <w:bookmarkStart w:id="51" w:name="_Toc121191427"/>
      <w:bookmarkEnd w:id="51"/>
      <w:r>
        <w:lastRenderedPageBreak/>
        <w:t>Összefoglalás, kész program értékelése</w:t>
      </w:r>
    </w:p>
    <w:p w14:paraId="14508D3E" w14:textId="71474E60" w:rsidR="00C76D19" w:rsidRPr="00C76D19" w:rsidRDefault="00C76D19" w:rsidP="00C76D19">
      <w:proofErr w:type="gramStart"/>
      <w:r>
        <w:t>hiányzik</w:t>
      </w:r>
      <w:proofErr w:type="gramEnd"/>
    </w:p>
    <w:p w14:paraId="089E1AB3" w14:textId="090F83CF" w:rsidR="00B6007B" w:rsidRPr="00B9642A" w:rsidRDefault="005D1FAD" w:rsidP="005D1FAD">
      <w:pPr>
        <w:pStyle w:val="Kd"/>
      </w:pPr>
      <w:r>
        <w:t xml:space="preserve"> </w:t>
      </w:r>
    </w:p>
    <w:p w14:paraId="3F622B45" w14:textId="77777777" w:rsidR="00520DB0" w:rsidRPr="007907E2" w:rsidRDefault="00520DB0" w:rsidP="007907E2"/>
    <w:bookmarkStart w:id="52" w:name="_Toc121191428" w:displacedByCustomXml="next"/>
    <w:bookmarkStart w:id="53" w:name="_Ref121141501" w:displacedByCustomXml="next"/>
    <w:bookmarkStart w:id="54" w:name="_Ref121141494" w:displacedByCustomXml="next"/>
    <w:bookmarkStart w:id="55" w:name="_Ref121141490" w:displacedByCustomXml="next"/>
    <w:sdt>
      <w:sdtPr>
        <w:rPr>
          <w:rFonts w:cs="Times New Roman"/>
          <w:b w:val="0"/>
          <w:bCs w:val="0"/>
          <w:kern w:val="0"/>
          <w:sz w:val="24"/>
          <w:szCs w:val="24"/>
        </w:rPr>
        <w:id w:val="1622036989"/>
        <w:docPartObj>
          <w:docPartGallery w:val="Bibliographies"/>
          <w:docPartUnique/>
        </w:docPartObj>
      </w:sdtPr>
      <w:sdtContent>
        <w:p w14:paraId="66E4F42D" w14:textId="633F8E41" w:rsidR="009B2EED" w:rsidRDefault="009B2EED">
          <w:pPr>
            <w:pStyle w:val="Cmsor1"/>
          </w:pPr>
          <w:r>
            <w:t>Irodalomjegyzék</w:t>
          </w:r>
          <w:bookmarkEnd w:id="55"/>
          <w:bookmarkEnd w:id="54"/>
          <w:bookmarkEnd w:id="53"/>
          <w:bookmarkEnd w:id="52"/>
        </w:p>
        <w:sdt>
          <w:sdtPr>
            <w:id w:val="111145805"/>
            <w:bibliography/>
          </w:sdtPr>
          <w:sdtContent>
            <w:p w14:paraId="091CE467" w14:textId="77777777" w:rsidR="00EF5016" w:rsidRDefault="009B2EED">
              <w:pPr>
                <w:rPr>
                  <w:noProof/>
                  <w:sz w:val="20"/>
                  <w:szCs w:val="20"/>
                  <w:lang w:eastAsia="hu-HU"/>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119"/>
              </w:tblGrid>
              <w:tr w:rsidR="00EF5016" w14:paraId="2CBB6388" w14:textId="77777777">
                <w:trPr>
                  <w:divId w:val="1886671932"/>
                  <w:tblCellSpacing w:w="15" w:type="dxa"/>
                </w:trPr>
                <w:tc>
                  <w:tcPr>
                    <w:tcW w:w="50" w:type="pct"/>
                    <w:hideMark/>
                  </w:tcPr>
                  <w:p w14:paraId="20B94912" w14:textId="77777777" w:rsidR="00EF5016" w:rsidRDefault="00EF5016">
                    <w:pPr>
                      <w:pStyle w:val="Irodalomjegyzk"/>
                      <w:rPr>
                        <w:rFonts w:eastAsiaTheme="minorEastAsia"/>
                      </w:rPr>
                    </w:pPr>
                    <w:r>
                      <w:t xml:space="preserve">[1] </w:t>
                    </w:r>
                  </w:p>
                </w:tc>
                <w:tc>
                  <w:tcPr>
                    <w:tcW w:w="0" w:type="auto"/>
                    <w:hideMark/>
                  </w:tcPr>
                  <w:p w14:paraId="7F34EED5" w14:textId="77777777" w:rsidR="00EF5016" w:rsidRDefault="00EF5016">
                    <w:pPr>
                      <w:pStyle w:val="Irodalomjegyzk"/>
                      <w:rPr>
                        <w:rFonts w:eastAsiaTheme="minorEastAsia"/>
                      </w:rPr>
                    </w:pPr>
                    <w:r>
                      <w:t>„Thunderhead Engineering Pathfinder,” Thunderhead Engineering, 09 12 2022. [Online]. Available: https://www.thunderheadeng.com/pathfinder.</w:t>
                    </w:r>
                  </w:p>
                </w:tc>
              </w:tr>
              <w:tr w:rsidR="00EF5016" w14:paraId="47E81AAC" w14:textId="77777777">
                <w:trPr>
                  <w:divId w:val="1886671932"/>
                  <w:tblCellSpacing w:w="15" w:type="dxa"/>
                </w:trPr>
                <w:tc>
                  <w:tcPr>
                    <w:tcW w:w="50" w:type="pct"/>
                    <w:hideMark/>
                  </w:tcPr>
                  <w:p w14:paraId="2BE61F84" w14:textId="77777777" w:rsidR="00EF5016" w:rsidRDefault="00EF5016">
                    <w:pPr>
                      <w:pStyle w:val="Irodalomjegyzk"/>
                      <w:rPr>
                        <w:rFonts w:eastAsiaTheme="minorEastAsia"/>
                      </w:rPr>
                    </w:pPr>
                    <w:r>
                      <w:t xml:space="preserve">[2] </w:t>
                    </w:r>
                  </w:p>
                </w:tc>
                <w:tc>
                  <w:tcPr>
                    <w:tcW w:w="0" w:type="auto"/>
                    <w:hideMark/>
                  </w:tcPr>
                  <w:p w14:paraId="3653CCE4" w14:textId="77777777" w:rsidR="00EF5016" w:rsidRDefault="00EF5016">
                    <w:pPr>
                      <w:pStyle w:val="Irodalomjegyzk"/>
                      <w:rPr>
                        <w:rFonts w:eastAsiaTheme="minorEastAsia"/>
                      </w:rPr>
                    </w:pPr>
                    <w:r>
                      <w:t>„Top 10 programming languages in 2022,” IEEE Spectrum, [Online]. Available: https://spectrum.ieee.org/top-programming-languages-2022. [Hozzáférés dátuma: 05 12 2022].</w:t>
                    </w:r>
                  </w:p>
                </w:tc>
              </w:tr>
              <w:tr w:rsidR="00EF5016" w14:paraId="005366B9" w14:textId="77777777">
                <w:trPr>
                  <w:divId w:val="1886671932"/>
                  <w:tblCellSpacing w:w="15" w:type="dxa"/>
                </w:trPr>
                <w:tc>
                  <w:tcPr>
                    <w:tcW w:w="50" w:type="pct"/>
                    <w:hideMark/>
                  </w:tcPr>
                  <w:p w14:paraId="2E541C24" w14:textId="77777777" w:rsidR="00EF5016" w:rsidRDefault="00EF5016">
                    <w:pPr>
                      <w:pStyle w:val="Irodalomjegyzk"/>
                      <w:rPr>
                        <w:rFonts w:eastAsiaTheme="minorEastAsia"/>
                      </w:rPr>
                    </w:pPr>
                    <w:r>
                      <w:t xml:space="preserve">[3] </w:t>
                    </w:r>
                  </w:p>
                </w:tc>
                <w:tc>
                  <w:tcPr>
                    <w:tcW w:w="0" w:type="auto"/>
                    <w:hideMark/>
                  </w:tcPr>
                  <w:p w14:paraId="6BC85AE1" w14:textId="77777777" w:rsidR="00EF5016" w:rsidRDefault="00EF5016">
                    <w:pPr>
                      <w:pStyle w:val="Irodalomjegyzk"/>
                      <w:rPr>
                        <w:rFonts w:eastAsiaTheme="minorEastAsia"/>
                      </w:rPr>
                    </w:pPr>
                    <w:r>
                      <w:t>„C++ reference,” [Online]. Available: https://en.cppreference.com/w/. [Hozzáférés dátuma: 05 12 2022].</w:t>
                    </w:r>
                  </w:p>
                </w:tc>
              </w:tr>
              <w:tr w:rsidR="00EF5016" w14:paraId="12642AF5" w14:textId="77777777">
                <w:trPr>
                  <w:divId w:val="1886671932"/>
                  <w:tblCellSpacing w:w="15" w:type="dxa"/>
                </w:trPr>
                <w:tc>
                  <w:tcPr>
                    <w:tcW w:w="50" w:type="pct"/>
                    <w:hideMark/>
                  </w:tcPr>
                  <w:p w14:paraId="1A9879C9" w14:textId="77777777" w:rsidR="00EF5016" w:rsidRDefault="00EF5016">
                    <w:pPr>
                      <w:pStyle w:val="Irodalomjegyzk"/>
                      <w:rPr>
                        <w:rFonts w:eastAsiaTheme="minorEastAsia"/>
                      </w:rPr>
                    </w:pPr>
                    <w:r>
                      <w:t xml:space="preserve">[4] </w:t>
                    </w:r>
                  </w:p>
                </w:tc>
                <w:tc>
                  <w:tcPr>
                    <w:tcW w:w="0" w:type="auto"/>
                    <w:hideMark/>
                  </w:tcPr>
                  <w:p w14:paraId="6684DECC" w14:textId="77777777" w:rsidR="00EF5016" w:rsidRDefault="00EF5016">
                    <w:pPr>
                      <w:pStyle w:val="Irodalomjegyzk"/>
                      <w:rPr>
                        <w:rFonts w:eastAsiaTheme="minorEastAsia"/>
                      </w:rPr>
                    </w:pPr>
                    <w:r>
                      <w:t>„Simple DirectMedia Layer Főoldal,” SDL, [Online]. Available: https://www.libsdl.org/. [Hozzáférés dátuma: 05 12 2022].</w:t>
                    </w:r>
                  </w:p>
                </w:tc>
              </w:tr>
              <w:tr w:rsidR="00EF5016" w14:paraId="57BF977E" w14:textId="77777777">
                <w:trPr>
                  <w:divId w:val="1886671932"/>
                  <w:tblCellSpacing w:w="15" w:type="dxa"/>
                </w:trPr>
                <w:tc>
                  <w:tcPr>
                    <w:tcW w:w="50" w:type="pct"/>
                    <w:hideMark/>
                  </w:tcPr>
                  <w:p w14:paraId="27D0C5CF" w14:textId="77777777" w:rsidR="00EF5016" w:rsidRDefault="00EF5016">
                    <w:pPr>
                      <w:pStyle w:val="Irodalomjegyzk"/>
                      <w:rPr>
                        <w:rFonts w:eastAsiaTheme="minorEastAsia"/>
                      </w:rPr>
                    </w:pPr>
                    <w:r>
                      <w:t xml:space="preserve">[5] </w:t>
                    </w:r>
                  </w:p>
                </w:tc>
                <w:tc>
                  <w:tcPr>
                    <w:tcW w:w="0" w:type="auto"/>
                    <w:hideMark/>
                  </w:tcPr>
                  <w:p w14:paraId="0F4150A6" w14:textId="77777777" w:rsidR="00EF5016" w:rsidRDefault="00EF5016">
                    <w:pPr>
                      <w:pStyle w:val="Irodalomjegyzk"/>
                      <w:rPr>
                        <w:rFonts w:eastAsiaTheme="minorEastAsia"/>
                      </w:rPr>
                    </w:pPr>
                    <w:r>
                      <w:t>„PAC-MAN Főoldal,” Bandai Namco Entertainment Inc., [Online]. Available: https://www.pacman.com/en/. [Hozzáférés dátuma: 05 12 2022].</w:t>
                    </w:r>
                  </w:p>
                </w:tc>
              </w:tr>
              <w:tr w:rsidR="00EF5016" w14:paraId="05D44D55" w14:textId="77777777">
                <w:trPr>
                  <w:divId w:val="1886671932"/>
                  <w:tblCellSpacing w:w="15" w:type="dxa"/>
                </w:trPr>
                <w:tc>
                  <w:tcPr>
                    <w:tcW w:w="50" w:type="pct"/>
                    <w:hideMark/>
                  </w:tcPr>
                  <w:p w14:paraId="6C239689" w14:textId="77777777" w:rsidR="00EF5016" w:rsidRDefault="00EF5016">
                    <w:pPr>
                      <w:pStyle w:val="Irodalomjegyzk"/>
                      <w:rPr>
                        <w:rFonts w:eastAsiaTheme="minorEastAsia"/>
                      </w:rPr>
                    </w:pPr>
                    <w:r>
                      <w:t xml:space="preserve">[6] </w:t>
                    </w:r>
                  </w:p>
                </w:tc>
                <w:tc>
                  <w:tcPr>
                    <w:tcW w:w="0" w:type="auto"/>
                    <w:hideMark/>
                  </w:tcPr>
                  <w:p w14:paraId="2C52F6D6" w14:textId="77777777" w:rsidR="00EF5016" w:rsidRDefault="00EF5016">
                    <w:pPr>
                      <w:pStyle w:val="Irodalomjegyzk"/>
                      <w:rPr>
                        <w:rFonts w:eastAsiaTheme="minorEastAsia"/>
                      </w:rPr>
                    </w:pPr>
                    <w:r>
                      <w:t>M. Kartika, „Dijkstra’s Algorithm Application on the Pac-Man Game,” Bandung, 2010.</w:t>
                    </w:r>
                  </w:p>
                </w:tc>
              </w:tr>
              <w:tr w:rsidR="00EF5016" w14:paraId="1385BDA7" w14:textId="77777777">
                <w:trPr>
                  <w:divId w:val="1886671932"/>
                  <w:tblCellSpacing w:w="15" w:type="dxa"/>
                </w:trPr>
                <w:tc>
                  <w:tcPr>
                    <w:tcW w:w="50" w:type="pct"/>
                    <w:hideMark/>
                  </w:tcPr>
                  <w:p w14:paraId="3CA76456" w14:textId="77777777" w:rsidR="00EF5016" w:rsidRDefault="00EF5016">
                    <w:pPr>
                      <w:pStyle w:val="Irodalomjegyzk"/>
                      <w:rPr>
                        <w:rFonts w:eastAsiaTheme="minorEastAsia"/>
                      </w:rPr>
                    </w:pPr>
                    <w:r>
                      <w:t xml:space="preserve">[7] </w:t>
                    </w:r>
                  </w:p>
                </w:tc>
                <w:tc>
                  <w:tcPr>
                    <w:tcW w:w="0" w:type="auto"/>
                    <w:hideMark/>
                  </w:tcPr>
                  <w:p w14:paraId="7CC10264" w14:textId="77777777" w:rsidR="00EF5016" w:rsidRDefault="00EF5016">
                    <w:pPr>
                      <w:pStyle w:val="Irodalomjegyzk"/>
                      <w:rPr>
                        <w:rFonts w:eastAsiaTheme="minorEastAsia"/>
                      </w:rPr>
                    </w:pPr>
                    <w:r>
                      <w:t>„Toward More Realistic Pathfinding,” Game Developer, [Online]. Available: https://www.gamedeveloper.com/programming/toward-more-realistic-pathfinding. [Hozzáférés dátuma: 05 12 2022].</w:t>
                    </w:r>
                  </w:p>
                </w:tc>
              </w:tr>
              <w:tr w:rsidR="00EF5016" w14:paraId="165AA34E" w14:textId="77777777">
                <w:trPr>
                  <w:divId w:val="1886671932"/>
                  <w:tblCellSpacing w:w="15" w:type="dxa"/>
                </w:trPr>
                <w:tc>
                  <w:tcPr>
                    <w:tcW w:w="50" w:type="pct"/>
                    <w:hideMark/>
                  </w:tcPr>
                  <w:p w14:paraId="0CC964F2" w14:textId="77777777" w:rsidR="00EF5016" w:rsidRDefault="00EF5016">
                    <w:pPr>
                      <w:pStyle w:val="Irodalomjegyzk"/>
                      <w:rPr>
                        <w:rFonts w:eastAsiaTheme="minorEastAsia"/>
                      </w:rPr>
                    </w:pPr>
                    <w:r>
                      <w:t xml:space="preserve">[8] </w:t>
                    </w:r>
                  </w:p>
                </w:tc>
                <w:tc>
                  <w:tcPr>
                    <w:tcW w:w="0" w:type="auto"/>
                    <w:hideMark/>
                  </w:tcPr>
                  <w:p w14:paraId="25325103" w14:textId="77777777" w:rsidR="00EF5016" w:rsidRDefault="00EF5016">
                    <w:pPr>
                      <w:pStyle w:val="Irodalomjegyzk"/>
                      <w:rPr>
                        <w:rFonts w:eastAsiaTheme="minorEastAsia"/>
                      </w:rPr>
                    </w:pPr>
                    <w:r>
                      <w:t>M. Karlsson, „A Navigation Mesh-Based Pathfinding Implmentation in CET Designer - An Alternative to a Waypoint Graph-Based Solution,” Linköping University | Department of Computer and Information Science, Linköping, 2021.</w:t>
                    </w:r>
                  </w:p>
                </w:tc>
              </w:tr>
              <w:tr w:rsidR="00EF5016" w14:paraId="2A583004" w14:textId="77777777">
                <w:trPr>
                  <w:divId w:val="1886671932"/>
                  <w:tblCellSpacing w:w="15" w:type="dxa"/>
                </w:trPr>
                <w:tc>
                  <w:tcPr>
                    <w:tcW w:w="50" w:type="pct"/>
                    <w:hideMark/>
                  </w:tcPr>
                  <w:p w14:paraId="2E379831" w14:textId="77777777" w:rsidR="00EF5016" w:rsidRDefault="00EF5016">
                    <w:pPr>
                      <w:pStyle w:val="Irodalomjegyzk"/>
                      <w:rPr>
                        <w:rFonts w:eastAsiaTheme="minorEastAsia"/>
                      </w:rPr>
                    </w:pPr>
                    <w:r>
                      <w:t xml:space="preserve">[9] </w:t>
                    </w:r>
                  </w:p>
                </w:tc>
                <w:tc>
                  <w:tcPr>
                    <w:tcW w:w="0" w:type="auto"/>
                    <w:hideMark/>
                  </w:tcPr>
                  <w:p w14:paraId="25D653C3" w14:textId="77777777" w:rsidR="00EF5016" w:rsidRDefault="00EF5016">
                    <w:pPr>
                      <w:pStyle w:val="Irodalomjegyzk"/>
                      <w:rPr>
                        <w:rFonts w:eastAsiaTheme="minorEastAsia"/>
                      </w:rPr>
                    </w:pPr>
                    <w:r>
                      <w:t>„Navigation and Pathfinding,” Unity, [Online]. Available: https://docs.unity3d.com/Manual/Navigation.html. [Hozzáférés dátuma: 05 12 2022].</w:t>
                    </w:r>
                  </w:p>
                </w:tc>
              </w:tr>
              <w:tr w:rsidR="00EF5016" w14:paraId="1FEBE1D8" w14:textId="77777777">
                <w:trPr>
                  <w:divId w:val="1886671932"/>
                  <w:tblCellSpacing w:w="15" w:type="dxa"/>
                </w:trPr>
                <w:tc>
                  <w:tcPr>
                    <w:tcW w:w="50" w:type="pct"/>
                    <w:hideMark/>
                  </w:tcPr>
                  <w:p w14:paraId="1436CA92" w14:textId="77777777" w:rsidR="00EF5016" w:rsidRDefault="00EF5016">
                    <w:pPr>
                      <w:pStyle w:val="Irodalomjegyzk"/>
                      <w:rPr>
                        <w:rFonts w:eastAsiaTheme="minorEastAsia"/>
                      </w:rPr>
                    </w:pPr>
                    <w:r>
                      <w:t xml:space="preserve">[10] </w:t>
                    </w:r>
                  </w:p>
                </w:tc>
                <w:tc>
                  <w:tcPr>
                    <w:tcW w:w="0" w:type="auto"/>
                    <w:hideMark/>
                  </w:tcPr>
                  <w:p w14:paraId="1505F099" w14:textId="77777777" w:rsidR="00EF5016" w:rsidRDefault="00EF5016">
                    <w:pPr>
                      <w:pStyle w:val="Irodalomjegyzk"/>
                      <w:rPr>
                        <w:rFonts w:eastAsiaTheme="minorEastAsia"/>
                      </w:rPr>
                    </w:pPr>
                    <w:r>
                      <w:t>„What’s an Average Shoulder Width?,” healthline, [Online]. Available: https://www.healthline.com/health/average-shoulder-width. [Hozzáférés dátuma: 05 12 2022].</w:t>
                    </w:r>
                  </w:p>
                </w:tc>
              </w:tr>
              <w:tr w:rsidR="00EF5016" w14:paraId="173F3651" w14:textId="77777777">
                <w:trPr>
                  <w:divId w:val="1886671932"/>
                  <w:tblCellSpacing w:w="15" w:type="dxa"/>
                </w:trPr>
                <w:tc>
                  <w:tcPr>
                    <w:tcW w:w="50" w:type="pct"/>
                    <w:hideMark/>
                  </w:tcPr>
                  <w:p w14:paraId="3743E127" w14:textId="77777777" w:rsidR="00EF5016" w:rsidRDefault="00EF5016">
                    <w:pPr>
                      <w:pStyle w:val="Irodalomjegyzk"/>
                      <w:rPr>
                        <w:rFonts w:eastAsiaTheme="minorEastAsia"/>
                      </w:rPr>
                    </w:pPr>
                    <w:r>
                      <w:lastRenderedPageBreak/>
                      <w:t xml:space="preserve">[11] </w:t>
                    </w:r>
                  </w:p>
                </w:tc>
                <w:tc>
                  <w:tcPr>
                    <w:tcW w:w="0" w:type="auto"/>
                    <w:hideMark/>
                  </w:tcPr>
                  <w:p w14:paraId="42216C29" w14:textId="77777777" w:rsidR="00EF5016" w:rsidRDefault="00EF5016">
                    <w:pPr>
                      <w:pStyle w:val="Irodalomjegyzk"/>
                      <w:rPr>
                        <w:rFonts w:eastAsiaTheme="minorEastAsia"/>
                      </w:rPr>
                    </w:pPr>
                    <w:r>
                      <w:t>J. Y. Y. W. S. L. Z. Fang, „Survey of pedestrian movement and development,” Wuhan University, Wuhan, 2006.</w:t>
                    </w:r>
                  </w:p>
                </w:tc>
              </w:tr>
              <w:tr w:rsidR="00EF5016" w14:paraId="26A9C576" w14:textId="77777777">
                <w:trPr>
                  <w:divId w:val="1886671932"/>
                  <w:tblCellSpacing w:w="15" w:type="dxa"/>
                </w:trPr>
                <w:tc>
                  <w:tcPr>
                    <w:tcW w:w="50" w:type="pct"/>
                    <w:hideMark/>
                  </w:tcPr>
                  <w:p w14:paraId="6F137799" w14:textId="77777777" w:rsidR="00EF5016" w:rsidRDefault="00EF5016">
                    <w:pPr>
                      <w:pStyle w:val="Irodalomjegyzk"/>
                      <w:rPr>
                        <w:rFonts w:eastAsiaTheme="minorEastAsia"/>
                      </w:rPr>
                    </w:pPr>
                    <w:r>
                      <w:t xml:space="preserve">[12] </w:t>
                    </w:r>
                  </w:p>
                </w:tc>
                <w:tc>
                  <w:tcPr>
                    <w:tcW w:w="0" w:type="auto"/>
                    <w:hideMark/>
                  </w:tcPr>
                  <w:p w14:paraId="58E00EEF" w14:textId="77777777" w:rsidR="00EF5016" w:rsidRDefault="00EF5016">
                    <w:pPr>
                      <w:pStyle w:val="Irodalomjegyzk"/>
                      <w:rPr>
                        <w:rFonts w:eastAsiaTheme="minorEastAsia"/>
                      </w:rPr>
                    </w:pPr>
                    <w:r>
                      <w:t>J. L. Z. Fang, „On the relationship between crowd density,” Wuhan University, Wuhan, 2001.</w:t>
                    </w:r>
                  </w:p>
                </w:tc>
              </w:tr>
              <w:tr w:rsidR="00EF5016" w14:paraId="4D34DBE6" w14:textId="77777777">
                <w:trPr>
                  <w:divId w:val="1886671932"/>
                  <w:tblCellSpacing w:w="15" w:type="dxa"/>
                </w:trPr>
                <w:tc>
                  <w:tcPr>
                    <w:tcW w:w="50" w:type="pct"/>
                    <w:hideMark/>
                  </w:tcPr>
                  <w:p w14:paraId="5A090327" w14:textId="77777777" w:rsidR="00EF5016" w:rsidRDefault="00EF5016">
                    <w:pPr>
                      <w:pStyle w:val="Irodalomjegyzk"/>
                      <w:rPr>
                        <w:rFonts w:eastAsiaTheme="minorEastAsia"/>
                      </w:rPr>
                    </w:pPr>
                    <w:r>
                      <w:t xml:space="preserve">[13] </w:t>
                    </w:r>
                  </w:p>
                </w:tc>
                <w:tc>
                  <w:tcPr>
                    <w:tcW w:w="0" w:type="auto"/>
                    <w:hideMark/>
                  </w:tcPr>
                  <w:p w14:paraId="26CACD5B" w14:textId="77777777" w:rsidR="00EF5016" w:rsidRDefault="00EF5016">
                    <w:pPr>
                      <w:pStyle w:val="Irodalomjegyzk"/>
                      <w:rPr>
                        <w:rFonts w:eastAsiaTheme="minorEastAsia"/>
                      </w:rPr>
                    </w:pPr>
                    <w:r>
                      <w:t xml:space="preserve">W. D. W. J. L. B. Philip J. DiNenno, „Behavioral Response,” in </w:t>
                    </w:r>
                    <w:r>
                      <w:rPr>
                        <w:i/>
                        <w:iCs/>
                      </w:rPr>
                      <w:t>SFPE Handbook of Fire Protection Engineering - Third Edition</w:t>
                    </w:r>
                    <w:r>
                      <w:t>, Quincy, Massachusetts 02269, One Batterymarch Park, National Fire Protection Association, 2002, p. 3–315.</w:t>
                    </w:r>
                  </w:p>
                </w:tc>
              </w:tr>
            </w:tbl>
            <w:p w14:paraId="7FE4D719" w14:textId="77777777" w:rsidR="00EF5016" w:rsidRDefault="00EF5016">
              <w:pPr>
                <w:divId w:val="1886671932"/>
                <w:rPr>
                  <w:noProof/>
                </w:rPr>
              </w:pPr>
            </w:p>
            <w:p w14:paraId="787848B2" w14:textId="0DBB79C4" w:rsidR="009B2EED" w:rsidRDefault="009B2EED">
              <w:r>
                <w:rPr>
                  <w:b/>
                  <w:bCs/>
                </w:rPr>
                <w:fldChar w:fldCharType="end"/>
              </w:r>
            </w:p>
          </w:sdtContent>
        </w:sdt>
      </w:sdtContent>
    </w:sdt>
    <w:p w14:paraId="1FDF7C1D" w14:textId="77777777" w:rsidR="009B2EED" w:rsidRPr="009B2EED" w:rsidRDefault="009B2EED" w:rsidP="009B2EED"/>
    <w:p w14:paraId="34E7630C" w14:textId="011BC68A" w:rsidR="00885E87" w:rsidRDefault="00885E87" w:rsidP="00885E87"/>
    <w:sectPr w:rsidR="00885E87" w:rsidSect="00D23BFC">
      <w:headerReference w:type="even" r:id="rId27"/>
      <w:footerReference w:type="default" r:id="rId28"/>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804B8DB" w14:textId="77777777" w:rsidR="005C682A" w:rsidRDefault="005C682A">
      <w:r>
        <w:separator/>
      </w:r>
    </w:p>
  </w:endnote>
  <w:endnote w:type="continuationSeparator" w:id="0">
    <w:p w14:paraId="4ADC5FB6" w14:textId="77777777" w:rsidR="005C682A" w:rsidRDefault="005C68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 w:name="Calibri">
    <w:panose1 w:val="020F0502020204030204"/>
    <w:charset w:val="EE"/>
    <w:family w:val="swiss"/>
    <w:pitch w:val="variable"/>
    <w:sig w:usb0="E4002EFF" w:usb1="C000247B" w:usb2="00000009" w:usb3="00000000" w:csb0="000001F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76ACE6" w14:textId="77777777" w:rsidR="001E52B9" w:rsidRDefault="001E52B9">
    <w:pP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6A7C728" w14:textId="77777777" w:rsidR="001E52B9" w:rsidRDefault="001E52B9" w:rsidP="00C00B3C">
    <w:pPr>
      <w:pStyle w:val="llb"/>
    </w:pPr>
    <w:r>
      <w:rPr>
        <w:rStyle w:val="Oldalszm"/>
      </w:rPr>
      <w:tab/>
    </w:r>
    <w:r>
      <w:rPr>
        <w:rStyle w:val="Oldalszm"/>
      </w:rPr>
      <w:fldChar w:fldCharType="begin"/>
    </w:r>
    <w:r>
      <w:rPr>
        <w:rStyle w:val="Oldalszm"/>
      </w:rPr>
      <w:instrText xml:space="preserve"> PAGE </w:instrText>
    </w:r>
    <w:r>
      <w:rPr>
        <w:rStyle w:val="Oldalszm"/>
      </w:rPr>
      <w:fldChar w:fldCharType="separate"/>
    </w:r>
    <w:r w:rsidR="00C76D19">
      <w:rPr>
        <w:rStyle w:val="Oldalszm"/>
        <w:noProof/>
      </w:rPr>
      <w:t>6</w:t>
    </w:r>
    <w:r>
      <w:rPr>
        <w:rStyle w:val="Oldalszm"/>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6FF445E" w14:textId="77777777" w:rsidR="005C682A" w:rsidRDefault="005C682A">
      <w:r>
        <w:separator/>
      </w:r>
    </w:p>
  </w:footnote>
  <w:footnote w:type="continuationSeparator" w:id="0">
    <w:p w14:paraId="07969EBA" w14:textId="77777777" w:rsidR="005C682A" w:rsidRDefault="005C682A">
      <w:r>
        <w:continuationSeparator/>
      </w:r>
    </w:p>
  </w:footnote>
  <w:footnote w:id="1">
    <w:p w14:paraId="4E7950B7" w14:textId="5383DE90" w:rsidR="001E52B9" w:rsidRDefault="001E52B9">
      <w:pPr>
        <w:pStyle w:val="Lbjegyzetszveg"/>
      </w:pPr>
      <w:r>
        <w:rPr>
          <w:rStyle w:val="Lbjegyzet-hivatkozs"/>
        </w:rPr>
        <w:footnoteRef/>
      </w:r>
      <w:r>
        <w:t xml:space="preserve"> </w:t>
      </w:r>
      <w:r w:rsidRPr="00D054C3">
        <w:t>https://www.youtube.com/watch?v=c6unBZoY9Ag</w:t>
      </w:r>
    </w:p>
  </w:footnote>
  <w:footnote w:id="2">
    <w:p w14:paraId="37F7CFED" w14:textId="1B40AC90" w:rsidR="001E52B9" w:rsidRDefault="001E52B9">
      <w:pPr>
        <w:pStyle w:val="Lbjegyzetszveg"/>
      </w:pPr>
      <w:r>
        <w:rPr>
          <w:rStyle w:val="Lbjegyzet-hivatkozs"/>
        </w:rPr>
        <w:footnoteRef/>
      </w:r>
      <w:r>
        <w:t xml:space="preserve"> </w:t>
      </w:r>
      <w:r w:rsidRPr="00E0668B">
        <w:t>https://gameinternals.com/understanding-pac-man-ghost-behavior</w:t>
      </w:r>
    </w:p>
  </w:footnote>
  <w:footnote w:id="3">
    <w:p w14:paraId="224E7553" w14:textId="1AE7D31A" w:rsidR="001E52B9" w:rsidRDefault="001E52B9">
      <w:pPr>
        <w:pStyle w:val="Lbjegyzetszveg"/>
      </w:pPr>
      <w:r>
        <w:rPr>
          <w:rStyle w:val="Lbjegyzet-hivatkozs"/>
        </w:rPr>
        <w:footnoteRef/>
      </w:r>
      <w:r>
        <w:t xml:space="preserve"> </w:t>
      </w:r>
      <w:r w:rsidRPr="002B289C">
        <w:t>https://dzone.com/articles/from-dijkstra-to-a-star-a-part-2-the-a-star-a-algo</w:t>
      </w:r>
    </w:p>
  </w:footnote>
  <w:footnote w:id="4">
    <w:p w14:paraId="7B4739CB" w14:textId="2F77F1BE" w:rsidR="001E52B9" w:rsidRDefault="001E52B9">
      <w:pPr>
        <w:pStyle w:val="Lbjegyzetszveg"/>
      </w:pPr>
      <w:r>
        <w:rPr>
          <w:rStyle w:val="Lbjegyzet-hivatkozs"/>
        </w:rPr>
        <w:footnoteRef/>
      </w:r>
      <w:r>
        <w:t xml:space="preserve"> </w:t>
      </w:r>
      <w:r w:rsidRPr="0059571C">
        <w:t>https://en.wikipedia.org/wiki/Knight%27s_graph</w:t>
      </w:r>
    </w:p>
  </w:footnote>
  <w:footnote w:id="5">
    <w:p w14:paraId="3B1FE259" w14:textId="40912273" w:rsidR="001E52B9" w:rsidRDefault="001E52B9">
      <w:pPr>
        <w:pStyle w:val="Lbjegyzetszveg"/>
      </w:pPr>
      <w:r>
        <w:rPr>
          <w:rStyle w:val="Lbjegyzet-hivatkozs"/>
        </w:rPr>
        <w:footnoteRef/>
      </w:r>
      <w:r>
        <w:t xml:space="preserve"> </w:t>
      </w:r>
      <w:r w:rsidRPr="0059571C">
        <w:t>https://hu.wikipedia.org/wiki/Kir%C3%A1lygr%C3%A1f</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F6DC4B" w14:textId="77777777" w:rsidR="001E52B9" w:rsidRDefault="001E52B9"/>
  <w:p w14:paraId="2C6DFBBE" w14:textId="77777777" w:rsidR="001E52B9" w:rsidRDefault="001E52B9"/>
  <w:p w14:paraId="125F8157" w14:textId="77777777" w:rsidR="001E52B9" w:rsidRDefault="001E52B9"/>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18A6236"/>
    <w:lvl w:ilvl="0">
      <w:start w:val="1"/>
      <w:numFmt w:val="decimal"/>
      <w:lvlText w:val="%1."/>
      <w:lvlJc w:val="left"/>
      <w:pPr>
        <w:tabs>
          <w:tab w:val="num" w:pos="1492"/>
        </w:tabs>
        <w:ind w:left="1492" w:hanging="360"/>
      </w:pPr>
    </w:lvl>
  </w:abstractNum>
  <w:abstractNum w:abstractNumId="1">
    <w:nsid w:val="FFFFFF7D"/>
    <w:multiLevelType w:val="singleLevel"/>
    <w:tmpl w:val="12A222D8"/>
    <w:lvl w:ilvl="0">
      <w:start w:val="1"/>
      <w:numFmt w:val="decimal"/>
      <w:lvlText w:val="%1."/>
      <w:lvlJc w:val="left"/>
      <w:pPr>
        <w:tabs>
          <w:tab w:val="num" w:pos="1209"/>
        </w:tabs>
        <w:ind w:left="1209" w:hanging="360"/>
      </w:pPr>
    </w:lvl>
  </w:abstractNum>
  <w:abstractNum w:abstractNumId="2">
    <w:nsid w:val="FFFFFF7E"/>
    <w:multiLevelType w:val="singleLevel"/>
    <w:tmpl w:val="1FBCD550"/>
    <w:lvl w:ilvl="0">
      <w:start w:val="1"/>
      <w:numFmt w:val="decimal"/>
      <w:lvlText w:val="%1."/>
      <w:lvlJc w:val="left"/>
      <w:pPr>
        <w:tabs>
          <w:tab w:val="num" w:pos="926"/>
        </w:tabs>
        <w:ind w:left="926" w:hanging="360"/>
      </w:pPr>
    </w:lvl>
  </w:abstractNum>
  <w:abstractNum w:abstractNumId="3">
    <w:nsid w:val="FFFFFF7F"/>
    <w:multiLevelType w:val="singleLevel"/>
    <w:tmpl w:val="A41063B2"/>
    <w:lvl w:ilvl="0">
      <w:start w:val="1"/>
      <w:numFmt w:val="decimal"/>
      <w:lvlText w:val="%1."/>
      <w:lvlJc w:val="left"/>
      <w:pPr>
        <w:tabs>
          <w:tab w:val="num" w:pos="643"/>
        </w:tabs>
        <w:ind w:left="643" w:hanging="360"/>
      </w:pPr>
    </w:lvl>
  </w:abstractNum>
  <w:abstractNum w:abstractNumId="4">
    <w:nsid w:val="FFFFFF80"/>
    <w:multiLevelType w:val="singleLevel"/>
    <w:tmpl w:val="CAEA27FC"/>
    <w:lvl w:ilvl="0">
      <w:start w:val="1"/>
      <w:numFmt w:val="bullet"/>
      <w:lvlText w:val=""/>
      <w:lvlJc w:val="left"/>
      <w:pPr>
        <w:tabs>
          <w:tab w:val="num" w:pos="1492"/>
        </w:tabs>
        <w:ind w:left="1492" w:hanging="360"/>
      </w:pPr>
      <w:rPr>
        <w:rFonts w:ascii="Symbol" w:hAnsi="Symbol" w:hint="default"/>
      </w:rPr>
    </w:lvl>
  </w:abstractNum>
  <w:abstractNum w:abstractNumId="5">
    <w:nsid w:val="FFFFFF81"/>
    <w:multiLevelType w:val="singleLevel"/>
    <w:tmpl w:val="E55A4858"/>
    <w:lvl w:ilvl="0">
      <w:start w:val="1"/>
      <w:numFmt w:val="bullet"/>
      <w:lvlText w:val=""/>
      <w:lvlJc w:val="left"/>
      <w:pPr>
        <w:tabs>
          <w:tab w:val="num" w:pos="1209"/>
        </w:tabs>
        <w:ind w:left="1209" w:hanging="360"/>
      </w:pPr>
      <w:rPr>
        <w:rFonts w:ascii="Symbol" w:hAnsi="Symbol" w:hint="default"/>
      </w:rPr>
    </w:lvl>
  </w:abstractNum>
  <w:abstractNum w:abstractNumId="6">
    <w:nsid w:val="FFFFFF82"/>
    <w:multiLevelType w:val="singleLevel"/>
    <w:tmpl w:val="F7647D6E"/>
    <w:lvl w:ilvl="0">
      <w:start w:val="1"/>
      <w:numFmt w:val="bullet"/>
      <w:lvlText w:val=""/>
      <w:lvlJc w:val="left"/>
      <w:pPr>
        <w:tabs>
          <w:tab w:val="num" w:pos="926"/>
        </w:tabs>
        <w:ind w:left="926" w:hanging="360"/>
      </w:pPr>
      <w:rPr>
        <w:rFonts w:ascii="Symbol" w:hAnsi="Symbol" w:hint="default"/>
      </w:rPr>
    </w:lvl>
  </w:abstractNum>
  <w:abstractNum w:abstractNumId="7">
    <w:nsid w:val="FFFFFF83"/>
    <w:multiLevelType w:val="singleLevel"/>
    <w:tmpl w:val="20EEBB96"/>
    <w:lvl w:ilvl="0">
      <w:start w:val="1"/>
      <w:numFmt w:val="bullet"/>
      <w:lvlText w:val=""/>
      <w:lvlJc w:val="left"/>
      <w:pPr>
        <w:tabs>
          <w:tab w:val="num" w:pos="643"/>
        </w:tabs>
        <w:ind w:left="643" w:hanging="360"/>
      </w:pPr>
      <w:rPr>
        <w:rFonts w:ascii="Symbol" w:hAnsi="Symbol" w:hint="default"/>
      </w:rPr>
    </w:lvl>
  </w:abstractNum>
  <w:abstractNum w:abstractNumId="8">
    <w:nsid w:val="FFFFFF88"/>
    <w:multiLevelType w:val="singleLevel"/>
    <w:tmpl w:val="BC3836EA"/>
    <w:lvl w:ilvl="0">
      <w:start w:val="1"/>
      <w:numFmt w:val="decimal"/>
      <w:lvlText w:val="%1."/>
      <w:lvlJc w:val="left"/>
      <w:pPr>
        <w:tabs>
          <w:tab w:val="num" w:pos="360"/>
        </w:tabs>
        <w:ind w:left="360" w:hanging="360"/>
      </w:pPr>
    </w:lvl>
  </w:abstractNum>
  <w:abstractNum w:abstractNumId="9">
    <w:nsid w:val="FFFFFF89"/>
    <w:multiLevelType w:val="singleLevel"/>
    <w:tmpl w:val="DEB42578"/>
    <w:lvl w:ilvl="0">
      <w:start w:val="1"/>
      <w:numFmt w:val="bullet"/>
      <w:lvlText w:val=""/>
      <w:lvlJc w:val="left"/>
      <w:pPr>
        <w:tabs>
          <w:tab w:val="num" w:pos="360"/>
        </w:tabs>
        <w:ind w:left="360" w:hanging="360"/>
      </w:pPr>
      <w:rPr>
        <w:rFonts w:ascii="Symbol" w:hAnsi="Symbol" w:hint="default"/>
      </w:rPr>
    </w:lvl>
  </w:abstractNum>
  <w:abstractNum w:abstractNumId="1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055A0B8A"/>
    <w:multiLevelType w:val="hybridMultilevel"/>
    <w:tmpl w:val="0CBE5952"/>
    <w:lvl w:ilvl="0" w:tplc="E81C1620">
      <w:start w:val="2"/>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12">
    <w:nsid w:val="056B0E8D"/>
    <w:multiLevelType w:val="hybridMultilevel"/>
    <w:tmpl w:val="CE6206CE"/>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3">
    <w:nsid w:val="15EE0508"/>
    <w:multiLevelType w:val="multilevel"/>
    <w:tmpl w:val="418E4214"/>
    <w:numStyleLink w:val="tmutatszmozottlista"/>
  </w:abstractNum>
  <w:abstractNum w:abstractNumId="14">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5">
    <w:nsid w:val="2900117D"/>
    <w:multiLevelType w:val="hybridMultilevel"/>
    <w:tmpl w:val="3DDCA656"/>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6">
    <w:nsid w:val="2FED54D7"/>
    <w:multiLevelType w:val="hybridMultilevel"/>
    <w:tmpl w:val="11461F9C"/>
    <w:lvl w:ilvl="0" w:tplc="E81C1620">
      <w:start w:val="2"/>
      <w:numFmt w:val="bullet"/>
      <w:lvlText w:val="-"/>
      <w:lvlJc w:val="left"/>
      <w:pPr>
        <w:ind w:left="1800" w:hanging="360"/>
      </w:pPr>
      <w:rPr>
        <w:rFonts w:ascii="Times New Roman" w:eastAsia="Times New Roman" w:hAnsi="Times New Roman" w:cs="Times New Roman" w:hint="default"/>
      </w:rPr>
    </w:lvl>
    <w:lvl w:ilvl="1" w:tplc="040E0003" w:tentative="1">
      <w:start w:val="1"/>
      <w:numFmt w:val="bullet"/>
      <w:lvlText w:val="o"/>
      <w:lvlJc w:val="left"/>
      <w:pPr>
        <w:ind w:left="2160" w:hanging="360"/>
      </w:pPr>
      <w:rPr>
        <w:rFonts w:ascii="Courier New" w:hAnsi="Courier New" w:cs="Courier New" w:hint="default"/>
      </w:rPr>
    </w:lvl>
    <w:lvl w:ilvl="2" w:tplc="040E0005" w:tentative="1">
      <w:start w:val="1"/>
      <w:numFmt w:val="bullet"/>
      <w:lvlText w:val=""/>
      <w:lvlJc w:val="left"/>
      <w:pPr>
        <w:ind w:left="2880" w:hanging="360"/>
      </w:pPr>
      <w:rPr>
        <w:rFonts w:ascii="Wingdings" w:hAnsi="Wingdings" w:hint="default"/>
      </w:rPr>
    </w:lvl>
    <w:lvl w:ilvl="3" w:tplc="040E0001" w:tentative="1">
      <w:start w:val="1"/>
      <w:numFmt w:val="bullet"/>
      <w:lvlText w:val=""/>
      <w:lvlJc w:val="left"/>
      <w:pPr>
        <w:ind w:left="3600" w:hanging="360"/>
      </w:pPr>
      <w:rPr>
        <w:rFonts w:ascii="Symbol" w:hAnsi="Symbol" w:hint="default"/>
      </w:rPr>
    </w:lvl>
    <w:lvl w:ilvl="4" w:tplc="040E0003" w:tentative="1">
      <w:start w:val="1"/>
      <w:numFmt w:val="bullet"/>
      <w:lvlText w:val="o"/>
      <w:lvlJc w:val="left"/>
      <w:pPr>
        <w:ind w:left="4320" w:hanging="360"/>
      </w:pPr>
      <w:rPr>
        <w:rFonts w:ascii="Courier New" w:hAnsi="Courier New" w:cs="Courier New" w:hint="default"/>
      </w:rPr>
    </w:lvl>
    <w:lvl w:ilvl="5" w:tplc="040E0005" w:tentative="1">
      <w:start w:val="1"/>
      <w:numFmt w:val="bullet"/>
      <w:lvlText w:val=""/>
      <w:lvlJc w:val="left"/>
      <w:pPr>
        <w:ind w:left="5040" w:hanging="360"/>
      </w:pPr>
      <w:rPr>
        <w:rFonts w:ascii="Wingdings" w:hAnsi="Wingdings" w:hint="default"/>
      </w:rPr>
    </w:lvl>
    <w:lvl w:ilvl="6" w:tplc="040E0001" w:tentative="1">
      <w:start w:val="1"/>
      <w:numFmt w:val="bullet"/>
      <w:lvlText w:val=""/>
      <w:lvlJc w:val="left"/>
      <w:pPr>
        <w:ind w:left="5760" w:hanging="360"/>
      </w:pPr>
      <w:rPr>
        <w:rFonts w:ascii="Symbol" w:hAnsi="Symbol" w:hint="default"/>
      </w:rPr>
    </w:lvl>
    <w:lvl w:ilvl="7" w:tplc="040E0003" w:tentative="1">
      <w:start w:val="1"/>
      <w:numFmt w:val="bullet"/>
      <w:lvlText w:val="o"/>
      <w:lvlJc w:val="left"/>
      <w:pPr>
        <w:ind w:left="6480" w:hanging="360"/>
      </w:pPr>
      <w:rPr>
        <w:rFonts w:ascii="Courier New" w:hAnsi="Courier New" w:cs="Courier New" w:hint="default"/>
      </w:rPr>
    </w:lvl>
    <w:lvl w:ilvl="8" w:tplc="040E0005" w:tentative="1">
      <w:start w:val="1"/>
      <w:numFmt w:val="bullet"/>
      <w:lvlText w:val=""/>
      <w:lvlJc w:val="left"/>
      <w:pPr>
        <w:ind w:left="7200" w:hanging="360"/>
      </w:pPr>
      <w:rPr>
        <w:rFonts w:ascii="Wingdings" w:hAnsi="Wingdings" w:hint="default"/>
      </w:rPr>
    </w:lvl>
  </w:abstractNum>
  <w:abstractNum w:abstractNumId="17">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8">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9">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1">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2">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3">
    <w:nsid w:val="652748B7"/>
    <w:multiLevelType w:val="hybridMultilevel"/>
    <w:tmpl w:val="EB6C336C"/>
    <w:lvl w:ilvl="0" w:tplc="120E2A02">
      <w:start w:val="1"/>
      <w:numFmt w:val="bullet"/>
      <w:lvlText w:val="-"/>
      <w:lvlJc w:val="left"/>
      <w:pPr>
        <w:ind w:left="1080" w:hanging="360"/>
      </w:pPr>
      <w:rPr>
        <w:rFonts w:ascii="Times New Roman" w:eastAsia="Times New Roman" w:hAnsi="Times New Roman" w:cs="Times New Roman" w:hint="default"/>
      </w:rPr>
    </w:lvl>
    <w:lvl w:ilvl="1" w:tplc="040E0003" w:tentative="1">
      <w:start w:val="1"/>
      <w:numFmt w:val="bullet"/>
      <w:lvlText w:val="o"/>
      <w:lvlJc w:val="left"/>
      <w:pPr>
        <w:ind w:left="1800" w:hanging="360"/>
      </w:pPr>
      <w:rPr>
        <w:rFonts w:ascii="Courier New" w:hAnsi="Courier New" w:cs="Courier New" w:hint="default"/>
      </w:rPr>
    </w:lvl>
    <w:lvl w:ilvl="2" w:tplc="040E0005" w:tentative="1">
      <w:start w:val="1"/>
      <w:numFmt w:val="bullet"/>
      <w:lvlText w:val=""/>
      <w:lvlJc w:val="left"/>
      <w:pPr>
        <w:ind w:left="2520" w:hanging="360"/>
      </w:pPr>
      <w:rPr>
        <w:rFonts w:ascii="Wingdings" w:hAnsi="Wingdings" w:hint="default"/>
      </w:rPr>
    </w:lvl>
    <w:lvl w:ilvl="3" w:tplc="040E0001" w:tentative="1">
      <w:start w:val="1"/>
      <w:numFmt w:val="bullet"/>
      <w:lvlText w:val=""/>
      <w:lvlJc w:val="left"/>
      <w:pPr>
        <w:ind w:left="3240" w:hanging="360"/>
      </w:pPr>
      <w:rPr>
        <w:rFonts w:ascii="Symbol" w:hAnsi="Symbol" w:hint="default"/>
      </w:rPr>
    </w:lvl>
    <w:lvl w:ilvl="4" w:tplc="040E0003" w:tentative="1">
      <w:start w:val="1"/>
      <w:numFmt w:val="bullet"/>
      <w:lvlText w:val="o"/>
      <w:lvlJc w:val="left"/>
      <w:pPr>
        <w:ind w:left="3960" w:hanging="360"/>
      </w:pPr>
      <w:rPr>
        <w:rFonts w:ascii="Courier New" w:hAnsi="Courier New" w:cs="Courier New" w:hint="default"/>
      </w:rPr>
    </w:lvl>
    <w:lvl w:ilvl="5" w:tplc="040E0005" w:tentative="1">
      <w:start w:val="1"/>
      <w:numFmt w:val="bullet"/>
      <w:lvlText w:val=""/>
      <w:lvlJc w:val="left"/>
      <w:pPr>
        <w:ind w:left="4680" w:hanging="360"/>
      </w:pPr>
      <w:rPr>
        <w:rFonts w:ascii="Wingdings" w:hAnsi="Wingdings" w:hint="default"/>
      </w:rPr>
    </w:lvl>
    <w:lvl w:ilvl="6" w:tplc="040E0001" w:tentative="1">
      <w:start w:val="1"/>
      <w:numFmt w:val="bullet"/>
      <w:lvlText w:val=""/>
      <w:lvlJc w:val="left"/>
      <w:pPr>
        <w:ind w:left="5400" w:hanging="360"/>
      </w:pPr>
      <w:rPr>
        <w:rFonts w:ascii="Symbol" w:hAnsi="Symbol" w:hint="default"/>
      </w:rPr>
    </w:lvl>
    <w:lvl w:ilvl="7" w:tplc="040E0003" w:tentative="1">
      <w:start w:val="1"/>
      <w:numFmt w:val="bullet"/>
      <w:lvlText w:val="o"/>
      <w:lvlJc w:val="left"/>
      <w:pPr>
        <w:ind w:left="6120" w:hanging="360"/>
      </w:pPr>
      <w:rPr>
        <w:rFonts w:ascii="Courier New" w:hAnsi="Courier New" w:cs="Courier New" w:hint="default"/>
      </w:rPr>
    </w:lvl>
    <w:lvl w:ilvl="8" w:tplc="040E0005" w:tentative="1">
      <w:start w:val="1"/>
      <w:numFmt w:val="bullet"/>
      <w:lvlText w:val=""/>
      <w:lvlJc w:val="left"/>
      <w:pPr>
        <w:ind w:left="6840" w:hanging="360"/>
      </w:pPr>
      <w:rPr>
        <w:rFonts w:ascii="Wingdings" w:hAnsi="Wingdings" w:hint="default"/>
      </w:rPr>
    </w:lvl>
  </w:abstractNum>
  <w:abstractNum w:abstractNumId="24">
    <w:nsid w:val="6AFC1994"/>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25">
    <w:nsid w:val="799C3B84"/>
    <w:multiLevelType w:val="multilevel"/>
    <w:tmpl w:val="B2087C04"/>
    <w:lvl w:ilvl="0">
      <w:start w:val="1"/>
      <w:numFmt w:val="decimal"/>
      <w:pStyle w:val="Cmsor1"/>
      <w:suff w:val="space"/>
      <w:lvlText w:val="%1"/>
      <w:lvlJc w:val="left"/>
      <w:pPr>
        <w:ind w:left="0" w:firstLine="0"/>
      </w:pPr>
      <w:rPr>
        <w:rFonts w:hint="default"/>
      </w:rPr>
    </w:lvl>
    <w:lvl w:ilvl="1">
      <w:start w:val="1"/>
      <w:numFmt w:val="decimal"/>
      <w:pStyle w:val="Cmsor2"/>
      <w:suff w:val="space"/>
      <w:lvlText w:val="%1.%2"/>
      <w:lvlJc w:val="left"/>
      <w:pPr>
        <w:ind w:left="0" w:firstLine="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Cmsor3"/>
      <w:suff w:val="space"/>
      <w:lvlText w:val="%1.%2.%3"/>
      <w:lvlJc w:val="left"/>
      <w:pPr>
        <w:ind w:left="0" w:firstLine="0"/>
      </w:pPr>
      <w:rPr>
        <w:rFonts w:hint="default"/>
      </w:rPr>
    </w:lvl>
    <w:lvl w:ilvl="3">
      <w:start w:val="1"/>
      <w:numFmt w:val="decimal"/>
      <w:pStyle w:val="Cmsor4"/>
      <w:suff w:val="space"/>
      <w:lvlText w:val="%1.%2.%3.%4"/>
      <w:lvlJc w:val="left"/>
      <w:pPr>
        <w:ind w:left="0" w:firstLine="0"/>
      </w:pPr>
      <w:rPr>
        <w:rFonts w:hint="default"/>
      </w:rPr>
    </w:lvl>
    <w:lvl w:ilvl="4">
      <w:start w:val="1"/>
      <w:numFmt w:val="decimal"/>
      <w:pStyle w:val="Cmsor5"/>
      <w:lvlText w:val="%1.%2.%3.%4.%5"/>
      <w:lvlJc w:val="left"/>
      <w:pPr>
        <w:tabs>
          <w:tab w:val="num" w:pos="1008"/>
        </w:tabs>
        <w:ind w:left="1008" w:hanging="1008"/>
      </w:pPr>
      <w:rPr>
        <w:rFonts w:hint="default"/>
      </w:rPr>
    </w:lvl>
    <w:lvl w:ilvl="5">
      <w:start w:val="1"/>
      <w:numFmt w:val="decimal"/>
      <w:pStyle w:val="Cmsor6"/>
      <w:lvlText w:val="%1.%2.%3.%4.%5.%6"/>
      <w:lvlJc w:val="left"/>
      <w:pPr>
        <w:tabs>
          <w:tab w:val="num" w:pos="1152"/>
        </w:tabs>
        <w:ind w:left="1152" w:hanging="1152"/>
      </w:pPr>
      <w:rPr>
        <w:rFonts w:hint="default"/>
      </w:rPr>
    </w:lvl>
    <w:lvl w:ilvl="6">
      <w:start w:val="1"/>
      <w:numFmt w:val="decimal"/>
      <w:pStyle w:val="Cmsor7"/>
      <w:lvlText w:val="%1.%2.%3.%4.%5.%6.%7"/>
      <w:lvlJc w:val="left"/>
      <w:pPr>
        <w:tabs>
          <w:tab w:val="num" w:pos="1296"/>
        </w:tabs>
        <w:ind w:left="1296" w:hanging="1296"/>
      </w:pPr>
      <w:rPr>
        <w:rFonts w:hint="default"/>
      </w:rPr>
    </w:lvl>
    <w:lvl w:ilvl="7">
      <w:start w:val="1"/>
      <w:numFmt w:val="decimal"/>
      <w:pStyle w:val="Cmsor8"/>
      <w:lvlText w:val="%1.%2.%3.%4.%5.%6.%7.%8"/>
      <w:lvlJc w:val="left"/>
      <w:pPr>
        <w:tabs>
          <w:tab w:val="num" w:pos="1440"/>
        </w:tabs>
        <w:ind w:left="1440" w:hanging="1440"/>
      </w:pPr>
      <w:rPr>
        <w:rFonts w:hint="default"/>
      </w:rPr>
    </w:lvl>
    <w:lvl w:ilvl="8">
      <w:start w:val="1"/>
      <w:numFmt w:val="decimal"/>
      <w:pStyle w:val="Cmsor9"/>
      <w:lvlText w:val="%1.%2.%3.%4.%5.%6.%7.%8.%9"/>
      <w:lvlJc w:val="left"/>
      <w:pPr>
        <w:tabs>
          <w:tab w:val="num" w:pos="1584"/>
        </w:tabs>
        <w:ind w:left="1584" w:hanging="1584"/>
      </w:pPr>
      <w:rPr>
        <w:rFonts w:hint="default"/>
      </w:rPr>
    </w:lvl>
  </w:abstractNum>
  <w:abstractNum w:abstractNumId="26">
    <w:nsid w:val="7CE6451A"/>
    <w:multiLevelType w:val="multilevel"/>
    <w:tmpl w:val="907A15EC"/>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num w:numId="1">
    <w:abstractNumId w:val="10"/>
  </w:num>
  <w:num w:numId="2">
    <w:abstractNumId w:val="25"/>
  </w:num>
  <w:num w:numId="3">
    <w:abstractNumId w:val="14"/>
  </w:num>
  <w:num w:numId="4">
    <w:abstractNumId w:val="20"/>
  </w:num>
  <w:num w:numId="5">
    <w:abstractNumId w:val="21"/>
  </w:num>
  <w:num w:numId="6">
    <w:abstractNumId w:val="22"/>
  </w:num>
  <w:num w:numId="7">
    <w:abstractNumId w:val="17"/>
  </w:num>
  <w:num w:numId="8">
    <w:abstractNumId w:val="13"/>
  </w:num>
  <w:num w:numId="9">
    <w:abstractNumId w:val="18"/>
  </w:num>
  <w:num w:numId="10">
    <w:abstractNumId w:val="26"/>
  </w:num>
  <w:num w:numId="11">
    <w:abstractNumId w:val="19"/>
  </w:num>
  <w:num w:numId="12">
    <w:abstractNumId w:val="24"/>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11"/>
  </w:num>
  <w:num w:numId="24">
    <w:abstractNumId w:val="16"/>
  </w:num>
  <w:num w:numId="25">
    <w:abstractNumId w:val="12"/>
  </w:num>
  <w:num w:numId="26">
    <w:abstractNumId w:val="15"/>
  </w:num>
  <w:num w:numId="27">
    <w:abstractNumId w:val="23"/>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0CAA"/>
    <w:rsid w:val="00001834"/>
    <w:rsid w:val="0000445A"/>
    <w:rsid w:val="00004B12"/>
    <w:rsid w:val="000062F4"/>
    <w:rsid w:val="0001192F"/>
    <w:rsid w:val="0003280F"/>
    <w:rsid w:val="0003322C"/>
    <w:rsid w:val="00034D15"/>
    <w:rsid w:val="0003623B"/>
    <w:rsid w:val="00037481"/>
    <w:rsid w:val="0005092C"/>
    <w:rsid w:val="000515FA"/>
    <w:rsid w:val="000655AB"/>
    <w:rsid w:val="00071F25"/>
    <w:rsid w:val="00082712"/>
    <w:rsid w:val="000A3B32"/>
    <w:rsid w:val="000A7483"/>
    <w:rsid w:val="000B53E0"/>
    <w:rsid w:val="000F2FFB"/>
    <w:rsid w:val="000F3EA7"/>
    <w:rsid w:val="000F4BAD"/>
    <w:rsid w:val="000F5E9E"/>
    <w:rsid w:val="000F7112"/>
    <w:rsid w:val="00102BB0"/>
    <w:rsid w:val="0014443C"/>
    <w:rsid w:val="00145CA9"/>
    <w:rsid w:val="00147034"/>
    <w:rsid w:val="001522F2"/>
    <w:rsid w:val="00153800"/>
    <w:rsid w:val="00171054"/>
    <w:rsid w:val="001A2A37"/>
    <w:rsid w:val="001A35FD"/>
    <w:rsid w:val="001A38BF"/>
    <w:rsid w:val="001A57BC"/>
    <w:rsid w:val="001C2262"/>
    <w:rsid w:val="001E1E83"/>
    <w:rsid w:val="001E52B9"/>
    <w:rsid w:val="00203E00"/>
    <w:rsid w:val="002102C3"/>
    <w:rsid w:val="00225F65"/>
    <w:rsid w:val="00227347"/>
    <w:rsid w:val="002455AC"/>
    <w:rsid w:val="00267677"/>
    <w:rsid w:val="002841F9"/>
    <w:rsid w:val="002B289C"/>
    <w:rsid w:val="002D0621"/>
    <w:rsid w:val="002D2C06"/>
    <w:rsid w:val="002D3031"/>
    <w:rsid w:val="002D6BCD"/>
    <w:rsid w:val="002D7DA9"/>
    <w:rsid w:val="002E1D2A"/>
    <w:rsid w:val="00302BB3"/>
    <w:rsid w:val="00305E08"/>
    <w:rsid w:val="00311128"/>
    <w:rsid w:val="00313013"/>
    <w:rsid w:val="00314D1A"/>
    <w:rsid w:val="00350AEC"/>
    <w:rsid w:val="0035473A"/>
    <w:rsid w:val="0037340E"/>
    <w:rsid w:val="0037381F"/>
    <w:rsid w:val="00392895"/>
    <w:rsid w:val="003A2F1A"/>
    <w:rsid w:val="003A4CDB"/>
    <w:rsid w:val="003A6E14"/>
    <w:rsid w:val="003B77D0"/>
    <w:rsid w:val="003D0FCB"/>
    <w:rsid w:val="003D1678"/>
    <w:rsid w:val="003E2ECB"/>
    <w:rsid w:val="003E37B9"/>
    <w:rsid w:val="003E70B1"/>
    <w:rsid w:val="003F5425"/>
    <w:rsid w:val="003F6383"/>
    <w:rsid w:val="00410924"/>
    <w:rsid w:val="0041405C"/>
    <w:rsid w:val="004176AB"/>
    <w:rsid w:val="0042696D"/>
    <w:rsid w:val="004617EB"/>
    <w:rsid w:val="00463BC0"/>
    <w:rsid w:val="00482158"/>
    <w:rsid w:val="0048395A"/>
    <w:rsid w:val="004851C7"/>
    <w:rsid w:val="00485F1C"/>
    <w:rsid w:val="00491D1C"/>
    <w:rsid w:val="004A3CCC"/>
    <w:rsid w:val="004B4168"/>
    <w:rsid w:val="004D17B0"/>
    <w:rsid w:val="00502632"/>
    <w:rsid w:val="00502A30"/>
    <w:rsid w:val="00520DB0"/>
    <w:rsid w:val="005244B3"/>
    <w:rsid w:val="00526A1B"/>
    <w:rsid w:val="005334AD"/>
    <w:rsid w:val="005351F1"/>
    <w:rsid w:val="00537453"/>
    <w:rsid w:val="005524FC"/>
    <w:rsid w:val="00553CC8"/>
    <w:rsid w:val="00566EAC"/>
    <w:rsid w:val="00570D18"/>
    <w:rsid w:val="00576495"/>
    <w:rsid w:val="0059571C"/>
    <w:rsid w:val="005A2E13"/>
    <w:rsid w:val="005A45E5"/>
    <w:rsid w:val="005C682A"/>
    <w:rsid w:val="005D1FAD"/>
    <w:rsid w:val="005D3443"/>
    <w:rsid w:val="005E01E0"/>
    <w:rsid w:val="006034C7"/>
    <w:rsid w:val="0060545E"/>
    <w:rsid w:val="0062185B"/>
    <w:rsid w:val="00630562"/>
    <w:rsid w:val="00630A92"/>
    <w:rsid w:val="0063585C"/>
    <w:rsid w:val="00636F56"/>
    <w:rsid w:val="00641018"/>
    <w:rsid w:val="006459E6"/>
    <w:rsid w:val="00650C7C"/>
    <w:rsid w:val="0065566A"/>
    <w:rsid w:val="00664FBB"/>
    <w:rsid w:val="0066693F"/>
    <w:rsid w:val="00675281"/>
    <w:rsid w:val="00681E99"/>
    <w:rsid w:val="00692605"/>
    <w:rsid w:val="00696476"/>
    <w:rsid w:val="006974E7"/>
    <w:rsid w:val="006A1B7F"/>
    <w:rsid w:val="006D338C"/>
    <w:rsid w:val="006E3115"/>
    <w:rsid w:val="006E32AC"/>
    <w:rsid w:val="006E4E19"/>
    <w:rsid w:val="006F512E"/>
    <w:rsid w:val="00700E3A"/>
    <w:rsid w:val="00723F5F"/>
    <w:rsid w:val="007303B1"/>
    <w:rsid w:val="00730B3C"/>
    <w:rsid w:val="007441A0"/>
    <w:rsid w:val="00750F57"/>
    <w:rsid w:val="00751C26"/>
    <w:rsid w:val="00756D62"/>
    <w:rsid w:val="0076368C"/>
    <w:rsid w:val="007907E2"/>
    <w:rsid w:val="007B5CF7"/>
    <w:rsid w:val="007B7846"/>
    <w:rsid w:val="007D0529"/>
    <w:rsid w:val="007E2142"/>
    <w:rsid w:val="007E5587"/>
    <w:rsid w:val="007F5092"/>
    <w:rsid w:val="00816BCB"/>
    <w:rsid w:val="00827942"/>
    <w:rsid w:val="00843159"/>
    <w:rsid w:val="00854BDC"/>
    <w:rsid w:val="00877820"/>
    <w:rsid w:val="00885E87"/>
    <w:rsid w:val="008A2757"/>
    <w:rsid w:val="008A3762"/>
    <w:rsid w:val="008C5682"/>
    <w:rsid w:val="008D2C49"/>
    <w:rsid w:val="008D4E4B"/>
    <w:rsid w:val="008D50F9"/>
    <w:rsid w:val="008E4728"/>
    <w:rsid w:val="008E7228"/>
    <w:rsid w:val="008F1EF0"/>
    <w:rsid w:val="008F47D0"/>
    <w:rsid w:val="00903B60"/>
    <w:rsid w:val="00903C3D"/>
    <w:rsid w:val="0090541F"/>
    <w:rsid w:val="009136DA"/>
    <w:rsid w:val="00940CB1"/>
    <w:rsid w:val="0094148E"/>
    <w:rsid w:val="00965788"/>
    <w:rsid w:val="0098532E"/>
    <w:rsid w:val="00985F06"/>
    <w:rsid w:val="009B1AB8"/>
    <w:rsid w:val="009B2EED"/>
    <w:rsid w:val="009C1C93"/>
    <w:rsid w:val="009D2FD8"/>
    <w:rsid w:val="009D4F1F"/>
    <w:rsid w:val="009E0C7E"/>
    <w:rsid w:val="009E32CB"/>
    <w:rsid w:val="00A0765E"/>
    <w:rsid w:val="00A22A5D"/>
    <w:rsid w:val="00A34DC4"/>
    <w:rsid w:val="00A478F3"/>
    <w:rsid w:val="00A5354A"/>
    <w:rsid w:val="00A91E23"/>
    <w:rsid w:val="00A92A58"/>
    <w:rsid w:val="00A9757F"/>
    <w:rsid w:val="00AB2BA3"/>
    <w:rsid w:val="00AB511F"/>
    <w:rsid w:val="00AB7261"/>
    <w:rsid w:val="00AD20C1"/>
    <w:rsid w:val="00AD4412"/>
    <w:rsid w:val="00AE05C4"/>
    <w:rsid w:val="00B13FD0"/>
    <w:rsid w:val="00B27A1F"/>
    <w:rsid w:val="00B4104A"/>
    <w:rsid w:val="00B4340F"/>
    <w:rsid w:val="00B50CAA"/>
    <w:rsid w:val="00B5127E"/>
    <w:rsid w:val="00B6007B"/>
    <w:rsid w:val="00B663ED"/>
    <w:rsid w:val="00B77306"/>
    <w:rsid w:val="00B831A1"/>
    <w:rsid w:val="00B93428"/>
    <w:rsid w:val="00B95DB9"/>
    <w:rsid w:val="00B9642A"/>
    <w:rsid w:val="00B96880"/>
    <w:rsid w:val="00BB506E"/>
    <w:rsid w:val="00BC1DE3"/>
    <w:rsid w:val="00BD1892"/>
    <w:rsid w:val="00BE5E9E"/>
    <w:rsid w:val="00BF0643"/>
    <w:rsid w:val="00C00B3C"/>
    <w:rsid w:val="00C0443D"/>
    <w:rsid w:val="00C15863"/>
    <w:rsid w:val="00C179DD"/>
    <w:rsid w:val="00C2686E"/>
    <w:rsid w:val="00C31260"/>
    <w:rsid w:val="00C336D7"/>
    <w:rsid w:val="00C53F92"/>
    <w:rsid w:val="00C73DEE"/>
    <w:rsid w:val="00C76D19"/>
    <w:rsid w:val="00C7718C"/>
    <w:rsid w:val="00C85BAB"/>
    <w:rsid w:val="00C94815"/>
    <w:rsid w:val="00CA03AE"/>
    <w:rsid w:val="00CB0E8A"/>
    <w:rsid w:val="00CC2118"/>
    <w:rsid w:val="00CC7DCB"/>
    <w:rsid w:val="00CE3516"/>
    <w:rsid w:val="00CF774F"/>
    <w:rsid w:val="00D054C3"/>
    <w:rsid w:val="00D07335"/>
    <w:rsid w:val="00D1110C"/>
    <w:rsid w:val="00D1632F"/>
    <w:rsid w:val="00D22B3E"/>
    <w:rsid w:val="00D23BFC"/>
    <w:rsid w:val="00D23D90"/>
    <w:rsid w:val="00D30272"/>
    <w:rsid w:val="00D37EC8"/>
    <w:rsid w:val="00D429F2"/>
    <w:rsid w:val="00D47B60"/>
    <w:rsid w:val="00D53F5A"/>
    <w:rsid w:val="00D605C6"/>
    <w:rsid w:val="00D62106"/>
    <w:rsid w:val="00D6331B"/>
    <w:rsid w:val="00D77435"/>
    <w:rsid w:val="00D81927"/>
    <w:rsid w:val="00D82885"/>
    <w:rsid w:val="00D95E2C"/>
    <w:rsid w:val="00DA6154"/>
    <w:rsid w:val="00DD6A58"/>
    <w:rsid w:val="00E03AC2"/>
    <w:rsid w:val="00E0445D"/>
    <w:rsid w:val="00E0668B"/>
    <w:rsid w:val="00E0775E"/>
    <w:rsid w:val="00E07EE4"/>
    <w:rsid w:val="00E12861"/>
    <w:rsid w:val="00E20536"/>
    <w:rsid w:val="00E42F0D"/>
    <w:rsid w:val="00E4417C"/>
    <w:rsid w:val="00E4794F"/>
    <w:rsid w:val="00E614EE"/>
    <w:rsid w:val="00E81D90"/>
    <w:rsid w:val="00E8385C"/>
    <w:rsid w:val="00E86A0C"/>
    <w:rsid w:val="00E97B39"/>
    <w:rsid w:val="00EC672B"/>
    <w:rsid w:val="00EE1A1F"/>
    <w:rsid w:val="00EE2264"/>
    <w:rsid w:val="00EF5016"/>
    <w:rsid w:val="00F03E28"/>
    <w:rsid w:val="00F050F9"/>
    <w:rsid w:val="00F2047A"/>
    <w:rsid w:val="00F26F0F"/>
    <w:rsid w:val="00F461CD"/>
    <w:rsid w:val="00F57397"/>
    <w:rsid w:val="00F66F48"/>
    <w:rsid w:val="00F84FB3"/>
    <w:rsid w:val="00F85655"/>
    <w:rsid w:val="00F9225B"/>
    <w:rsid w:val="00F97B98"/>
    <w:rsid w:val="00FA6187"/>
    <w:rsid w:val="00FC2718"/>
    <w:rsid w:val="00FF1112"/>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5048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hu-HU" w:eastAsia="hu-HU"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qFormat="1"/>
    <w:lsdException w:name="heading 3" w:qFormat="1"/>
    <w:lsdException w:name="heading 4" w:qFormat="1"/>
    <w:lsdException w:name="toc 1" w:uiPriority="39"/>
    <w:lsdException w:name="toc 2" w:uiPriority="39"/>
    <w:lsdException w:name="toc 3" w:uiPriority="39"/>
    <w:lsdException w:name="caption" w:qFormat="1"/>
    <w:lsdException w:name="table of authorities" w:semiHidden="0" w:unhideWhenUsed="0"/>
    <w:lsdException w:name="List" w:semiHidden="0" w:unhideWhenUsed="0"/>
    <w:lsdException w:name="List Bullet" w:semiHidden="0" w:unhideWhenUsed="0"/>
    <w:lsdException w:name="Title" w:semiHidden="0" w:unhideWhenUsed="0"/>
    <w:lsdException w:name="List Continue 2" w:semiHidden="0" w:unhideWhenUsed="0"/>
    <w:lsdException w:name="List Continue 3" w:semiHidden="0" w:unhideWhenUsed="0"/>
    <w:lsdException w:name="List Continue 4" w:semiHidden="0" w:unhideWhenUsed="0"/>
    <w:lsdException w:name="List Continue 5" w:semiHidden="0" w:unhideWhenUsed="0"/>
    <w:lsdException w:name="Subtitle" w:semiHidden="0" w:unhideWhenUsed="0"/>
    <w:lsdException w:name="Hyperlink" w:uiPriority="99"/>
    <w:lsdException w:name="Strong" w:semiHidden="0" w:unhideWhenUsed="0" w:qFormat="1"/>
    <w:lsdException w:name="Emphasis" w:semiHidden="0" w:unhideWhenUsed="0" w:qFormat="1"/>
    <w:lsdException w:name="Placeholder Text" w:uiPriority="99"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l">
    <w:name w:val="Normal"/>
    <w:qFormat/>
    <w:rsid w:val="00C00B3C"/>
    <w:pPr>
      <w:spacing w:after="120" w:line="360" w:lineRule="auto"/>
      <w:ind w:firstLine="720"/>
      <w:jc w:val="both"/>
    </w:pPr>
    <w:rPr>
      <w:sz w:val="24"/>
      <w:szCs w:val="24"/>
      <w:lang w:eastAsia="en-US"/>
    </w:rPr>
  </w:style>
  <w:style w:type="paragraph" w:styleId="Cmsor1">
    <w:name w:val="heading 1"/>
    <w:basedOn w:val="Norml"/>
    <w:next w:val="Norml"/>
    <w:link w:val="Cmsor1Char"/>
    <w:autoRedefine/>
    <w:uiPriority w:val="9"/>
    <w:qFormat/>
    <w:pPr>
      <w:keepNext/>
      <w:pageBreakBefore/>
      <w:numPr>
        <w:numId w:val="2"/>
      </w:numPr>
      <w:spacing w:before="360" w:after="480"/>
      <w:outlineLvl w:val="0"/>
    </w:pPr>
    <w:rPr>
      <w:rFonts w:cs="Arial"/>
      <w:b/>
      <w:bCs/>
      <w:kern w:val="32"/>
      <w:sz w:val="36"/>
      <w:szCs w:val="32"/>
    </w:rPr>
  </w:style>
  <w:style w:type="paragraph" w:styleId="Cmsor2">
    <w:name w:val="heading 2"/>
    <w:basedOn w:val="Norml"/>
    <w:next w:val="Norml"/>
    <w:autoRedefine/>
    <w:qFormat/>
    <w:rsid w:val="00CA03AE"/>
    <w:pPr>
      <w:keepNext/>
      <w:numPr>
        <w:ilvl w:val="1"/>
        <w:numId w:val="2"/>
      </w:numPr>
      <w:spacing w:before="240" w:after="60"/>
      <w:outlineLvl w:val="1"/>
    </w:pPr>
    <w:rPr>
      <w:rFonts w:cs="Arial"/>
      <w:b/>
      <w:bCs/>
      <w:iCs/>
      <w:sz w:val="32"/>
      <w:szCs w:val="28"/>
    </w:rPr>
  </w:style>
  <w:style w:type="paragraph" w:styleId="Cmsor3">
    <w:name w:val="heading 3"/>
    <w:basedOn w:val="Norml"/>
    <w:next w:val="Norml"/>
    <w:autoRedefine/>
    <w:qFormat/>
    <w:rsid w:val="00B5127E"/>
    <w:pPr>
      <w:keepNext/>
      <w:numPr>
        <w:ilvl w:val="2"/>
        <w:numId w:val="2"/>
      </w:numPr>
      <w:spacing w:before="240" w:after="60"/>
      <w:outlineLvl w:val="2"/>
    </w:pPr>
    <w:rPr>
      <w:rFonts w:cs="Arial"/>
      <w:b/>
      <w:bCs/>
      <w:sz w:val="28"/>
      <w:szCs w:val="26"/>
    </w:rPr>
  </w:style>
  <w:style w:type="paragraph" w:styleId="Cmsor4">
    <w:name w:val="heading 4"/>
    <w:basedOn w:val="Norml"/>
    <w:next w:val="Norml"/>
    <w:autoRedefine/>
    <w:qFormat/>
    <w:pPr>
      <w:keepNext/>
      <w:numPr>
        <w:ilvl w:val="3"/>
        <w:numId w:val="2"/>
      </w:numPr>
      <w:spacing w:before="240" w:after="60"/>
      <w:outlineLvl w:val="3"/>
    </w:pPr>
    <w:rPr>
      <w:b/>
      <w:bCs/>
      <w:szCs w:val="28"/>
    </w:rPr>
  </w:style>
  <w:style w:type="paragraph" w:styleId="Cmsor5">
    <w:name w:val="heading 5"/>
    <w:basedOn w:val="Norml"/>
    <w:next w:val="Norml"/>
    <w:pPr>
      <w:numPr>
        <w:ilvl w:val="4"/>
        <w:numId w:val="2"/>
      </w:numPr>
      <w:spacing w:before="240" w:after="60"/>
      <w:outlineLvl w:val="4"/>
    </w:pPr>
    <w:rPr>
      <w:b/>
      <w:bCs/>
      <w:i/>
      <w:iCs/>
      <w:sz w:val="26"/>
      <w:szCs w:val="26"/>
    </w:rPr>
  </w:style>
  <w:style w:type="paragraph" w:styleId="Cmsor6">
    <w:name w:val="heading 6"/>
    <w:basedOn w:val="Norml"/>
    <w:next w:val="Norml"/>
    <w:pPr>
      <w:numPr>
        <w:ilvl w:val="5"/>
        <w:numId w:val="2"/>
      </w:numPr>
      <w:spacing w:before="240" w:after="60"/>
      <w:outlineLvl w:val="5"/>
    </w:pPr>
    <w:rPr>
      <w:b/>
      <w:bCs/>
      <w:sz w:val="22"/>
      <w:szCs w:val="22"/>
    </w:rPr>
  </w:style>
  <w:style w:type="paragraph" w:styleId="Cmsor7">
    <w:name w:val="heading 7"/>
    <w:basedOn w:val="Norml"/>
    <w:next w:val="Norml"/>
    <w:pPr>
      <w:numPr>
        <w:ilvl w:val="6"/>
        <w:numId w:val="2"/>
      </w:numPr>
      <w:spacing w:before="240" w:after="60"/>
      <w:outlineLvl w:val="6"/>
    </w:pPr>
  </w:style>
  <w:style w:type="paragraph" w:styleId="Cmsor8">
    <w:name w:val="heading 8"/>
    <w:basedOn w:val="Norml"/>
    <w:next w:val="Norml"/>
    <w:pPr>
      <w:numPr>
        <w:ilvl w:val="7"/>
        <w:numId w:val="2"/>
      </w:numPr>
      <w:spacing w:before="240" w:after="60"/>
      <w:outlineLvl w:val="7"/>
    </w:pPr>
    <w:rPr>
      <w:i/>
      <w:iCs/>
    </w:rPr>
  </w:style>
  <w:style w:type="paragraph" w:styleId="Cmsor9">
    <w:name w:val="heading 9"/>
    <w:basedOn w:val="Norml"/>
    <w:next w:val="Norml"/>
    <w:pPr>
      <w:numPr>
        <w:ilvl w:val="8"/>
        <w:numId w:val="2"/>
      </w:numPr>
      <w:spacing w:before="240" w:after="60"/>
      <w:outlineLvl w:val="8"/>
    </w:pPr>
    <w:rPr>
      <w:rFonts w:ascii="Arial" w:hAnsi="Arial" w:cs="Arial"/>
      <w:sz w:val="22"/>
      <w:szCs w:val="22"/>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rsid w:val="00C00B3C"/>
    <w:pPr>
      <w:tabs>
        <w:tab w:val="center" w:pos="4320"/>
        <w:tab w:val="right" w:pos="8640"/>
      </w:tabs>
      <w:ind w:firstLine="0"/>
    </w:pPr>
  </w:style>
  <w:style w:type="paragraph" w:styleId="Cm">
    <w:name w:val="Title"/>
    <w:basedOn w:val="Norml"/>
    <w:next w:val="Alcm"/>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l"/>
    <w:autoRedefine/>
    <w:rsid w:val="00171054"/>
    <w:pPr>
      <w:keepNext/>
      <w:spacing w:after="240" w:line="240" w:lineRule="auto"/>
      <w:ind w:firstLine="0"/>
      <w:jc w:val="center"/>
    </w:pPr>
    <w:rPr>
      <w:noProof/>
      <w:sz w:val="40"/>
    </w:rPr>
  </w:style>
  <w:style w:type="paragraph" w:styleId="Alcm">
    <w:name w:val="Subtitle"/>
    <w:basedOn w:val="Norml"/>
    <w:autoRedefine/>
    <w:rsid w:val="009C1C93"/>
    <w:pPr>
      <w:keepLines/>
      <w:spacing w:before="120" w:after="4200"/>
      <w:ind w:firstLine="0"/>
      <w:jc w:val="center"/>
    </w:pPr>
    <w:rPr>
      <w:rFonts w:cs="Arial"/>
      <w:noProof/>
      <w:sz w:val="32"/>
    </w:rPr>
  </w:style>
  <w:style w:type="paragraph" w:styleId="llb">
    <w:name w:val="footer"/>
    <w:basedOn w:val="Norml"/>
    <w:rsid w:val="00C00B3C"/>
    <w:pPr>
      <w:tabs>
        <w:tab w:val="center" w:pos="4320"/>
        <w:tab w:val="right" w:pos="8640"/>
      </w:tabs>
      <w:ind w:firstLine="0"/>
    </w:pPr>
  </w:style>
  <w:style w:type="paragraph" w:styleId="TJ2">
    <w:name w:val="toc 2"/>
    <w:basedOn w:val="Norml"/>
    <w:next w:val="Norml"/>
    <w:autoRedefine/>
    <w:uiPriority w:val="39"/>
    <w:rsid w:val="009C1C93"/>
    <w:pPr>
      <w:spacing w:after="0"/>
      <w:ind w:left="238" w:firstLine="0"/>
    </w:pPr>
  </w:style>
  <w:style w:type="paragraph" w:styleId="Szvegtrzs">
    <w:name w:val="Body Text"/>
    <w:basedOn w:val="Norml"/>
    <w:link w:val="SzvegtrzsChar"/>
    <w:pPr>
      <w:spacing w:before="360"/>
      <w:ind w:firstLine="0"/>
    </w:pPr>
  </w:style>
  <w:style w:type="paragraph" w:customStyle="1" w:styleId="Nyilatkozatcm">
    <w:name w:val="Nyilatkozat cím"/>
    <w:basedOn w:val="Norml"/>
    <w:next w:val="Norm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J1">
    <w:name w:val="toc 1"/>
    <w:basedOn w:val="Norml"/>
    <w:next w:val="Norml"/>
    <w:autoRedefine/>
    <w:uiPriority w:val="39"/>
    <w:rsid w:val="00D1632F"/>
    <w:pPr>
      <w:tabs>
        <w:tab w:val="right" w:leader="dot" w:pos="8494"/>
      </w:tabs>
      <w:spacing w:after="0"/>
      <w:ind w:firstLine="0"/>
    </w:pPr>
    <w:rPr>
      <w:b/>
    </w:rPr>
  </w:style>
  <w:style w:type="paragraph" w:styleId="TJ3">
    <w:name w:val="toc 3"/>
    <w:basedOn w:val="Norml"/>
    <w:next w:val="Norml"/>
    <w:autoRedefine/>
    <w:uiPriority w:val="39"/>
    <w:rsid w:val="009C1C93"/>
    <w:pPr>
      <w:spacing w:after="0"/>
      <w:ind w:left="482" w:firstLine="0"/>
    </w:pPr>
  </w:style>
  <w:style w:type="paragraph" w:styleId="TJ4">
    <w:name w:val="toc 4"/>
    <w:basedOn w:val="Norml"/>
    <w:next w:val="Norml"/>
    <w:autoRedefine/>
    <w:semiHidden/>
    <w:rsid w:val="009C1C93"/>
    <w:pPr>
      <w:spacing w:after="0"/>
      <w:ind w:left="720" w:firstLine="0"/>
    </w:pPr>
  </w:style>
  <w:style w:type="paragraph" w:styleId="TJ5">
    <w:name w:val="toc 5"/>
    <w:basedOn w:val="Norml"/>
    <w:next w:val="Norml"/>
    <w:autoRedefine/>
    <w:semiHidden/>
    <w:rsid w:val="009C1C93"/>
    <w:pPr>
      <w:spacing w:after="0"/>
      <w:ind w:left="958" w:firstLine="0"/>
    </w:pPr>
  </w:style>
  <w:style w:type="paragraph" w:styleId="TJ6">
    <w:name w:val="toc 6"/>
    <w:basedOn w:val="Norml"/>
    <w:next w:val="Norml"/>
    <w:autoRedefine/>
    <w:semiHidden/>
    <w:rsid w:val="009C1C93"/>
    <w:pPr>
      <w:spacing w:after="0"/>
      <w:ind w:left="1202"/>
    </w:pPr>
  </w:style>
  <w:style w:type="paragraph" w:styleId="TJ7">
    <w:name w:val="toc 7"/>
    <w:basedOn w:val="Norml"/>
    <w:next w:val="Norml"/>
    <w:autoRedefine/>
    <w:semiHidden/>
    <w:pPr>
      <w:ind w:left="1440"/>
    </w:pPr>
  </w:style>
  <w:style w:type="paragraph" w:styleId="TJ8">
    <w:name w:val="toc 8"/>
    <w:basedOn w:val="Norml"/>
    <w:next w:val="Norml"/>
    <w:autoRedefine/>
    <w:semiHidden/>
    <w:pPr>
      <w:ind w:left="1680"/>
    </w:pPr>
  </w:style>
  <w:style w:type="paragraph" w:styleId="TJ9">
    <w:name w:val="toc 9"/>
    <w:basedOn w:val="Norml"/>
    <w:next w:val="Norml"/>
    <w:autoRedefine/>
    <w:semiHidden/>
    <w:pPr>
      <w:ind w:left="1920"/>
    </w:pPr>
  </w:style>
  <w:style w:type="character" w:styleId="Hiperhivatkozs">
    <w:name w:val="Hyperlink"/>
    <w:uiPriority w:val="99"/>
    <w:rPr>
      <w:color w:val="0000FF"/>
      <w:u w:val="single"/>
    </w:rPr>
  </w:style>
  <w:style w:type="character" w:styleId="Oldalszm">
    <w:name w:val="page number"/>
    <w:basedOn w:val="Bekezdsalapbettpusa"/>
  </w:style>
  <w:style w:type="paragraph" w:customStyle="1" w:styleId="Irodalomjegyzksor">
    <w:name w:val="Irodalomjegyzék sor"/>
    <w:basedOn w:val="Norm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Lbjegyzetszveg">
    <w:name w:val="footnote text"/>
    <w:basedOn w:val="Norml"/>
    <w:semiHidden/>
    <w:rsid w:val="00B50CAA"/>
    <w:rPr>
      <w:sz w:val="20"/>
      <w:szCs w:val="20"/>
    </w:rPr>
  </w:style>
  <w:style w:type="paragraph" w:customStyle="1" w:styleId="Fejezetcimszmozsnlkl">
    <w:name w:val="Fejezetcim számozás nélkül"/>
    <w:basedOn w:val="Cmsor1"/>
    <w:next w:val="Norml"/>
    <w:rsid w:val="00D1632F"/>
    <w:pPr>
      <w:numPr>
        <w:numId w:val="0"/>
      </w:numPr>
      <w:spacing w:before="240"/>
    </w:pPr>
  </w:style>
  <w:style w:type="paragraph" w:styleId="Kpalrs">
    <w:name w:val="caption"/>
    <w:basedOn w:val="Norml"/>
    <w:next w:val="Norml"/>
    <w:autoRedefine/>
    <w:qFormat/>
    <w:rsid w:val="001A35FD"/>
    <w:pPr>
      <w:spacing w:before="120" w:after="240"/>
      <w:ind w:firstLine="0"/>
      <w:jc w:val="center"/>
    </w:pPr>
    <w:rPr>
      <w:b/>
      <w:bCs/>
      <w:sz w:val="20"/>
      <w:szCs w:val="20"/>
    </w:rPr>
  </w:style>
  <w:style w:type="paragraph" w:customStyle="1" w:styleId="Source">
    <w:name w:val="Source"/>
    <w:basedOn w:val="Norm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Lbjegyzet-hivatkozs">
    <w:name w:val="footnote reference"/>
    <w:semiHidden/>
    <w:rsid w:val="00B50CAA"/>
    <w:rPr>
      <w:vertAlign w:val="superscript"/>
    </w:rPr>
  </w:style>
  <w:style w:type="paragraph" w:styleId="Buborkszveg">
    <w:name w:val="Balloon Text"/>
    <w:basedOn w:val="Norml"/>
    <w:link w:val="BuborkszvegChar"/>
    <w:rsid w:val="00350AEC"/>
    <w:pPr>
      <w:spacing w:line="240" w:lineRule="auto"/>
    </w:pPr>
    <w:rPr>
      <w:rFonts w:ascii="Tahoma" w:hAnsi="Tahoma" w:cs="Tahoma"/>
      <w:sz w:val="16"/>
      <w:szCs w:val="16"/>
    </w:rPr>
  </w:style>
  <w:style w:type="character" w:customStyle="1" w:styleId="BuborkszvegChar">
    <w:name w:val="Buborékszöveg Char"/>
    <w:link w:val="Buborkszveg"/>
    <w:rsid w:val="00350AEC"/>
    <w:rPr>
      <w:rFonts w:ascii="Tahoma" w:hAnsi="Tahoma" w:cs="Tahoma"/>
      <w:sz w:val="16"/>
      <w:szCs w:val="16"/>
      <w:lang w:val="en-US" w:eastAsia="en-US"/>
    </w:rPr>
  </w:style>
  <w:style w:type="numbering" w:customStyle="1" w:styleId="tmutat-felsorols">
    <w:name w:val="Útmutató - felsorolás"/>
    <w:basedOn w:val="Nemlista"/>
    <w:rsid w:val="000062F4"/>
    <w:pPr>
      <w:numPr>
        <w:numId w:val="3"/>
      </w:numPr>
    </w:pPr>
  </w:style>
  <w:style w:type="paragraph" w:customStyle="1" w:styleId="tmutat">
    <w:name w:val="Útmutató"/>
    <w:basedOn w:val="Norml"/>
    <w:rsid w:val="00267677"/>
    <w:pPr>
      <w:spacing w:line="240" w:lineRule="auto"/>
      <w:ind w:firstLine="0"/>
    </w:pPr>
    <w:rPr>
      <w:sz w:val="21"/>
      <w:szCs w:val="22"/>
    </w:rPr>
  </w:style>
  <w:style w:type="character" w:customStyle="1" w:styleId="SzvegtrzsChar">
    <w:name w:val="Szövegtörzs Char"/>
    <w:link w:val="Szvegtrzs"/>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emlista"/>
    <w:rsid w:val="003A4CDB"/>
    <w:pPr>
      <w:numPr>
        <w:numId w:val="4"/>
      </w:numPr>
    </w:pPr>
  </w:style>
  <w:style w:type="numbering" w:customStyle="1" w:styleId="StyleOutlinenumberedSymbolsymbol11ptBoldLeft0cm">
    <w:name w:val="Style Outline numbered Symbol (symbol) 11 pt Bold Left:  0 cm ..."/>
    <w:basedOn w:val="Nemlista"/>
    <w:rsid w:val="003A4CDB"/>
    <w:pPr>
      <w:numPr>
        <w:numId w:val="5"/>
      </w:numPr>
    </w:pPr>
  </w:style>
  <w:style w:type="numbering" w:customStyle="1" w:styleId="StyleOutlinenumberedSymbolsymbol11ptBoldLeft0cm1">
    <w:name w:val="Style Outline numbered Symbol (symbol) 11 pt Bold Left:  0 cm ...1"/>
    <w:basedOn w:val="Nemlista"/>
    <w:rsid w:val="003A4CDB"/>
    <w:pPr>
      <w:numPr>
        <w:numId w:val="6"/>
      </w:numPr>
    </w:pPr>
  </w:style>
  <w:style w:type="paragraph" w:customStyle="1" w:styleId="Nyilatkozatszveg">
    <w:name w:val="Nyilatkozat szöveg"/>
    <w:basedOn w:val="Norm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l"/>
    <w:rsid w:val="00D429F2"/>
    <w:pPr>
      <w:ind w:firstLine="0"/>
      <w:jc w:val="center"/>
    </w:pPr>
    <w:rPr>
      <w:szCs w:val="20"/>
    </w:rPr>
  </w:style>
  <w:style w:type="paragraph" w:customStyle="1" w:styleId="Cmlapkarstanszk">
    <w:name w:val="Címlap kar és tanszék"/>
    <w:basedOn w:val="Norml"/>
    <w:rsid w:val="00171054"/>
    <w:pPr>
      <w:spacing w:after="0" w:line="240" w:lineRule="auto"/>
      <w:ind w:firstLine="0"/>
      <w:jc w:val="center"/>
    </w:pPr>
    <w:rPr>
      <w:szCs w:val="20"/>
    </w:rPr>
  </w:style>
  <w:style w:type="paragraph" w:customStyle="1" w:styleId="Cmlapegyetem">
    <w:name w:val="Címlap egyetem"/>
    <w:basedOn w:val="Norml"/>
    <w:rsid w:val="00171054"/>
    <w:pPr>
      <w:spacing w:before="120" w:after="0" w:line="240" w:lineRule="auto"/>
      <w:ind w:firstLine="0"/>
      <w:jc w:val="center"/>
    </w:pPr>
    <w:rPr>
      <w:b/>
      <w:bCs/>
      <w:szCs w:val="20"/>
    </w:rPr>
  </w:style>
  <w:style w:type="numbering" w:customStyle="1" w:styleId="tmutatszmozottlista">
    <w:name w:val="Útmutató számozott lista"/>
    <w:basedOn w:val="Nemlista"/>
    <w:rsid w:val="00D429F2"/>
    <w:pPr>
      <w:numPr>
        <w:numId w:val="7"/>
      </w:numPr>
    </w:pPr>
  </w:style>
  <w:style w:type="numbering" w:customStyle="1" w:styleId="Irodalomjegyzkttel">
    <w:name w:val="Irodalomjegyzék tétel"/>
    <w:basedOn w:val="Nemlista"/>
    <w:rsid w:val="006F512E"/>
    <w:pPr>
      <w:numPr>
        <w:numId w:val="9"/>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emlista"/>
    <w:rsid w:val="00267677"/>
    <w:pPr>
      <w:numPr>
        <w:numId w:val="11"/>
      </w:numPr>
    </w:pPr>
  </w:style>
  <w:style w:type="character" w:styleId="Knyvcme">
    <w:name w:val="Book Title"/>
    <w:uiPriority w:val="33"/>
    <w:rsid w:val="003F5425"/>
    <w:rPr>
      <w:b/>
      <w:bCs/>
      <w:smallCaps/>
      <w:spacing w:val="5"/>
    </w:rPr>
  </w:style>
  <w:style w:type="paragraph" w:styleId="Kiemeltidzet">
    <w:name w:val="Intense Quote"/>
    <w:basedOn w:val="Norml"/>
    <w:next w:val="Norml"/>
    <w:link w:val="KiemeltidzetChar"/>
    <w:uiPriority w:val="30"/>
    <w:rsid w:val="003F5425"/>
    <w:pPr>
      <w:pBdr>
        <w:bottom w:val="single" w:sz="4" w:space="4" w:color="4F81BD"/>
      </w:pBdr>
      <w:spacing w:before="200" w:after="280"/>
      <w:ind w:left="936" w:right="936"/>
    </w:pPr>
    <w:rPr>
      <w:b/>
      <w:bCs/>
      <w:i/>
      <w:iCs/>
      <w:color w:val="4F81BD"/>
    </w:rPr>
  </w:style>
  <w:style w:type="character" w:customStyle="1" w:styleId="KiemeltidzetChar">
    <w:name w:val="Kiemelt idézet Char"/>
    <w:link w:val="Kiemeltidzet"/>
    <w:uiPriority w:val="30"/>
    <w:rsid w:val="003F5425"/>
    <w:rPr>
      <w:b/>
      <w:bCs/>
      <w:i/>
      <w:iCs/>
      <w:color w:val="4F81BD"/>
      <w:sz w:val="24"/>
      <w:szCs w:val="24"/>
      <w:lang w:eastAsia="en-US"/>
    </w:rPr>
  </w:style>
  <w:style w:type="character" w:styleId="Ershivatkozs">
    <w:name w:val="Intense Reference"/>
    <w:uiPriority w:val="32"/>
    <w:rsid w:val="003F5425"/>
    <w:rPr>
      <w:b/>
      <w:bCs/>
      <w:smallCaps/>
      <w:color w:val="C0504D"/>
      <w:spacing w:val="5"/>
      <w:u w:val="single"/>
    </w:rPr>
  </w:style>
  <w:style w:type="character" w:styleId="Finomhivatkozs">
    <w:name w:val="Subtle Reference"/>
    <w:uiPriority w:val="31"/>
    <w:rsid w:val="003F5425"/>
    <w:rPr>
      <w:smallCaps/>
      <w:color w:val="C0504D"/>
      <w:u w:val="single"/>
    </w:rPr>
  </w:style>
  <w:style w:type="paragraph" w:styleId="Listaszerbekezds">
    <w:name w:val="List Paragraph"/>
    <w:basedOn w:val="Norml"/>
    <w:uiPriority w:val="34"/>
    <w:rsid w:val="003F5425"/>
    <w:pPr>
      <w:ind w:left="708"/>
    </w:pPr>
  </w:style>
  <w:style w:type="character" w:styleId="Kiemels">
    <w:name w:val="Emphasis"/>
    <w:qFormat/>
    <w:rsid w:val="003F5425"/>
    <w:rPr>
      <w:i/>
      <w:iCs/>
    </w:rPr>
  </w:style>
  <w:style w:type="character" w:styleId="Finomkiemels">
    <w:name w:val="Subtle Emphasis"/>
    <w:uiPriority w:val="19"/>
    <w:rsid w:val="003F5425"/>
    <w:rPr>
      <w:i/>
      <w:iCs/>
      <w:color w:val="808080"/>
    </w:rPr>
  </w:style>
  <w:style w:type="character" w:styleId="Ershangslyozs">
    <w:name w:val="Intense Emphasis"/>
    <w:uiPriority w:val="21"/>
    <w:rsid w:val="003F5425"/>
    <w:rPr>
      <w:b/>
      <w:bCs/>
      <w:i/>
      <w:iCs/>
      <w:color w:val="4F81BD"/>
    </w:rPr>
  </w:style>
  <w:style w:type="paragraph" w:styleId="Idzet">
    <w:name w:val="Quote"/>
    <w:basedOn w:val="Norml"/>
    <w:next w:val="Norml"/>
    <w:link w:val="IdzetChar"/>
    <w:uiPriority w:val="29"/>
    <w:rsid w:val="003F5425"/>
    <w:rPr>
      <w:i/>
      <w:iCs/>
      <w:color w:val="000000"/>
    </w:rPr>
  </w:style>
  <w:style w:type="character" w:customStyle="1" w:styleId="IdzetChar">
    <w:name w:val="Idézet Char"/>
    <w:link w:val="Idzet"/>
    <w:uiPriority w:val="29"/>
    <w:rsid w:val="003F5425"/>
    <w:rPr>
      <w:i/>
      <w:iCs/>
      <w:color w:val="000000"/>
      <w:sz w:val="24"/>
      <w:szCs w:val="24"/>
      <w:lang w:eastAsia="en-US"/>
    </w:rPr>
  </w:style>
  <w:style w:type="paragraph" w:styleId="Nincstrkz">
    <w:name w:val="No Spacing"/>
    <w:uiPriority w:val="1"/>
    <w:rsid w:val="003F5425"/>
    <w:pPr>
      <w:ind w:firstLine="720"/>
      <w:jc w:val="both"/>
    </w:pPr>
    <w:rPr>
      <w:sz w:val="24"/>
      <w:szCs w:val="24"/>
      <w:lang w:eastAsia="en-US"/>
    </w:rPr>
  </w:style>
  <w:style w:type="character" w:styleId="Kiemels2">
    <w:name w:val="Strong"/>
    <w:qFormat/>
    <w:rsid w:val="003F5425"/>
    <w:rPr>
      <w:b/>
      <w:bCs/>
    </w:rPr>
  </w:style>
  <w:style w:type="paragraph" w:customStyle="1" w:styleId="Kp">
    <w:name w:val="Kép"/>
    <w:basedOn w:val="Norml"/>
    <w:next w:val="Kpalrs"/>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artalomjegyzkcmsora">
    <w:name w:val="TOC Heading"/>
    <w:basedOn w:val="Cmsor1"/>
    <w:next w:val="Norm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l"/>
    <w:qFormat/>
    <w:rsid w:val="00B96880"/>
    <w:pPr>
      <w:outlineLvl w:val="9"/>
    </w:pPr>
    <w:rPr>
      <w:noProof/>
    </w:rPr>
  </w:style>
  <w:style w:type="character" w:styleId="Jegyzethivatkozs">
    <w:name w:val="annotation reference"/>
    <w:basedOn w:val="Bekezdsalapbettpusa"/>
    <w:rsid w:val="00630A92"/>
    <w:rPr>
      <w:sz w:val="16"/>
      <w:szCs w:val="16"/>
    </w:rPr>
  </w:style>
  <w:style w:type="paragraph" w:styleId="Jegyzetszveg">
    <w:name w:val="annotation text"/>
    <w:basedOn w:val="Norml"/>
    <w:link w:val="JegyzetszvegChar"/>
    <w:rsid w:val="00630A92"/>
    <w:pPr>
      <w:spacing w:line="240" w:lineRule="auto"/>
    </w:pPr>
    <w:rPr>
      <w:sz w:val="20"/>
      <w:szCs w:val="20"/>
    </w:rPr>
  </w:style>
  <w:style w:type="character" w:customStyle="1" w:styleId="JegyzetszvegChar">
    <w:name w:val="Jegyzetszöveg Char"/>
    <w:basedOn w:val="Bekezdsalapbettpusa"/>
    <w:link w:val="Jegyzetszveg"/>
    <w:rsid w:val="00630A92"/>
    <w:rPr>
      <w:lang w:eastAsia="en-US"/>
    </w:rPr>
  </w:style>
  <w:style w:type="paragraph" w:styleId="Megjegyzstrgya">
    <w:name w:val="annotation subject"/>
    <w:basedOn w:val="Jegyzetszveg"/>
    <w:next w:val="Jegyzetszveg"/>
    <w:link w:val="MegjegyzstrgyaChar"/>
    <w:rsid w:val="00630A92"/>
    <w:rPr>
      <w:b/>
      <w:bCs/>
    </w:rPr>
  </w:style>
  <w:style w:type="character" w:customStyle="1" w:styleId="MegjegyzstrgyaChar">
    <w:name w:val="Megjegyzés tárgya Char"/>
    <w:basedOn w:val="JegyzetszvegChar"/>
    <w:link w:val="Megjegyzstrgya"/>
    <w:rsid w:val="00630A92"/>
    <w:rPr>
      <w:b/>
      <w:bCs/>
      <w:lang w:eastAsia="en-US"/>
    </w:rPr>
  </w:style>
  <w:style w:type="character" w:customStyle="1" w:styleId="Cmsor1Char">
    <w:name w:val="Címsor 1 Char"/>
    <w:basedOn w:val="Bekezdsalapbettpusa"/>
    <w:link w:val="Cmsor1"/>
    <w:uiPriority w:val="9"/>
    <w:rsid w:val="009B2EED"/>
    <w:rPr>
      <w:rFonts w:cs="Arial"/>
      <w:b/>
      <w:bCs/>
      <w:kern w:val="32"/>
      <w:sz w:val="36"/>
      <w:szCs w:val="32"/>
      <w:lang w:eastAsia="en-US"/>
    </w:rPr>
  </w:style>
  <w:style w:type="paragraph" w:styleId="Irodalomjegyzk">
    <w:name w:val="Bibliography"/>
    <w:basedOn w:val="Norml"/>
    <w:next w:val="Norml"/>
    <w:uiPriority w:val="37"/>
    <w:unhideWhenUsed/>
    <w:rsid w:val="009B2EED"/>
    <w:pPr>
      <w:ind w:firstLine="0"/>
    </w:pPr>
    <w:rPr>
      <w:noProof/>
    </w:rPr>
  </w:style>
  <w:style w:type="character" w:styleId="Helyrzszveg">
    <w:name w:val="Placeholder Text"/>
    <w:basedOn w:val="Bekezdsalapbettpusa"/>
    <w:uiPriority w:val="99"/>
    <w:semiHidden/>
    <w:rsid w:val="008D4E4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5441779">
      <w:bodyDiv w:val="1"/>
      <w:marLeft w:val="0"/>
      <w:marRight w:val="0"/>
      <w:marTop w:val="0"/>
      <w:marBottom w:val="0"/>
      <w:divBdr>
        <w:top w:val="none" w:sz="0" w:space="0" w:color="auto"/>
        <w:left w:val="none" w:sz="0" w:space="0" w:color="auto"/>
        <w:bottom w:val="none" w:sz="0" w:space="0" w:color="auto"/>
        <w:right w:val="none" w:sz="0" w:space="0" w:color="auto"/>
      </w:divBdr>
    </w:div>
    <w:div w:id="107628768">
      <w:bodyDiv w:val="1"/>
      <w:marLeft w:val="0"/>
      <w:marRight w:val="0"/>
      <w:marTop w:val="0"/>
      <w:marBottom w:val="0"/>
      <w:divBdr>
        <w:top w:val="none" w:sz="0" w:space="0" w:color="auto"/>
        <w:left w:val="none" w:sz="0" w:space="0" w:color="auto"/>
        <w:bottom w:val="none" w:sz="0" w:space="0" w:color="auto"/>
        <w:right w:val="none" w:sz="0" w:space="0" w:color="auto"/>
      </w:divBdr>
    </w:div>
    <w:div w:id="112137321">
      <w:bodyDiv w:val="1"/>
      <w:marLeft w:val="0"/>
      <w:marRight w:val="0"/>
      <w:marTop w:val="0"/>
      <w:marBottom w:val="0"/>
      <w:divBdr>
        <w:top w:val="none" w:sz="0" w:space="0" w:color="auto"/>
        <w:left w:val="none" w:sz="0" w:space="0" w:color="auto"/>
        <w:bottom w:val="none" w:sz="0" w:space="0" w:color="auto"/>
        <w:right w:val="none" w:sz="0" w:space="0" w:color="auto"/>
      </w:divBdr>
    </w:div>
    <w:div w:id="157039798">
      <w:bodyDiv w:val="1"/>
      <w:marLeft w:val="0"/>
      <w:marRight w:val="0"/>
      <w:marTop w:val="0"/>
      <w:marBottom w:val="0"/>
      <w:divBdr>
        <w:top w:val="none" w:sz="0" w:space="0" w:color="auto"/>
        <w:left w:val="none" w:sz="0" w:space="0" w:color="auto"/>
        <w:bottom w:val="none" w:sz="0" w:space="0" w:color="auto"/>
        <w:right w:val="none" w:sz="0" w:space="0" w:color="auto"/>
      </w:divBdr>
    </w:div>
    <w:div w:id="441220430">
      <w:bodyDiv w:val="1"/>
      <w:marLeft w:val="0"/>
      <w:marRight w:val="0"/>
      <w:marTop w:val="0"/>
      <w:marBottom w:val="0"/>
      <w:divBdr>
        <w:top w:val="none" w:sz="0" w:space="0" w:color="auto"/>
        <w:left w:val="none" w:sz="0" w:space="0" w:color="auto"/>
        <w:bottom w:val="none" w:sz="0" w:space="0" w:color="auto"/>
        <w:right w:val="none" w:sz="0" w:space="0" w:color="auto"/>
      </w:divBdr>
    </w:div>
    <w:div w:id="447043984">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751388040">
      <w:bodyDiv w:val="1"/>
      <w:marLeft w:val="0"/>
      <w:marRight w:val="0"/>
      <w:marTop w:val="0"/>
      <w:marBottom w:val="0"/>
      <w:divBdr>
        <w:top w:val="none" w:sz="0" w:space="0" w:color="auto"/>
        <w:left w:val="none" w:sz="0" w:space="0" w:color="auto"/>
        <w:bottom w:val="none" w:sz="0" w:space="0" w:color="auto"/>
        <w:right w:val="none" w:sz="0" w:space="0" w:color="auto"/>
      </w:divBdr>
    </w:div>
    <w:div w:id="808127311">
      <w:bodyDiv w:val="1"/>
      <w:marLeft w:val="0"/>
      <w:marRight w:val="0"/>
      <w:marTop w:val="0"/>
      <w:marBottom w:val="0"/>
      <w:divBdr>
        <w:top w:val="none" w:sz="0" w:space="0" w:color="auto"/>
        <w:left w:val="none" w:sz="0" w:space="0" w:color="auto"/>
        <w:bottom w:val="none" w:sz="0" w:space="0" w:color="auto"/>
        <w:right w:val="none" w:sz="0" w:space="0" w:color="auto"/>
      </w:divBdr>
    </w:div>
    <w:div w:id="833912093">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1504076">
      <w:bodyDiv w:val="1"/>
      <w:marLeft w:val="0"/>
      <w:marRight w:val="0"/>
      <w:marTop w:val="0"/>
      <w:marBottom w:val="0"/>
      <w:divBdr>
        <w:top w:val="none" w:sz="0" w:space="0" w:color="auto"/>
        <w:left w:val="none" w:sz="0" w:space="0" w:color="auto"/>
        <w:bottom w:val="none" w:sz="0" w:space="0" w:color="auto"/>
        <w:right w:val="none" w:sz="0" w:space="0" w:color="auto"/>
      </w:divBdr>
    </w:div>
    <w:div w:id="964652843">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41121707">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520701759">
      <w:bodyDiv w:val="1"/>
      <w:marLeft w:val="0"/>
      <w:marRight w:val="0"/>
      <w:marTop w:val="0"/>
      <w:marBottom w:val="0"/>
      <w:divBdr>
        <w:top w:val="none" w:sz="0" w:space="0" w:color="auto"/>
        <w:left w:val="none" w:sz="0" w:space="0" w:color="auto"/>
        <w:bottom w:val="none" w:sz="0" w:space="0" w:color="auto"/>
        <w:right w:val="none" w:sz="0" w:space="0" w:color="auto"/>
      </w:divBdr>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677682403">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2116289617">
      <w:bodyDiv w:val="1"/>
      <w:marLeft w:val="0"/>
      <w:marRight w:val="0"/>
      <w:marTop w:val="0"/>
      <w:marBottom w:val="0"/>
      <w:divBdr>
        <w:top w:val="none" w:sz="0" w:space="0" w:color="auto"/>
        <w:left w:val="none" w:sz="0" w:space="0" w:color="auto"/>
        <w:bottom w:val="none" w:sz="0" w:space="0" w:color="auto"/>
        <w:right w:val="none" w:sz="0" w:space="0" w:color="auto"/>
      </w:divBdr>
    </w:div>
    <w:div w:id="21436473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0.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1.xml"/><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Version="2006">
  <b:Source>
    <b:Tag>22Th</b:Tag>
    <b:SourceType>InternetSite</b:SourceType>
    <b:Guid>{A6F9D480-CDB6-47BA-9911-312C4E4163AC}</b:Guid>
    <b:Year>2022</b:Year>
    <b:ProductionCompany>Thunderhead Engineering</b:ProductionCompany>
    <b:Month>12</b:Month>
    <b:Day>09</b:Day>
    <b:URL>https://www.thunderheadeng.com/pathfinder</b:URL>
    <b:Title>Thunderhead Engineering Pathfinder</b:Title>
    <b:RefOrder>1</b:RefOrder>
  </b:Source>
  <b:Source>
    <b:Tag>Cre22</b:Tag>
    <b:SourceType>InternetSite</b:SourceType>
    <b:Guid>{4ECF462F-04F8-43AF-88FF-2B81D4C512EC}</b:Guid>
    <b:Title>C++ reference</b:Title>
    <b:YearAccessed>2022</b:YearAccessed>
    <b:MonthAccessed>12</b:MonthAccessed>
    <b:DayAccessed>05</b:DayAccessed>
    <b:URL>https://en.cppreference.com/w/</b:URL>
    <b:RefOrder>3</b:RefOrder>
  </b:Source>
  <b:Source>
    <b:Tag>Sim22</b:Tag>
    <b:SourceType>InternetSite</b:SourceType>
    <b:Guid>{A7BD58DE-29F2-440C-86F4-F6BCF7BBDEE5}</b:Guid>
    <b:Title>Simple DirectMedia Layer Főoldal</b:Title>
    <b:ProductionCompany>SDL</b:ProductionCompany>
    <b:YearAccessed>2022</b:YearAccessed>
    <b:MonthAccessed>12</b:MonthAccessed>
    <b:DayAccessed>05</b:DayAccessed>
    <b:URL>https://www.libsdl.org/</b:URL>
    <b:RefOrder>4</b:RefOrder>
  </b:Source>
  <b:Source>
    <b:Tag>Top22</b:Tag>
    <b:SourceType>InternetSite</b:SourceType>
    <b:Guid>{884457A3-1F04-4C32-A0C6-09F109A9B4FB}</b:Guid>
    <b:Title>Top 10 programming languages in 2022</b:Title>
    <b:ProductionCompany>IEEE Spectrum</b:ProductionCompany>
    <b:YearAccessed>2022</b:YearAccessed>
    <b:MonthAccessed>12</b:MonthAccessed>
    <b:DayAccessed>05</b:DayAccessed>
    <b:URL>https://spectrum.ieee.org/top-programming-languages-2022</b:URL>
    <b:RefOrder>2</b:RefOrder>
  </b:Source>
  <b:Source>
    <b:Tag>PAC22</b:Tag>
    <b:SourceType>InternetSite</b:SourceType>
    <b:Guid>{343DB1A9-0358-4BAB-BDF7-EED92999C606}</b:Guid>
    <b:Title>PAC-MAN Főoldal</b:Title>
    <b:ProductionCompany>Bandai Namco Entertainment Inc.</b:ProductionCompany>
    <b:YearAccessed>2022</b:YearAccessed>
    <b:MonthAccessed>12</b:MonthAccessed>
    <b:DayAccessed>05</b:DayAccessed>
    <b:URL>https://www.pacman.com/en/</b:URL>
    <b:RefOrder>5</b:RefOrder>
  </b:Source>
  <b:Source>
    <b:Tag>Mah10</b:Tag>
    <b:SourceType>ElectronicSource</b:SourceType>
    <b:Guid>{4897175C-68E2-4FBB-BE8F-A337C75B1420}</b:Guid>
    <b:Title>Dijkstra’s Algorithm Application on the Pac-Man Game</b:Title>
    <b:Year>2010</b:Year>
    <b:City>Bandung</b:City>
    <b:Author>
      <b:Author>
        <b:NameList>
          <b:Person>
            <b:Last>Kartika</b:Last>
            <b:First>Mahardiansyah</b:First>
          </b:Person>
        </b:NameList>
      </b:Author>
    </b:Author>
    <b:RefOrder>6</b:RefOrder>
  </b:Source>
  <b:Source>
    <b:Tag>Tow22</b:Tag>
    <b:SourceType>InternetSite</b:SourceType>
    <b:Guid>{F6911B97-BC36-4BDE-B0CE-440D5CD2CBC5}</b:Guid>
    <b:Title>Toward More Realistic Pathfinding</b:Title>
    <b:ProductionCompany>Game Developer</b:ProductionCompany>
    <b:YearAccessed>2022</b:YearAccessed>
    <b:MonthAccessed>12</b:MonthAccessed>
    <b:DayAccessed>05</b:DayAccessed>
    <b:URL>https://www.gamedeveloper.com/programming/toward-more-realistic-pathfinding</b:URL>
    <b:RefOrder>7</b:RefOrder>
  </b:Source>
  <b:Source>
    <b:Tag>Mar21</b:Tag>
    <b:SourceType>ElectronicSource</b:SourceType>
    <b:Guid>{71A98525-7210-456D-B159-86CFB77668F7}</b:Guid>
    <b:Title>A Navigation Mesh-Based Pathfinding Implmentation in CET Designer - An Alternative to a Waypoint Graph-Based Solution</b:Title>
    <b:Year>2021</b:Year>
    <b:Author>
      <b:Author>
        <b:NameList>
          <b:Person>
            <b:Last>Karlsson</b:Last>
            <b:First>Markus</b:First>
          </b:Person>
        </b:NameList>
      </b:Author>
    </b:Author>
    <b:City>Linköping</b:City>
    <b:Publisher>Linköping University | Department of Computer and Information Science</b:Publisher>
    <b:RefOrder>8</b:RefOrder>
  </b:Source>
  <b:Source>
    <b:Tag>Nav22</b:Tag>
    <b:SourceType>InternetSite</b:SourceType>
    <b:Guid>{DA516E44-1958-4E53-A440-C6578B62395F}</b:Guid>
    <b:Title>Navigation and Pathfinding</b:Title>
    <b:ProductionCompany>Unity</b:ProductionCompany>
    <b:YearAccessed>2022</b:YearAccessed>
    <b:MonthAccessed>12</b:MonthAccessed>
    <b:DayAccessed>05</b:DayAccessed>
    <b:URL>https://docs.unity3d.com/Manual/Navigation.html</b:URL>
    <b:RefOrder>9</b:RefOrder>
  </b:Source>
  <b:Source>
    <b:Tag>Wha22</b:Tag>
    <b:SourceType>InternetSite</b:SourceType>
    <b:Guid>{0ABD6AFF-A439-4649-AE35-1BD5BD3E522D}</b:Guid>
    <b:Title>What’s an Average Shoulder Width?</b:Title>
    <b:ProductionCompany>healthline</b:ProductionCompany>
    <b:YearAccessed>2022</b:YearAccessed>
    <b:MonthAccessed>12</b:MonthAccessed>
    <b:DayAccessed>05</b:DayAccessed>
    <b:URL>https://www.healthline.com/health/average-shoulder-width</b:URL>
    <b:RefOrder>10</b:RefOrder>
  </b:Source>
  <b:Source>
    <b:Tag>Phi02</b:Tag>
    <b:SourceType>BookSection</b:SourceType>
    <b:Guid>{B41DCE05-692B-4BCF-893C-A9BBEC7E4B53}</b:Guid>
    <b:Title>Behavioral Response</b:Title>
    <b:Year>2002</b:Year>
    <b:BookTitle>SFPE Handbook of Fire Protection Engineering - Third Edition</b:BookTitle>
    <b:Pages>3–315</b:Pages>
    <b:City>Quincy, Massachusetts 02269, One Batterymarch Park</b:City>
    <b:Publisher>National Fire Protection Association</b:Publisher>
    <b:Author>
      <b:Author>
        <b:NameList>
          <b:Person>
            <b:Last>Philip J. DiNenno</b:Last>
            <b:First>W.</b:First>
            <b:Middle>Douglas Walton, John L. Bryan</b:Middle>
          </b:Person>
        </b:NameList>
      </b:Author>
    </b:Author>
    <b:RefOrder>13</b:RefOrder>
  </b:Source>
  <b:Source>
    <b:Tag>ZFa01</b:Tag>
    <b:SourceType>ElectronicSource</b:SourceType>
    <b:Guid>{F92B7AE5-8648-4E6C-A068-05D4D1E8AE54}</b:Guid>
    <b:Author>
      <b:Author>
        <b:NameList>
          <b:Person>
            <b:Last>Z. Fang</b:Last>
            <b:First>J.A.</b:First>
            <b:Middle>Lu</b:Middle>
          </b:Person>
        </b:NameList>
      </b:Author>
    </b:Author>
    <b:Title>On the relationship between crowd density</b:Title>
    <b:Year>2001</b:Year>
    <b:City>Wuhan</b:City>
    <b:Publisher>Wuhan University</b:Publisher>
    <b:RefOrder>12</b:RefOrder>
  </b:Source>
  <b:Source>
    <b:Tag>ZFa06</b:Tag>
    <b:SourceType>ElectronicSource</b:SourceType>
    <b:Guid>{4438BB89-F0F5-46FB-A6F6-FF38B837419D}</b:Guid>
    <b:Author>
      <b:Author>
        <b:NameList>
          <b:Person>
            <b:Last>Z. Fang</b:Last>
            <b:First>J.P.</b:First>
            <b:Middle>Yuan, Y.C. Wang, S.M. Lo</b:Middle>
          </b:Person>
        </b:NameList>
      </b:Author>
    </b:Author>
    <b:Title>Survey of pedestrian movement and development</b:Title>
    <b:City>Wuhan</b:City>
    <b:Publisher>Wuhan University</b:Publisher>
    <b:Year>2006</b:Year>
    <b:RefOrder>11</b:RefOrder>
  </b:Source>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12</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13</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14</b:RefOrder>
  </b:Source>
</b:Sources>
</file>

<file path=customXml/itemProps1.xml><?xml version="1.0" encoding="utf-8"?>
<ds:datastoreItem xmlns:ds="http://schemas.openxmlformats.org/officeDocument/2006/customXml" ds:itemID="{D66F79F1-A861-42AF-A535-0AC8808D7C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Template>
  <TotalTime>690</TotalTime>
  <Pages>51</Pages>
  <Words>11980</Words>
  <Characters>73679</Characters>
  <Application>Microsoft Office Word</Application>
  <DocSecurity>0</DocSecurity>
  <Lines>1270</Lines>
  <Paragraphs>352</Paragraphs>
  <ScaleCrop>false</ScaleCrop>
  <HeadingPairs>
    <vt:vector size="6" baseType="variant">
      <vt:variant>
        <vt:lpstr>Cím</vt:lpstr>
      </vt:variant>
      <vt:variant>
        <vt:i4>1</vt:i4>
      </vt:variant>
      <vt:variant>
        <vt:lpstr>Title</vt:lpstr>
      </vt:variant>
      <vt:variant>
        <vt:i4>1</vt:i4>
      </vt:variant>
      <vt:variant>
        <vt:lpstr>Headings</vt:lpstr>
      </vt:variant>
      <vt:variant>
        <vt:i4>11</vt:i4>
      </vt:variant>
    </vt:vector>
  </HeadingPairs>
  <TitlesOfParts>
    <vt:vector size="13" baseType="lpstr">
      <vt:lpstr>Diplomaterv útmutató</vt:lpstr>
      <vt:lpstr>Elektronikus terelők</vt:lpstr>
      <vt:lpstr>Összefoglaló</vt:lpstr>
      <vt:lpstr>Abstract</vt:lpstr>
      <vt:lpstr>Bevezetés</vt:lpstr>
      <vt:lpstr>    Formázási tudnivalók</vt:lpstr>
      <vt:lpstr>        Címsorok</vt:lpstr>
      <vt:lpstr>        Képek</vt:lpstr>
      <vt:lpstr>        Kódrészletek</vt:lpstr>
      <vt:lpstr>        Irodalomjegyzék</vt:lpstr>
      <vt:lpstr>Utolsó simítások</vt:lpstr>
      <vt:lpstr>Irodalomjegyzék</vt:lpstr>
      <vt:lpstr>Függelék</vt:lpstr>
    </vt:vector>
  </TitlesOfParts>
  <Company>Automatizálási és Alkalmazott Informatikai Tanszék</Company>
  <LinksUpToDate>false</LinksUpToDate>
  <CharactersWithSpaces>85307</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Bobo</cp:lastModifiedBy>
  <cp:revision>21</cp:revision>
  <cp:lastPrinted>2002-07-08T12:51:00Z</cp:lastPrinted>
  <dcterms:created xsi:type="dcterms:W3CDTF">2022-12-05T15:13:00Z</dcterms:created>
  <dcterms:modified xsi:type="dcterms:W3CDTF">2022-12-06T02:59:00Z</dcterms:modified>
</cp:coreProperties>
</file>